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20F58422" w14:textId="77777777" w:rsidR="00E45B3D" w:rsidRDefault="00E45B3D" w:rsidP="00B4461E">
      <w:pPr>
        <w:pStyle w:val="a1"/>
        <w:rPr>
          <w:rStyle w:val="af2"/>
          <w:i w:val="0"/>
          <w:iCs w:val="0"/>
          <w:noProof w:val="0"/>
          <w:color w:val="232D5C"/>
          <w:sz w:val="44"/>
          <w:szCs w:val="44"/>
        </w:rPr>
      </w:pPr>
    </w:p>
    <w:p w14:paraId="16C9EF30" w14:textId="62097C61" w:rsidR="00BA7E04" w:rsidRPr="000B424D" w:rsidRDefault="00896942" w:rsidP="00B4461E">
      <w:pPr>
        <w:pStyle w:val="a1"/>
        <w:rPr>
          <w:rStyle w:val="af2"/>
          <w:i w:val="0"/>
          <w:iCs w:val="0"/>
          <w:noProof w:val="0"/>
          <w:color w:val="232D5C"/>
          <w:sz w:val="44"/>
          <w:szCs w:val="44"/>
        </w:rPr>
      </w:pPr>
      <w:r w:rsidRPr="000B424D">
        <w:rPr>
          <w:rStyle w:val="af2"/>
          <w:i w:val="0"/>
          <w:iCs w:val="0"/>
          <w:noProof w:val="0"/>
          <w:color w:val="232D5C"/>
          <w:sz w:val="44"/>
          <w:szCs w:val="44"/>
        </w:rPr>
        <w:t xml:space="preserve">2021–22 </w:t>
      </w:r>
      <w:r w:rsidR="008D67EF" w:rsidRPr="000B424D">
        <w:rPr>
          <w:rStyle w:val="af2"/>
          <w:i w:val="0"/>
          <w:iCs w:val="0"/>
          <w:noProof w:val="0"/>
          <w:color w:val="232D5C"/>
          <w:sz w:val="44"/>
          <w:szCs w:val="44"/>
        </w:rPr>
        <w:t>Public Use Microdata File (PUMF)</w:t>
      </w:r>
      <w:r w:rsidR="008D5647" w:rsidRPr="000B424D">
        <w:rPr>
          <w:rStyle w:val="af2"/>
          <w:i w:val="0"/>
          <w:iCs w:val="0"/>
          <w:noProof w:val="0"/>
          <w:color w:val="232D5C"/>
          <w:sz w:val="44"/>
          <w:szCs w:val="44"/>
        </w:rPr>
        <w:t xml:space="preserve"> </w:t>
      </w:r>
    </w:p>
    <w:p w14:paraId="2194E339" w14:textId="254D0068" w:rsidR="00BA7E04" w:rsidRDefault="008D5647" w:rsidP="00B4461E">
      <w:pPr>
        <w:pStyle w:val="a1"/>
        <w:rPr>
          <w:rStyle w:val="af2"/>
          <w:i w:val="0"/>
          <w:iCs w:val="0"/>
          <w:noProof w:val="0"/>
          <w:color w:val="232D5C"/>
          <w:sz w:val="44"/>
          <w:szCs w:val="44"/>
        </w:rPr>
      </w:pPr>
      <w:r w:rsidRPr="000B424D">
        <w:rPr>
          <w:rStyle w:val="af2"/>
          <w:i w:val="0"/>
          <w:iCs w:val="0"/>
          <w:noProof w:val="0"/>
          <w:color w:val="232D5C"/>
          <w:sz w:val="44"/>
          <w:szCs w:val="44"/>
        </w:rPr>
        <w:t>User Guide</w:t>
      </w:r>
    </w:p>
    <w:p w14:paraId="77948069" w14:textId="77777777" w:rsidR="00B4461E" w:rsidRPr="000B424D" w:rsidRDefault="00B4461E" w:rsidP="000B424D">
      <w:pPr>
        <w:spacing w:after="0"/>
      </w:pPr>
    </w:p>
    <w:p w14:paraId="7CE8D6FE" w14:textId="21EF767B" w:rsidR="00F94B4E" w:rsidRPr="000B424D" w:rsidRDefault="00CB0A38" w:rsidP="00B4461E">
      <w:pPr>
        <w:pStyle w:val="a1"/>
      </w:pPr>
      <w:r w:rsidRPr="000B424D">
        <w:rPr>
          <w:rStyle w:val="af2"/>
          <w:b w:val="0"/>
          <w:bCs w:val="0"/>
          <w:i w:val="0"/>
          <w:iCs w:val="0"/>
          <w:noProof w:val="0"/>
          <w:color w:val="232D5C"/>
        </w:rPr>
        <w:t>Health Canada</w:t>
      </w:r>
    </w:p>
    <w:p w14:paraId="20205C0C" w14:textId="77777777" w:rsidR="00B4461E" w:rsidRDefault="00B4461E" w:rsidP="00B4461E">
      <w:pPr>
        <w:spacing w:after="0"/>
      </w:pPr>
    </w:p>
    <w:p w14:paraId="41911751" w14:textId="77777777" w:rsidR="00B4461E" w:rsidRDefault="00B4461E" w:rsidP="00B4461E">
      <w:pPr>
        <w:spacing w:after="0"/>
      </w:pPr>
    </w:p>
    <w:p w14:paraId="1258FFA0" w14:textId="77777777" w:rsidR="00B4461E" w:rsidRDefault="00B4461E" w:rsidP="00B4461E">
      <w:pPr>
        <w:spacing w:after="0"/>
      </w:pPr>
    </w:p>
    <w:p w14:paraId="2E1AFD6C" w14:textId="77777777" w:rsidR="00B4461E" w:rsidRPr="00FC2839" w:rsidRDefault="00B4461E" w:rsidP="00B4461E">
      <w:pPr>
        <w:spacing w:after="0"/>
      </w:pPr>
    </w:p>
    <w:p w14:paraId="0C8FB696" w14:textId="77777777" w:rsidR="005908D8" w:rsidRPr="00FC2839" w:rsidRDefault="005908D8" w:rsidP="00B4461E">
      <w:pPr>
        <w:sectPr w:rsidR="005908D8" w:rsidRPr="00FC2839" w:rsidSect="001341B5">
          <w:headerReference w:type="even" r:id="rId13"/>
          <w:headerReference w:type="default" r:id="rId14"/>
          <w:footerReference w:type="default" r:id="rId15"/>
          <w:headerReference w:type="first" r:id="rId16"/>
          <w:footerReference w:type="first" r:id="rId17"/>
          <w:pgSz w:w="12240" w:h="15840"/>
          <w:pgMar w:top="3543" w:right="1440" w:bottom="2829" w:left="1440" w:header="709" w:footer="247" w:gutter="0"/>
          <w:cols w:space="708"/>
          <w:titlePg/>
          <w:docGrid w:linePitch="360"/>
        </w:sectPr>
      </w:pPr>
    </w:p>
    <w:p w14:paraId="5D0C6C94" w14:textId="4923013B" w:rsidR="004F7053" w:rsidRPr="00A90956" w:rsidRDefault="000F5DF2" w:rsidP="00A90956">
      <w:pPr>
        <w:pStyle w:val="11"/>
        <w:rPr>
          <w:b w:val="0"/>
          <w:bCs w:val="0"/>
          <w:sz w:val="44"/>
          <w:szCs w:val="44"/>
        </w:rPr>
      </w:pPr>
      <w:r w:rsidRPr="00A90956">
        <w:rPr>
          <w:b w:val="0"/>
          <w:bCs w:val="0"/>
          <w:sz w:val="44"/>
          <w:szCs w:val="44"/>
        </w:rPr>
        <w:lastRenderedPageBreak/>
        <w:t>Table of Contents</w:t>
      </w:r>
    </w:p>
    <w:p w14:paraId="5A8B5ADC" w14:textId="77777777" w:rsidR="000F5DF2" w:rsidRPr="00B4461E" w:rsidRDefault="000F5DF2" w:rsidP="00A90956">
      <w:pPr>
        <w:pStyle w:val="11"/>
      </w:pPr>
    </w:p>
    <w:p w14:paraId="3C8C818A" w14:textId="3A0F7D46" w:rsidR="005D0270" w:rsidRDefault="00A90956">
      <w:pPr>
        <w:pStyle w:val="11"/>
        <w:rPr>
          <w:rFonts w:asciiTheme="minorHAnsi" w:eastAsiaTheme="minorEastAsia" w:hAnsiTheme="minorHAnsi" w:cstheme="minorBidi"/>
          <w:b w:val="0"/>
          <w:bCs w:val="0"/>
          <w:color w:val="auto"/>
          <w:kern w:val="2"/>
          <w:sz w:val="24"/>
          <w:lang w:val="en-CA" w:eastAsia="en-CA"/>
          <w14:ligatures w14:val="standardContextual"/>
        </w:rPr>
      </w:pPr>
      <w:r>
        <w:rPr>
          <w:color w:val="auto"/>
          <w:sz w:val="24"/>
        </w:rPr>
        <w:fldChar w:fldCharType="begin"/>
      </w:r>
      <w:r>
        <w:rPr>
          <w:color w:val="auto"/>
          <w:sz w:val="24"/>
        </w:rPr>
        <w:instrText xml:space="preserve"> TOC \o "1-2" \h \z \u </w:instrText>
      </w:r>
      <w:r>
        <w:rPr>
          <w:color w:val="auto"/>
          <w:sz w:val="24"/>
        </w:rPr>
        <w:fldChar w:fldCharType="separate"/>
      </w:r>
      <w:hyperlink w:anchor="_Toc190266481" w:history="1">
        <w:r w:rsidR="005D0270" w:rsidRPr="006F2B79">
          <w:rPr>
            <w:rStyle w:val="afb"/>
          </w:rPr>
          <w:t>1</w:t>
        </w:r>
        <w:r w:rsidR="005D0270">
          <w:rPr>
            <w:rFonts w:asciiTheme="minorHAnsi" w:eastAsiaTheme="minorEastAsia" w:hAnsiTheme="minorHAnsi" w:cstheme="minorBidi"/>
            <w:b w:val="0"/>
            <w:bCs w:val="0"/>
            <w:color w:val="auto"/>
            <w:kern w:val="2"/>
            <w:sz w:val="24"/>
            <w:lang w:val="en-CA" w:eastAsia="en-CA"/>
            <w14:ligatures w14:val="standardContextual"/>
          </w:rPr>
          <w:tab/>
        </w:r>
        <w:r w:rsidR="005D0270" w:rsidRPr="006F2B79">
          <w:rPr>
            <w:rStyle w:val="afb"/>
          </w:rPr>
          <w:t>Introduction</w:t>
        </w:r>
        <w:r w:rsidR="005D0270">
          <w:rPr>
            <w:webHidden/>
          </w:rPr>
          <w:tab/>
        </w:r>
        <w:r w:rsidR="005D0270">
          <w:rPr>
            <w:webHidden/>
          </w:rPr>
          <w:fldChar w:fldCharType="begin"/>
        </w:r>
        <w:r w:rsidR="005D0270">
          <w:rPr>
            <w:webHidden/>
          </w:rPr>
          <w:instrText xml:space="preserve"> PAGEREF _Toc190266481 \h </w:instrText>
        </w:r>
        <w:r w:rsidR="005D0270">
          <w:rPr>
            <w:webHidden/>
          </w:rPr>
        </w:r>
        <w:r w:rsidR="005D0270">
          <w:rPr>
            <w:webHidden/>
          </w:rPr>
          <w:fldChar w:fldCharType="separate"/>
        </w:r>
        <w:r w:rsidR="005D0270">
          <w:rPr>
            <w:webHidden/>
          </w:rPr>
          <w:t>2</w:t>
        </w:r>
        <w:r w:rsidR="005D0270">
          <w:rPr>
            <w:webHidden/>
          </w:rPr>
          <w:fldChar w:fldCharType="end"/>
        </w:r>
      </w:hyperlink>
    </w:p>
    <w:p w14:paraId="755258AE" w14:textId="6BF09F39" w:rsidR="005D0270" w:rsidRDefault="005D0270">
      <w:pPr>
        <w:pStyle w:val="21"/>
        <w:rPr>
          <w:rFonts w:asciiTheme="minorHAnsi" w:eastAsiaTheme="minorEastAsia" w:hAnsiTheme="minorHAnsi" w:cstheme="minorBidi"/>
          <w:color w:val="auto"/>
          <w:kern w:val="2"/>
          <w:sz w:val="24"/>
          <w:lang w:eastAsia="en-CA"/>
          <w14:ligatures w14:val="standardContextual"/>
        </w:rPr>
      </w:pPr>
      <w:hyperlink w:anchor="_Toc190266482" w:history="1">
        <w:r w:rsidRPr="006F2B79">
          <w:rPr>
            <w:rStyle w:val="afb"/>
          </w:rPr>
          <w:t>1.1</w:t>
        </w:r>
        <w:r>
          <w:rPr>
            <w:rFonts w:asciiTheme="minorHAnsi" w:eastAsiaTheme="minorEastAsia" w:hAnsiTheme="minorHAnsi" w:cstheme="minorBidi"/>
            <w:color w:val="auto"/>
            <w:kern w:val="2"/>
            <w:sz w:val="24"/>
            <w:lang w:eastAsia="en-CA"/>
            <w14:ligatures w14:val="standardContextual"/>
          </w:rPr>
          <w:tab/>
        </w:r>
        <w:r w:rsidRPr="006F2B79">
          <w:rPr>
            <w:rStyle w:val="afb"/>
          </w:rPr>
          <w:t>The Public Use Microdata File</w:t>
        </w:r>
        <w:r>
          <w:rPr>
            <w:webHidden/>
          </w:rPr>
          <w:tab/>
        </w:r>
        <w:r>
          <w:rPr>
            <w:webHidden/>
          </w:rPr>
          <w:fldChar w:fldCharType="begin"/>
        </w:r>
        <w:r>
          <w:rPr>
            <w:webHidden/>
          </w:rPr>
          <w:instrText xml:space="preserve"> PAGEREF _Toc190266482 \h </w:instrText>
        </w:r>
        <w:r>
          <w:rPr>
            <w:webHidden/>
          </w:rPr>
        </w:r>
        <w:r>
          <w:rPr>
            <w:webHidden/>
          </w:rPr>
          <w:fldChar w:fldCharType="separate"/>
        </w:r>
        <w:r>
          <w:rPr>
            <w:webHidden/>
          </w:rPr>
          <w:t>2</w:t>
        </w:r>
        <w:r>
          <w:rPr>
            <w:webHidden/>
          </w:rPr>
          <w:fldChar w:fldCharType="end"/>
        </w:r>
      </w:hyperlink>
    </w:p>
    <w:p w14:paraId="73210B56" w14:textId="0C3B8026" w:rsidR="005D0270" w:rsidRDefault="005D0270">
      <w:pPr>
        <w:pStyle w:val="21"/>
        <w:rPr>
          <w:rFonts w:asciiTheme="minorHAnsi" w:eastAsiaTheme="minorEastAsia" w:hAnsiTheme="minorHAnsi" w:cstheme="minorBidi"/>
          <w:color w:val="auto"/>
          <w:kern w:val="2"/>
          <w:sz w:val="24"/>
          <w:lang w:eastAsia="en-CA"/>
          <w14:ligatures w14:val="standardContextual"/>
        </w:rPr>
      </w:pPr>
      <w:hyperlink w:anchor="_Toc190266483" w:history="1">
        <w:r w:rsidRPr="006F2B79">
          <w:rPr>
            <w:rStyle w:val="afb"/>
          </w:rPr>
          <w:t>1.2</w:t>
        </w:r>
        <w:r>
          <w:rPr>
            <w:rFonts w:asciiTheme="minorHAnsi" w:eastAsiaTheme="minorEastAsia" w:hAnsiTheme="minorHAnsi" w:cstheme="minorBidi"/>
            <w:color w:val="auto"/>
            <w:kern w:val="2"/>
            <w:sz w:val="24"/>
            <w:lang w:eastAsia="en-CA"/>
            <w14:ligatures w14:val="standardContextual"/>
          </w:rPr>
          <w:tab/>
        </w:r>
        <w:r w:rsidRPr="006F2B79">
          <w:rPr>
            <w:rStyle w:val="afb"/>
          </w:rPr>
          <w:t>Conditions of Data Use</w:t>
        </w:r>
        <w:r>
          <w:rPr>
            <w:webHidden/>
          </w:rPr>
          <w:tab/>
        </w:r>
        <w:r>
          <w:rPr>
            <w:webHidden/>
          </w:rPr>
          <w:fldChar w:fldCharType="begin"/>
        </w:r>
        <w:r>
          <w:rPr>
            <w:webHidden/>
          </w:rPr>
          <w:instrText xml:space="preserve"> PAGEREF _Toc190266483 \h </w:instrText>
        </w:r>
        <w:r>
          <w:rPr>
            <w:webHidden/>
          </w:rPr>
        </w:r>
        <w:r>
          <w:rPr>
            <w:webHidden/>
          </w:rPr>
          <w:fldChar w:fldCharType="separate"/>
        </w:r>
        <w:r>
          <w:rPr>
            <w:webHidden/>
          </w:rPr>
          <w:t>2</w:t>
        </w:r>
        <w:r>
          <w:rPr>
            <w:webHidden/>
          </w:rPr>
          <w:fldChar w:fldCharType="end"/>
        </w:r>
      </w:hyperlink>
    </w:p>
    <w:p w14:paraId="55BCD375" w14:textId="232B68FF" w:rsidR="005D0270" w:rsidRDefault="005D0270">
      <w:pPr>
        <w:pStyle w:val="11"/>
        <w:rPr>
          <w:rFonts w:asciiTheme="minorHAnsi" w:eastAsiaTheme="minorEastAsia" w:hAnsiTheme="minorHAnsi" w:cstheme="minorBidi"/>
          <w:b w:val="0"/>
          <w:bCs w:val="0"/>
          <w:color w:val="auto"/>
          <w:kern w:val="2"/>
          <w:sz w:val="24"/>
          <w:lang w:val="en-CA" w:eastAsia="en-CA"/>
          <w14:ligatures w14:val="standardContextual"/>
        </w:rPr>
      </w:pPr>
      <w:hyperlink w:anchor="_Toc190266484" w:history="1">
        <w:r w:rsidRPr="006F2B79">
          <w:rPr>
            <w:rStyle w:val="afb"/>
          </w:rPr>
          <w:t>2</w:t>
        </w:r>
        <w:r>
          <w:rPr>
            <w:rFonts w:asciiTheme="minorHAnsi" w:eastAsiaTheme="minorEastAsia" w:hAnsiTheme="minorHAnsi" w:cstheme="minorBidi"/>
            <w:b w:val="0"/>
            <w:bCs w:val="0"/>
            <w:color w:val="auto"/>
            <w:kern w:val="2"/>
            <w:sz w:val="24"/>
            <w:lang w:val="en-CA" w:eastAsia="en-CA"/>
            <w14:ligatures w14:val="standardContextual"/>
          </w:rPr>
          <w:tab/>
        </w:r>
        <w:r w:rsidRPr="006F2B79">
          <w:rPr>
            <w:rStyle w:val="afb"/>
          </w:rPr>
          <w:t>Background</w:t>
        </w:r>
        <w:r>
          <w:rPr>
            <w:webHidden/>
          </w:rPr>
          <w:tab/>
        </w:r>
        <w:r>
          <w:rPr>
            <w:webHidden/>
          </w:rPr>
          <w:fldChar w:fldCharType="begin"/>
        </w:r>
        <w:r>
          <w:rPr>
            <w:webHidden/>
          </w:rPr>
          <w:instrText xml:space="preserve"> PAGEREF _Toc190266484 \h </w:instrText>
        </w:r>
        <w:r>
          <w:rPr>
            <w:webHidden/>
          </w:rPr>
        </w:r>
        <w:r>
          <w:rPr>
            <w:webHidden/>
          </w:rPr>
          <w:fldChar w:fldCharType="separate"/>
        </w:r>
        <w:r>
          <w:rPr>
            <w:webHidden/>
          </w:rPr>
          <w:t>3</w:t>
        </w:r>
        <w:r>
          <w:rPr>
            <w:webHidden/>
          </w:rPr>
          <w:fldChar w:fldCharType="end"/>
        </w:r>
      </w:hyperlink>
    </w:p>
    <w:p w14:paraId="48091B07" w14:textId="049BAA92" w:rsidR="005D0270" w:rsidRDefault="005D0270">
      <w:pPr>
        <w:pStyle w:val="21"/>
        <w:rPr>
          <w:rFonts w:asciiTheme="minorHAnsi" w:eastAsiaTheme="minorEastAsia" w:hAnsiTheme="minorHAnsi" w:cstheme="minorBidi"/>
          <w:color w:val="auto"/>
          <w:kern w:val="2"/>
          <w:sz w:val="24"/>
          <w:lang w:eastAsia="en-CA"/>
          <w14:ligatures w14:val="standardContextual"/>
        </w:rPr>
      </w:pPr>
      <w:hyperlink w:anchor="_Toc190266485" w:history="1">
        <w:r w:rsidRPr="006F2B79">
          <w:rPr>
            <w:rStyle w:val="afb"/>
          </w:rPr>
          <w:t>2.1</w:t>
        </w:r>
        <w:r>
          <w:rPr>
            <w:rFonts w:asciiTheme="minorHAnsi" w:eastAsiaTheme="minorEastAsia" w:hAnsiTheme="minorHAnsi" w:cstheme="minorBidi"/>
            <w:color w:val="auto"/>
            <w:kern w:val="2"/>
            <w:sz w:val="24"/>
            <w:lang w:eastAsia="en-CA"/>
            <w14:ligatures w14:val="standardContextual"/>
          </w:rPr>
          <w:tab/>
        </w:r>
        <w:r w:rsidRPr="006F2B79">
          <w:rPr>
            <w:rStyle w:val="afb"/>
          </w:rPr>
          <w:t>Historical changes</w:t>
        </w:r>
        <w:r>
          <w:rPr>
            <w:webHidden/>
          </w:rPr>
          <w:tab/>
        </w:r>
        <w:r>
          <w:rPr>
            <w:webHidden/>
          </w:rPr>
          <w:fldChar w:fldCharType="begin"/>
        </w:r>
        <w:r>
          <w:rPr>
            <w:webHidden/>
          </w:rPr>
          <w:instrText xml:space="preserve"> PAGEREF _Toc190266485 \h </w:instrText>
        </w:r>
        <w:r>
          <w:rPr>
            <w:webHidden/>
          </w:rPr>
        </w:r>
        <w:r>
          <w:rPr>
            <w:webHidden/>
          </w:rPr>
          <w:fldChar w:fldCharType="separate"/>
        </w:r>
        <w:r>
          <w:rPr>
            <w:webHidden/>
          </w:rPr>
          <w:t>3</w:t>
        </w:r>
        <w:r>
          <w:rPr>
            <w:webHidden/>
          </w:rPr>
          <w:fldChar w:fldCharType="end"/>
        </w:r>
      </w:hyperlink>
    </w:p>
    <w:p w14:paraId="205EA81F" w14:textId="07761D14" w:rsidR="005D0270" w:rsidRDefault="005D0270">
      <w:pPr>
        <w:pStyle w:val="21"/>
        <w:rPr>
          <w:rFonts w:asciiTheme="minorHAnsi" w:eastAsiaTheme="minorEastAsia" w:hAnsiTheme="minorHAnsi" w:cstheme="minorBidi"/>
          <w:color w:val="auto"/>
          <w:kern w:val="2"/>
          <w:sz w:val="24"/>
          <w:lang w:eastAsia="en-CA"/>
          <w14:ligatures w14:val="standardContextual"/>
        </w:rPr>
      </w:pPr>
      <w:hyperlink w:anchor="_Toc190266486" w:history="1">
        <w:r w:rsidRPr="006F2B79">
          <w:rPr>
            <w:rStyle w:val="afb"/>
          </w:rPr>
          <w:t>2.2</w:t>
        </w:r>
        <w:r>
          <w:rPr>
            <w:rFonts w:asciiTheme="minorHAnsi" w:eastAsiaTheme="minorEastAsia" w:hAnsiTheme="minorHAnsi" w:cstheme="minorBidi"/>
            <w:color w:val="auto"/>
            <w:kern w:val="2"/>
            <w:sz w:val="24"/>
            <w:lang w:eastAsia="en-CA"/>
            <w14:ligatures w14:val="standardContextual"/>
          </w:rPr>
          <w:tab/>
        </w:r>
        <w:r w:rsidRPr="006F2B79">
          <w:rPr>
            <w:rStyle w:val="afb"/>
          </w:rPr>
          <w:t>New changes in 2021-22</w:t>
        </w:r>
        <w:r>
          <w:rPr>
            <w:webHidden/>
          </w:rPr>
          <w:tab/>
        </w:r>
        <w:r>
          <w:rPr>
            <w:webHidden/>
          </w:rPr>
          <w:fldChar w:fldCharType="begin"/>
        </w:r>
        <w:r>
          <w:rPr>
            <w:webHidden/>
          </w:rPr>
          <w:instrText xml:space="preserve"> PAGEREF _Toc190266486 \h </w:instrText>
        </w:r>
        <w:r>
          <w:rPr>
            <w:webHidden/>
          </w:rPr>
        </w:r>
        <w:r>
          <w:rPr>
            <w:webHidden/>
          </w:rPr>
          <w:fldChar w:fldCharType="separate"/>
        </w:r>
        <w:r>
          <w:rPr>
            <w:webHidden/>
          </w:rPr>
          <w:t>3</w:t>
        </w:r>
        <w:r>
          <w:rPr>
            <w:webHidden/>
          </w:rPr>
          <w:fldChar w:fldCharType="end"/>
        </w:r>
      </w:hyperlink>
    </w:p>
    <w:p w14:paraId="6A647929" w14:textId="0CCAB8B7" w:rsidR="005D0270" w:rsidRDefault="005D0270">
      <w:pPr>
        <w:pStyle w:val="11"/>
        <w:rPr>
          <w:rFonts w:asciiTheme="minorHAnsi" w:eastAsiaTheme="minorEastAsia" w:hAnsiTheme="minorHAnsi" w:cstheme="minorBidi"/>
          <w:b w:val="0"/>
          <w:bCs w:val="0"/>
          <w:color w:val="auto"/>
          <w:kern w:val="2"/>
          <w:sz w:val="24"/>
          <w:lang w:val="en-CA" w:eastAsia="en-CA"/>
          <w14:ligatures w14:val="standardContextual"/>
        </w:rPr>
      </w:pPr>
      <w:hyperlink w:anchor="_Toc190266487" w:history="1">
        <w:r w:rsidRPr="006F2B79">
          <w:rPr>
            <w:rStyle w:val="afb"/>
          </w:rPr>
          <w:t>3</w:t>
        </w:r>
        <w:r>
          <w:rPr>
            <w:rFonts w:asciiTheme="minorHAnsi" w:eastAsiaTheme="minorEastAsia" w:hAnsiTheme="minorHAnsi" w:cstheme="minorBidi"/>
            <w:b w:val="0"/>
            <w:bCs w:val="0"/>
            <w:color w:val="auto"/>
            <w:kern w:val="2"/>
            <w:sz w:val="24"/>
            <w:lang w:val="en-CA" w:eastAsia="en-CA"/>
            <w14:ligatures w14:val="standardContextual"/>
          </w:rPr>
          <w:tab/>
        </w:r>
        <w:r w:rsidRPr="006F2B79">
          <w:rPr>
            <w:rStyle w:val="afb"/>
          </w:rPr>
          <w:t>Sampling methods</w:t>
        </w:r>
        <w:r>
          <w:rPr>
            <w:webHidden/>
          </w:rPr>
          <w:tab/>
        </w:r>
        <w:r>
          <w:rPr>
            <w:webHidden/>
          </w:rPr>
          <w:fldChar w:fldCharType="begin"/>
        </w:r>
        <w:r>
          <w:rPr>
            <w:webHidden/>
          </w:rPr>
          <w:instrText xml:space="preserve"> PAGEREF _Toc190266487 \h </w:instrText>
        </w:r>
        <w:r>
          <w:rPr>
            <w:webHidden/>
          </w:rPr>
        </w:r>
        <w:r>
          <w:rPr>
            <w:webHidden/>
          </w:rPr>
          <w:fldChar w:fldCharType="separate"/>
        </w:r>
        <w:r>
          <w:rPr>
            <w:webHidden/>
          </w:rPr>
          <w:t>4</w:t>
        </w:r>
        <w:r>
          <w:rPr>
            <w:webHidden/>
          </w:rPr>
          <w:fldChar w:fldCharType="end"/>
        </w:r>
      </w:hyperlink>
    </w:p>
    <w:p w14:paraId="2B891A2C" w14:textId="45D65E5E" w:rsidR="005D0270" w:rsidRDefault="005D0270">
      <w:pPr>
        <w:pStyle w:val="21"/>
        <w:rPr>
          <w:rFonts w:asciiTheme="minorHAnsi" w:eastAsiaTheme="minorEastAsia" w:hAnsiTheme="minorHAnsi" w:cstheme="minorBidi"/>
          <w:color w:val="auto"/>
          <w:kern w:val="2"/>
          <w:sz w:val="24"/>
          <w:lang w:eastAsia="en-CA"/>
          <w14:ligatures w14:val="standardContextual"/>
        </w:rPr>
      </w:pPr>
      <w:hyperlink w:anchor="_Toc190266488" w:history="1">
        <w:r w:rsidRPr="006F2B79">
          <w:rPr>
            <w:rStyle w:val="afb"/>
          </w:rPr>
          <w:t>3.1</w:t>
        </w:r>
        <w:r>
          <w:rPr>
            <w:rFonts w:asciiTheme="minorHAnsi" w:eastAsiaTheme="minorEastAsia" w:hAnsiTheme="minorHAnsi" w:cstheme="minorBidi"/>
            <w:color w:val="auto"/>
            <w:kern w:val="2"/>
            <w:sz w:val="24"/>
            <w:lang w:eastAsia="en-CA"/>
            <w14:ligatures w14:val="standardContextual"/>
          </w:rPr>
          <w:tab/>
        </w:r>
        <w:r w:rsidRPr="006F2B79">
          <w:rPr>
            <w:rStyle w:val="afb"/>
          </w:rPr>
          <w:t>Target population</w:t>
        </w:r>
        <w:r>
          <w:rPr>
            <w:webHidden/>
          </w:rPr>
          <w:tab/>
        </w:r>
        <w:r>
          <w:rPr>
            <w:webHidden/>
          </w:rPr>
          <w:fldChar w:fldCharType="begin"/>
        </w:r>
        <w:r>
          <w:rPr>
            <w:webHidden/>
          </w:rPr>
          <w:instrText xml:space="preserve"> PAGEREF _Toc190266488 \h </w:instrText>
        </w:r>
        <w:r>
          <w:rPr>
            <w:webHidden/>
          </w:rPr>
        </w:r>
        <w:r>
          <w:rPr>
            <w:webHidden/>
          </w:rPr>
          <w:fldChar w:fldCharType="separate"/>
        </w:r>
        <w:r>
          <w:rPr>
            <w:webHidden/>
          </w:rPr>
          <w:t>4</w:t>
        </w:r>
        <w:r>
          <w:rPr>
            <w:webHidden/>
          </w:rPr>
          <w:fldChar w:fldCharType="end"/>
        </w:r>
      </w:hyperlink>
    </w:p>
    <w:p w14:paraId="45BDE2A0" w14:textId="586563FD" w:rsidR="005D0270" w:rsidRDefault="005D0270">
      <w:pPr>
        <w:pStyle w:val="21"/>
        <w:rPr>
          <w:rFonts w:asciiTheme="minorHAnsi" w:eastAsiaTheme="minorEastAsia" w:hAnsiTheme="minorHAnsi" w:cstheme="minorBidi"/>
          <w:color w:val="auto"/>
          <w:kern w:val="2"/>
          <w:sz w:val="24"/>
          <w:lang w:eastAsia="en-CA"/>
          <w14:ligatures w14:val="standardContextual"/>
        </w:rPr>
      </w:pPr>
      <w:hyperlink w:anchor="_Toc190266489" w:history="1">
        <w:r w:rsidRPr="006F2B79">
          <w:rPr>
            <w:rStyle w:val="afb"/>
          </w:rPr>
          <w:t>3.2</w:t>
        </w:r>
        <w:r>
          <w:rPr>
            <w:rFonts w:asciiTheme="minorHAnsi" w:eastAsiaTheme="minorEastAsia" w:hAnsiTheme="minorHAnsi" w:cstheme="minorBidi"/>
            <w:color w:val="auto"/>
            <w:kern w:val="2"/>
            <w:sz w:val="24"/>
            <w:lang w:eastAsia="en-CA"/>
            <w14:ligatures w14:val="standardContextual"/>
          </w:rPr>
          <w:tab/>
        </w:r>
        <w:r w:rsidRPr="006F2B79">
          <w:rPr>
            <w:rStyle w:val="afb"/>
          </w:rPr>
          <w:t>Sampling design</w:t>
        </w:r>
        <w:r>
          <w:rPr>
            <w:webHidden/>
          </w:rPr>
          <w:tab/>
        </w:r>
        <w:r>
          <w:rPr>
            <w:webHidden/>
          </w:rPr>
          <w:fldChar w:fldCharType="begin"/>
        </w:r>
        <w:r>
          <w:rPr>
            <w:webHidden/>
          </w:rPr>
          <w:instrText xml:space="preserve"> PAGEREF _Toc190266489 \h </w:instrText>
        </w:r>
        <w:r>
          <w:rPr>
            <w:webHidden/>
          </w:rPr>
        </w:r>
        <w:r>
          <w:rPr>
            <w:webHidden/>
          </w:rPr>
          <w:fldChar w:fldCharType="separate"/>
        </w:r>
        <w:r>
          <w:rPr>
            <w:webHidden/>
          </w:rPr>
          <w:t>4</w:t>
        </w:r>
        <w:r>
          <w:rPr>
            <w:webHidden/>
          </w:rPr>
          <w:fldChar w:fldCharType="end"/>
        </w:r>
      </w:hyperlink>
    </w:p>
    <w:p w14:paraId="20ABE965" w14:textId="6266C4EA" w:rsidR="005D0270" w:rsidRDefault="005D0270">
      <w:pPr>
        <w:pStyle w:val="21"/>
        <w:rPr>
          <w:rFonts w:asciiTheme="minorHAnsi" w:eastAsiaTheme="minorEastAsia" w:hAnsiTheme="minorHAnsi" w:cstheme="minorBidi"/>
          <w:color w:val="auto"/>
          <w:kern w:val="2"/>
          <w:sz w:val="24"/>
          <w:lang w:eastAsia="en-CA"/>
          <w14:ligatures w14:val="standardContextual"/>
        </w:rPr>
      </w:pPr>
      <w:hyperlink w:anchor="_Toc190266490" w:history="1">
        <w:r w:rsidRPr="006F2B79">
          <w:rPr>
            <w:rStyle w:val="afb"/>
          </w:rPr>
          <w:t>3.3</w:t>
        </w:r>
        <w:r>
          <w:rPr>
            <w:rFonts w:asciiTheme="minorHAnsi" w:eastAsiaTheme="minorEastAsia" w:hAnsiTheme="minorHAnsi" w:cstheme="minorBidi"/>
            <w:color w:val="auto"/>
            <w:kern w:val="2"/>
            <w:sz w:val="24"/>
            <w:lang w:eastAsia="en-CA"/>
            <w14:ligatures w14:val="standardContextual"/>
          </w:rPr>
          <w:tab/>
        </w:r>
        <w:r w:rsidRPr="006F2B79">
          <w:rPr>
            <w:rStyle w:val="afb"/>
          </w:rPr>
          <w:t>Provinces with modified sampling designs</w:t>
        </w:r>
        <w:r>
          <w:rPr>
            <w:webHidden/>
          </w:rPr>
          <w:tab/>
        </w:r>
        <w:r>
          <w:rPr>
            <w:webHidden/>
          </w:rPr>
          <w:fldChar w:fldCharType="begin"/>
        </w:r>
        <w:r>
          <w:rPr>
            <w:webHidden/>
          </w:rPr>
          <w:instrText xml:space="preserve"> PAGEREF _Toc190266490 \h </w:instrText>
        </w:r>
        <w:r>
          <w:rPr>
            <w:webHidden/>
          </w:rPr>
        </w:r>
        <w:r>
          <w:rPr>
            <w:webHidden/>
          </w:rPr>
          <w:fldChar w:fldCharType="separate"/>
        </w:r>
        <w:r>
          <w:rPr>
            <w:webHidden/>
          </w:rPr>
          <w:t>5</w:t>
        </w:r>
        <w:r>
          <w:rPr>
            <w:webHidden/>
          </w:rPr>
          <w:fldChar w:fldCharType="end"/>
        </w:r>
      </w:hyperlink>
    </w:p>
    <w:p w14:paraId="7E25964A" w14:textId="06FEA1B6" w:rsidR="005D0270" w:rsidRDefault="005D0270">
      <w:pPr>
        <w:pStyle w:val="21"/>
        <w:rPr>
          <w:rFonts w:asciiTheme="minorHAnsi" w:eastAsiaTheme="minorEastAsia" w:hAnsiTheme="minorHAnsi" w:cstheme="minorBidi"/>
          <w:color w:val="auto"/>
          <w:kern w:val="2"/>
          <w:sz w:val="24"/>
          <w:lang w:eastAsia="en-CA"/>
          <w14:ligatures w14:val="standardContextual"/>
        </w:rPr>
      </w:pPr>
      <w:hyperlink w:anchor="_Toc190266491" w:history="1">
        <w:r w:rsidRPr="006F2B79">
          <w:rPr>
            <w:rStyle w:val="afb"/>
          </w:rPr>
          <w:t>3.4</w:t>
        </w:r>
        <w:r>
          <w:rPr>
            <w:rFonts w:asciiTheme="minorHAnsi" w:eastAsiaTheme="minorEastAsia" w:hAnsiTheme="minorHAnsi" w:cstheme="minorBidi"/>
            <w:color w:val="auto"/>
            <w:kern w:val="2"/>
            <w:sz w:val="24"/>
            <w:lang w:eastAsia="en-CA"/>
            <w14:ligatures w14:val="standardContextual"/>
          </w:rPr>
          <w:tab/>
        </w:r>
        <w:r w:rsidRPr="006F2B79">
          <w:rPr>
            <w:rStyle w:val="afb"/>
          </w:rPr>
          <w:t>School sample selection</w:t>
        </w:r>
        <w:r>
          <w:rPr>
            <w:webHidden/>
          </w:rPr>
          <w:tab/>
        </w:r>
        <w:r>
          <w:rPr>
            <w:webHidden/>
          </w:rPr>
          <w:fldChar w:fldCharType="begin"/>
        </w:r>
        <w:r>
          <w:rPr>
            <w:webHidden/>
          </w:rPr>
          <w:instrText xml:space="preserve"> PAGEREF _Toc190266491 \h </w:instrText>
        </w:r>
        <w:r>
          <w:rPr>
            <w:webHidden/>
          </w:rPr>
        </w:r>
        <w:r>
          <w:rPr>
            <w:webHidden/>
          </w:rPr>
          <w:fldChar w:fldCharType="separate"/>
        </w:r>
        <w:r>
          <w:rPr>
            <w:webHidden/>
          </w:rPr>
          <w:t>6</w:t>
        </w:r>
        <w:r>
          <w:rPr>
            <w:webHidden/>
          </w:rPr>
          <w:fldChar w:fldCharType="end"/>
        </w:r>
      </w:hyperlink>
    </w:p>
    <w:p w14:paraId="0303837B" w14:textId="6099543F" w:rsidR="005D0270" w:rsidRDefault="005D0270">
      <w:pPr>
        <w:pStyle w:val="11"/>
        <w:rPr>
          <w:rFonts w:asciiTheme="minorHAnsi" w:eastAsiaTheme="minorEastAsia" w:hAnsiTheme="minorHAnsi" w:cstheme="minorBidi"/>
          <w:b w:val="0"/>
          <w:bCs w:val="0"/>
          <w:color w:val="auto"/>
          <w:kern w:val="2"/>
          <w:sz w:val="24"/>
          <w:lang w:val="en-CA" w:eastAsia="en-CA"/>
          <w14:ligatures w14:val="standardContextual"/>
        </w:rPr>
      </w:pPr>
      <w:hyperlink w:anchor="_Toc190266492" w:history="1">
        <w:r w:rsidRPr="006F2B79">
          <w:rPr>
            <w:rStyle w:val="afb"/>
          </w:rPr>
          <w:t>4</w:t>
        </w:r>
        <w:r>
          <w:rPr>
            <w:rFonts w:asciiTheme="minorHAnsi" w:eastAsiaTheme="minorEastAsia" w:hAnsiTheme="minorHAnsi" w:cstheme="minorBidi"/>
            <w:b w:val="0"/>
            <w:bCs w:val="0"/>
            <w:color w:val="auto"/>
            <w:kern w:val="2"/>
            <w:sz w:val="24"/>
            <w:lang w:val="en-CA" w:eastAsia="en-CA"/>
            <w14:ligatures w14:val="standardContextual"/>
          </w:rPr>
          <w:tab/>
        </w:r>
        <w:r w:rsidRPr="006F2B79">
          <w:rPr>
            <w:rStyle w:val="afb"/>
          </w:rPr>
          <w:t>Questionnaire development</w:t>
        </w:r>
        <w:r>
          <w:rPr>
            <w:webHidden/>
          </w:rPr>
          <w:tab/>
        </w:r>
        <w:r>
          <w:rPr>
            <w:webHidden/>
          </w:rPr>
          <w:fldChar w:fldCharType="begin"/>
        </w:r>
        <w:r>
          <w:rPr>
            <w:webHidden/>
          </w:rPr>
          <w:instrText xml:space="preserve"> PAGEREF _Toc190266492 \h </w:instrText>
        </w:r>
        <w:r>
          <w:rPr>
            <w:webHidden/>
          </w:rPr>
        </w:r>
        <w:r>
          <w:rPr>
            <w:webHidden/>
          </w:rPr>
          <w:fldChar w:fldCharType="separate"/>
        </w:r>
        <w:r>
          <w:rPr>
            <w:webHidden/>
          </w:rPr>
          <w:t>8</w:t>
        </w:r>
        <w:r>
          <w:rPr>
            <w:webHidden/>
          </w:rPr>
          <w:fldChar w:fldCharType="end"/>
        </w:r>
      </w:hyperlink>
    </w:p>
    <w:p w14:paraId="38D7BD0E" w14:textId="698FE066" w:rsidR="005D0270" w:rsidRDefault="005D0270">
      <w:pPr>
        <w:pStyle w:val="21"/>
        <w:rPr>
          <w:rFonts w:asciiTheme="minorHAnsi" w:eastAsiaTheme="minorEastAsia" w:hAnsiTheme="minorHAnsi" w:cstheme="minorBidi"/>
          <w:color w:val="auto"/>
          <w:kern w:val="2"/>
          <w:sz w:val="24"/>
          <w:lang w:eastAsia="en-CA"/>
          <w14:ligatures w14:val="standardContextual"/>
        </w:rPr>
      </w:pPr>
      <w:hyperlink w:anchor="_Toc190266493" w:history="1">
        <w:r w:rsidRPr="006F2B79">
          <w:rPr>
            <w:rStyle w:val="afb"/>
            <w:lang w:val="en-US"/>
          </w:rPr>
          <w:t>4.1</w:t>
        </w:r>
        <w:r>
          <w:rPr>
            <w:rFonts w:asciiTheme="minorHAnsi" w:eastAsiaTheme="minorEastAsia" w:hAnsiTheme="minorHAnsi" w:cstheme="minorBidi"/>
            <w:color w:val="auto"/>
            <w:kern w:val="2"/>
            <w:sz w:val="24"/>
            <w:lang w:eastAsia="en-CA"/>
            <w14:ligatures w14:val="standardContextual"/>
          </w:rPr>
          <w:tab/>
        </w:r>
        <w:r w:rsidRPr="006F2B79">
          <w:rPr>
            <w:rStyle w:val="afb"/>
            <w:lang w:val="en-US"/>
          </w:rPr>
          <w:t>Pilot testing</w:t>
        </w:r>
        <w:r>
          <w:rPr>
            <w:webHidden/>
          </w:rPr>
          <w:tab/>
        </w:r>
        <w:r>
          <w:rPr>
            <w:webHidden/>
          </w:rPr>
          <w:fldChar w:fldCharType="begin"/>
        </w:r>
        <w:r>
          <w:rPr>
            <w:webHidden/>
          </w:rPr>
          <w:instrText xml:space="preserve"> PAGEREF _Toc190266493 \h </w:instrText>
        </w:r>
        <w:r>
          <w:rPr>
            <w:webHidden/>
          </w:rPr>
        </w:r>
        <w:r>
          <w:rPr>
            <w:webHidden/>
          </w:rPr>
          <w:fldChar w:fldCharType="separate"/>
        </w:r>
        <w:r>
          <w:rPr>
            <w:webHidden/>
          </w:rPr>
          <w:t>8</w:t>
        </w:r>
        <w:r>
          <w:rPr>
            <w:webHidden/>
          </w:rPr>
          <w:fldChar w:fldCharType="end"/>
        </w:r>
      </w:hyperlink>
    </w:p>
    <w:p w14:paraId="477CA4D8" w14:textId="51138421" w:rsidR="005D0270" w:rsidRDefault="005D0270">
      <w:pPr>
        <w:pStyle w:val="11"/>
        <w:rPr>
          <w:rFonts w:asciiTheme="minorHAnsi" w:eastAsiaTheme="minorEastAsia" w:hAnsiTheme="minorHAnsi" w:cstheme="minorBidi"/>
          <w:b w:val="0"/>
          <w:bCs w:val="0"/>
          <w:color w:val="auto"/>
          <w:kern w:val="2"/>
          <w:sz w:val="24"/>
          <w:lang w:val="en-CA" w:eastAsia="en-CA"/>
          <w14:ligatures w14:val="standardContextual"/>
        </w:rPr>
      </w:pPr>
      <w:hyperlink w:anchor="_Toc190266494" w:history="1">
        <w:r w:rsidRPr="006F2B79">
          <w:rPr>
            <w:rStyle w:val="afb"/>
          </w:rPr>
          <w:t>5</w:t>
        </w:r>
        <w:r>
          <w:rPr>
            <w:rFonts w:asciiTheme="minorHAnsi" w:eastAsiaTheme="minorEastAsia" w:hAnsiTheme="minorHAnsi" w:cstheme="minorBidi"/>
            <w:b w:val="0"/>
            <w:bCs w:val="0"/>
            <w:color w:val="auto"/>
            <w:kern w:val="2"/>
            <w:sz w:val="24"/>
            <w:lang w:val="en-CA" w:eastAsia="en-CA"/>
            <w14:ligatures w14:val="standardContextual"/>
          </w:rPr>
          <w:tab/>
        </w:r>
        <w:r w:rsidRPr="006F2B79">
          <w:rPr>
            <w:rStyle w:val="afb"/>
          </w:rPr>
          <w:t>Survey implementation</w:t>
        </w:r>
        <w:r>
          <w:rPr>
            <w:webHidden/>
          </w:rPr>
          <w:tab/>
        </w:r>
        <w:r>
          <w:rPr>
            <w:webHidden/>
          </w:rPr>
          <w:fldChar w:fldCharType="begin"/>
        </w:r>
        <w:r>
          <w:rPr>
            <w:webHidden/>
          </w:rPr>
          <w:instrText xml:space="preserve"> PAGEREF _Toc190266494 \h </w:instrText>
        </w:r>
        <w:r>
          <w:rPr>
            <w:webHidden/>
          </w:rPr>
        </w:r>
        <w:r>
          <w:rPr>
            <w:webHidden/>
          </w:rPr>
          <w:fldChar w:fldCharType="separate"/>
        </w:r>
        <w:r>
          <w:rPr>
            <w:webHidden/>
          </w:rPr>
          <w:t>9</w:t>
        </w:r>
        <w:r>
          <w:rPr>
            <w:webHidden/>
          </w:rPr>
          <w:fldChar w:fldCharType="end"/>
        </w:r>
      </w:hyperlink>
    </w:p>
    <w:p w14:paraId="13CCCC63" w14:textId="3CA8138E" w:rsidR="005D0270" w:rsidRDefault="005D0270">
      <w:pPr>
        <w:pStyle w:val="21"/>
        <w:rPr>
          <w:rFonts w:asciiTheme="minorHAnsi" w:eastAsiaTheme="minorEastAsia" w:hAnsiTheme="minorHAnsi" w:cstheme="minorBidi"/>
          <w:color w:val="auto"/>
          <w:kern w:val="2"/>
          <w:sz w:val="24"/>
          <w:lang w:eastAsia="en-CA"/>
          <w14:ligatures w14:val="standardContextual"/>
        </w:rPr>
      </w:pPr>
      <w:hyperlink w:anchor="_Toc190266495" w:history="1">
        <w:r w:rsidRPr="006F2B79">
          <w:rPr>
            <w:rStyle w:val="afb"/>
            <w:lang w:val="en-US"/>
          </w:rPr>
          <w:t>5.1</w:t>
        </w:r>
        <w:r>
          <w:rPr>
            <w:rFonts w:asciiTheme="minorHAnsi" w:eastAsiaTheme="minorEastAsia" w:hAnsiTheme="minorHAnsi" w:cstheme="minorBidi"/>
            <w:color w:val="auto"/>
            <w:kern w:val="2"/>
            <w:sz w:val="24"/>
            <w:lang w:eastAsia="en-CA"/>
            <w14:ligatures w14:val="standardContextual"/>
          </w:rPr>
          <w:tab/>
        </w:r>
        <w:r w:rsidRPr="006F2B79">
          <w:rPr>
            <w:rStyle w:val="afb"/>
            <w:lang w:val="en-US"/>
          </w:rPr>
          <w:t>Approvals and ethics reviews</w:t>
        </w:r>
        <w:r>
          <w:rPr>
            <w:webHidden/>
          </w:rPr>
          <w:tab/>
        </w:r>
        <w:r>
          <w:rPr>
            <w:webHidden/>
          </w:rPr>
          <w:fldChar w:fldCharType="begin"/>
        </w:r>
        <w:r>
          <w:rPr>
            <w:webHidden/>
          </w:rPr>
          <w:instrText xml:space="preserve"> PAGEREF _Toc190266495 \h </w:instrText>
        </w:r>
        <w:r>
          <w:rPr>
            <w:webHidden/>
          </w:rPr>
        </w:r>
        <w:r>
          <w:rPr>
            <w:webHidden/>
          </w:rPr>
          <w:fldChar w:fldCharType="separate"/>
        </w:r>
        <w:r>
          <w:rPr>
            <w:webHidden/>
          </w:rPr>
          <w:t>9</w:t>
        </w:r>
        <w:r>
          <w:rPr>
            <w:webHidden/>
          </w:rPr>
          <w:fldChar w:fldCharType="end"/>
        </w:r>
      </w:hyperlink>
    </w:p>
    <w:p w14:paraId="32C9A43E" w14:textId="08AF9FF2" w:rsidR="005D0270" w:rsidRDefault="005D0270">
      <w:pPr>
        <w:pStyle w:val="21"/>
        <w:rPr>
          <w:rFonts w:asciiTheme="minorHAnsi" w:eastAsiaTheme="minorEastAsia" w:hAnsiTheme="minorHAnsi" w:cstheme="minorBidi"/>
          <w:color w:val="auto"/>
          <w:kern w:val="2"/>
          <w:sz w:val="24"/>
          <w:lang w:eastAsia="en-CA"/>
          <w14:ligatures w14:val="standardContextual"/>
        </w:rPr>
      </w:pPr>
      <w:hyperlink w:anchor="_Toc190266496" w:history="1">
        <w:r w:rsidRPr="006F2B79">
          <w:rPr>
            <w:rStyle w:val="afb"/>
          </w:rPr>
          <w:t>5.2</w:t>
        </w:r>
        <w:r>
          <w:rPr>
            <w:rFonts w:asciiTheme="minorHAnsi" w:eastAsiaTheme="minorEastAsia" w:hAnsiTheme="minorHAnsi" w:cstheme="minorBidi"/>
            <w:color w:val="auto"/>
            <w:kern w:val="2"/>
            <w:sz w:val="24"/>
            <w:lang w:eastAsia="en-CA"/>
            <w14:ligatures w14:val="standardContextual"/>
          </w:rPr>
          <w:tab/>
        </w:r>
        <w:r w:rsidRPr="006F2B79">
          <w:rPr>
            <w:rStyle w:val="afb"/>
          </w:rPr>
          <w:t>Student recruitment</w:t>
        </w:r>
        <w:r>
          <w:rPr>
            <w:webHidden/>
          </w:rPr>
          <w:tab/>
        </w:r>
        <w:r>
          <w:rPr>
            <w:webHidden/>
          </w:rPr>
          <w:fldChar w:fldCharType="begin"/>
        </w:r>
        <w:r>
          <w:rPr>
            <w:webHidden/>
          </w:rPr>
          <w:instrText xml:space="preserve"> PAGEREF _Toc190266496 \h </w:instrText>
        </w:r>
        <w:r>
          <w:rPr>
            <w:webHidden/>
          </w:rPr>
        </w:r>
        <w:r>
          <w:rPr>
            <w:webHidden/>
          </w:rPr>
          <w:fldChar w:fldCharType="separate"/>
        </w:r>
        <w:r>
          <w:rPr>
            <w:webHidden/>
          </w:rPr>
          <w:t>9</w:t>
        </w:r>
        <w:r>
          <w:rPr>
            <w:webHidden/>
          </w:rPr>
          <w:fldChar w:fldCharType="end"/>
        </w:r>
      </w:hyperlink>
    </w:p>
    <w:p w14:paraId="7CAEB3CA" w14:textId="67318AC6" w:rsidR="005D0270" w:rsidRDefault="005D0270">
      <w:pPr>
        <w:pStyle w:val="21"/>
        <w:rPr>
          <w:rFonts w:asciiTheme="minorHAnsi" w:eastAsiaTheme="minorEastAsia" w:hAnsiTheme="minorHAnsi" w:cstheme="minorBidi"/>
          <w:color w:val="auto"/>
          <w:kern w:val="2"/>
          <w:sz w:val="24"/>
          <w:lang w:eastAsia="en-CA"/>
          <w14:ligatures w14:val="standardContextual"/>
        </w:rPr>
      </w:pPr>
      <w:hyperlink w:anchor="_Toc190266497" w:history="1">
        <w:r w:rsidRPr="006F2B79">
          <w:rPr>
            <w:rStyle w:val="afb"/>
            <w:lang w:val="en-US"/>
          </w:rPr>
          <w:t>5.3</w:t>
        </w:r>
        <w:r>
          <w:rPr>
            <w:rFonts w:asciiTheme="minorHAnsi" w:eastAsiaTheme="minorEastAsia" w:hAnsiTheme="minorHAnsi" w:cstheme="minorBidi"/>
            <w:color w:val="auto"/>
            <w:kern w:val="2"/>
            <w:sz w:val="24"/>
            <w:lang w:eastAsia="en-CA"/>
            <w14:ligatures w14:val="standardContextual"/>
          </w:rPr>
          <w:tab/>
        </w:r>
        <w:r w:rsidRPr="006F2B79">
          <w:rPr>
            <w:rStyle w:val="afb"/>
            <w:lang w:val="en-US"/>
          </w:rPr>
          <w:t>Data collection</w:t>
        </w:r>
        <w:r>
          <w:rPr>
            <w:webHidden/>
          </w:rPr>
          <w:tab/>
        </w:r>
        <w:r>
          <w:rPr>
            <w:webHidden/>
          </w:rPr>
          <w:fldChar w:fldCharType="begin"/>
        </w:r>
        <w:r>
          <w:rPr>
            <w:webHidden/>
          </w:rPr>
          <w:instrText xml:space="preserve"> PAGEREF _Toc190266497 \h </w:instrText>
        </w:r>
        <w:r>
          <w:rPr>
            <w:webHidden/>
          </w:rPr>
        </w:r>
        <w:r>
          <w:rPr>
            <w:webHidden/>
          </w:rPr>
          <w:fldChar w:fldCharType="separate"/>
        </w:r>
        <w:r>
          <w:rPr>
            <w:webHidden/>
          </w:rPr>
          <w:t>9</w:t>
        </w:r>
        <w:r>
          <w:rPr>
            <w:webHidden/>
          </w:rPr>
          <w:fldChar w:fldCharType="end"/>
        </w:r>
      </w:hyperlink>
    </w:p>
    <w:p w14:paraId="55344158" w14:textId="5E862176" w:rsidR="005D0270" w:rsidRDefault="005D0270">
      <w:pPr>
        <w:pStyle w:val="11"/>
        <w:rPr>
          <w:rFonts w:asciiTheme="minorHAnsi" w:eastAsiaTheme="minorEastAsia" w:hAnsiTheme="minorHAnsi" w:cstheme="minorBidi"/>
          <w:b w:val="0"/>
          <w:bCs w:val="0"/>
          <w:color w:val="auto"/>
          <w:kern w:val="2"/>
          <w:sz w:val="24"/>
          <w:lang w:val="en-CA" w:eastAsia="en-CA"/>
          <w14:ligatures w14:val="standardContextual"/>
        </w:rPr>
      </w:pPr>
      <w:hyperlink w:anchor="_Toc190266498" w:history="1">
        <w:r w:rsidRPr="006F2B79">
          <w:rPr>
            <w:rStyle w:val="afb"/>
          </w:rPr>
          <w:t>6</w:t>
        </w:r>
        <w:r>
          <w:rPr>
            <w:rFonts w:asciiTheme="minorHAnsi" w:eastAsiaTheme="minorEastAsia" w:hAnsiTheme="minorHAnsi" w:cstheme="minorBidi"/>
            <w:b w:val="0"/>
            <w:bCs w:val="0"/>
            <w:color w:val="auto"/>
            <w:kern w:val="2"/>
            <w:sz w:val="24"/>
            <w:lang w:val="en-CA" w:eastAsia="en-CA"/>
            <w14:ligatures w14:val="standardContextual"/>
          </w:rPr>
          <w:tab/>
        </w:r>
        <w:r w:rsidRPr="006F2B79">
          <w:rPr>
            <w:rStyle w:val="afb"/>
          </w:rPr>
          <w:t>Data processing</w:t>
        </w:r>
        <w:r>
          <w:rPr>
            <w:webHidden/>
          </w:rPr>
          <w:tab/>
        </w:r>
        <w:r>
          <w:rPr>
            <w:webHidden/>
          </w:rPr>
          <w:fldChar w:fldCharType="begin"/>
        </w:r>
        <w:r>
          <w:rPr>
            <w:webHidden/>
          </w:rPr>
          <w:instrText xml:space="preserve"> PAGEREF _Toc190266498 \h </w:instrText>
        </w:r>
        <w:r>
          <w:rPr>
            <w:webHidden/>
          </w:rPr>
        </w:r>
        <w:r>
          <w:rPr>
            <w:webHidden/>
          </w:rPr>
          <w:fldChar w:fldCharType="separate"/>
        </w:r>
        <w:r>
          <w:rPr>
            <w:webHidden/>
          </w:rPr>
          <w:t>11</w:t>
        </w:r>
        <w:r>
          <w:rPr>
            <w:webHidden/>
          </w:rPr>
          <w:fldChar w:fldCharType="end"/>
        </w:r>
      </w:hyperlink>
    </w:p>
    <w:p w14:paraId="50BBBBA3" w14:textId="386704E9" w:rsidR="005D0270" w:rsidRDefault="005D0270">
      <w:pPr>
        <w:pStyle w:val="21"/>
        <w:rPr>
          <w:rFonts w:asciiTheme="minorHAnsi" w:eastAsiaTheme="minorEastAsia" w:hAnsiTheme="minorHAnsi" w:cstheme="minorBidi"/>
          <w:color w:val="auto"/>
          <w:kern w:val="2"/>
          <w:sz w:val="24"/>
          <w:lang w:eastAsia="en-CA"/>
          <w14:ligatures w14:val="standardContextual"/>
        </w:rPr>
      </w:pPr>
      <w:hyperlink w:anchor="_Toc190266499" w:history="1">
        <w:r w:rsidRPr="006F2B79">
          <w:rPr>
            <w:rStyle w:val="afb"/>
            <w:lang w:val="en-US"/>
          </w:rPr>
          <w:t>6.1</w:t>
        </w:r>
        <w:r>
          <w:rPr>
            <w:rFonts w:asciiTheme="minorHAnsi" w:eastAsiaTheme="minorEastAsia" w:hAnsiTheme="minorHAnsi" w:cstheme="minorBidi"/>
            <w:color w:val="auto"/>
            <w:kern w:val="2"/>
            <w:sz w:val="24"/>
            <w:lang w:eastAsia="en-CA"/>
            <w14:ligatures w14:val="standardContextual"/>
          </w:rPr>
          <w:tab/>
        </w:r>
        <w:r w:rsidRPr="006F2B79">
          <w:rPr>
            <w:rStyle w:val="afb"/>
            <w:lang w:val="en-US"/>
          </w:rPr>
          <w:t>Data capture</w:t>
        </w:r>
        <w:r>
          <w:rPr>
            <w:webHidden/>
          </w:rPr>
          <w:tab/>
        </w:r>
        <w:r>
          <w:rPr>
            <w:webHidden/>
          </w:rPr>
          <w:fldChar w:fldCharType="begin"/>
        </w:r>
        <w:r>
          <w:rPr>
            <w:webHidden/>
          </w:rPr>
          <w:instrText xml:space="preserve"> PAGEREF _Toc190266499 \h </w:instrText>
        </w:r>
        <w:r>
          <w:rPr>
            <w:webHidden/>
          </w:rPr>
        </w:r>
        <w:r>
          <w:rPr>
            <w:webHidden/>
          </w:rPr>
          <w:fldChar w:fldCharType="separate"/>
        </w:r>
        <w:r>
          <w:rPr>
            <w:webHidden/>
          </w:rPr>
          <w:t>11</w:t>
        </w:r>
        <w:r>
          <w:rPr>
            <w:webHidden/>
          </w:rPr>
          <w:fldChar w:fldCharType="end"/>
        </w:r>
      </w:hyperlink>
    </w:p>
    <w:p w14:paraId="4D1A40EB" w14:textId="7F8BA0CA" w:rsidR="005D0270" w:rsidRDefault="005D0270">
      <w:pPr>
        <w:pStyle w:val="21"/>
        <w:rPr>
          <w:rFonts w:asciiTheme="minorHAnsi" w:eastAsiaTheme="minorEastAsia" w:hAnsiTheme="minorHAnsi" w:cstheme="minorBidi"/>
          <w:color w:val="auto"/>
          <w:kern w:val="2"/>
          <w:sz w:val="24"/>
          <w:lang w:eastAsia="en-CA"/>
          <w14:ligatures w14:val="standardContextual"/>
        </w:rPr>
      </w:pPr>
      <w:hyperlink w:anchor="_Toc190266500" w:history="1">
        <w:r w:rsidRPr="006F2B79">
          <w:rPr>
            <w:rStyle w:val="afb"/>
            <w:lang w:val="en-US"/>
          </w:rPr>
          <w:t>6.2</w:t>
        </w:r>
        <w:r>
          <w:rPr>
            <w:rFonts w:asciiTheme="minorHAnsi" w:eastAsiaTheme="minorEastAsia" w:hAnsiTheme="minorHAnsi" w:cstheme="minorBidi"/>
            <w:color w:val="auto"/>
            <w:kern w:val="2"/>
            <w:sz w:val="24"/>
            <w:lang w:eastAsia="en-CA"/>
            <w14:ligatures w14:val="standardContextual"/>
          </w:rPr>
          <w:tab/>
        </w:r>
        <w:r w:rsidRPr="006F2B79">
          <w:rPr>
            <w:rStyle w:val="afb"/>
            <w:lang w:val="en-US"/>
          </w:rPr>
          <w:t>Data cleaning</w:t>
        </w:r>
        <w:r>
          <w:rPr>
            <w:webHidden/>
          </w:rPr>
          <w:tab/>
        </w:r>
        <w:r>
          <w:rPr>
            <w:webHidden/>
          </w:rPr>
          <w:fldChar w:fldCharType="begin"/>
        </w:r>
        <w:r>
          <w:rPr>
            <w:webHidden/>
          </w:rPr>
          <w:instrText xml:space="preserve"> PAGEREF _Toc190266500 \h </w:instrText>
        </w:r>
        <w:r>
          <w:rPr>
            <w:webHidden/>
          </w:rPr>
        </w:r>
        <w:r>
          <w:rPr>
            <w:webHidden/>
          </w:rPr>
          <w:fldChar w:fldCharType="separate"/>
        </w:r>
        <w:r>
          <w:rPr>
            <w:webHidden/>
          </w:rPr>
          <w:t>11</w:t>
        </w:r>
        <w:r>
          <w:rPr>
            <w:webHidden/>
          </w:rPr>
          <w:fldChar w:fldCharType="end"/>
        </w:r>
      </w:hyperlink>
    </w:p>
    <w:p w14:paraId="03395602" w14:textId="767FA169" w:rsidR="005D0270" w:rsidRDefault="005D0270">
      <w:pPr>
        <w:pStyle w:val="21"/>
        <w:rPr>
          <w:rFonts w:asciiTheme="minorHAnsi" w:eastAsiaTheme="minorEastAsia" w:hAnsiTheme="minorHAnsi" w:cstheme="minorBidi"/>
          <w:color w:val="auto"/>
          <w:kern w:val="2"/>
          <w:sz w:val="24"/>
          <w:lang w:eastAsia="en-CA"/>
          <w14:ligatures w14:val="standardContextual"/>
        </w:rPr>
      </w:pPr>
      <w:hyperlink w:anchor="_Toc190266501" w:history="1">
        <w:r w:rsidRPr="006F2B79">
          <w:rPr>
            <w:rStyle w:val="afb"/>
          </w:rPr>
          <w:t>6.3</w:t>
        </w:r>
        <w:r>
          <w:rPr>
            <w:rFonts w:asciiTheme="minorHAnsi" w:eastAsiaTheme="minorEastAsia" w:hAnsiTheme="minorHAnsi" w:cstheme="minorBidi"/>
            <w:color w:val="auto"/>
            <w:kern w:val="2"/>
            <w:sz w:val="24"/>
            <w:lang w:eastAsia="en-CA"/>
            <w14:ligatures w14:val="standardContextual"/>
          </w:rPr>
          <w:tab/>
        </w:r>
        <w:r w:rsidRPr="006F2B79">
          <w:rPr>
            <w:rStyle w:val="afb"/>
          </w:rPr>
          <w:t>Survey weights</w:t>
        </w:r>
        <w:r>
          <w:rPr>
            <w:webHidden/>
          </w:rPr>
          <w:tab/>
        </w:r>
        <w:r>
          <w:rPr>
            <w:webHidden/>
          </w:rPr>
          <w:fldChar w:fldCharType="begin"/>
        </w:r>
        <w:r>
          <w:rPr>
            <w:webHidden/>
          </w:rPr>
          <w:instrText xml:space="preserve"> PAGEREF _Toc190266501 \h </w:instrText>
        </w:r>
        <w:r>
          <w:rPr>
            <w:webHidden/>
          </w:rPr>
        </w:r>
        <w:r>
          <w:rPr>
            <w:webHidden/>
          </w:rPr>
          <w:fldChar w:fldCharType="separate"/>
        </w:r>
        <w:r>
          <w:rPr>
            <w:webHidden/>
          </w:rPr>
          <w:t>12</w:t>
        </w:r>
        <w:r>
          <w:rPr>
            <w:webHidden/>
          </w:rPr>
          <w:fldChar w:fldCharType="end"/>
        </w:r>
      </w:hyperlink>
    </w:p>
    <w:p w14:paraId="49A54E03" w14:textId="549E9A7E" w:rsidR="005D0270" w:rsidRDefault="005D0270">
      <w:pPr>
        <w:pStyle w:val="21"/>
        <w:rPr>
          <w:rFonts w:asciiTheme="minorHAnsi" w:eastAsiaTheme="minorEastAsia" w:hAnsiTheme="minorHAnsi" w:cstheme="minorBidi"/>
          <w:color w:val="auto"/>
          <w:kern w:val="2"/>
          <w:sz w:val="24"/>
          <w:lang w:eastAsia="en-CA"/>
          <w14:ligatures w14:val="standardContextual"/>
        </w:rPr>
      </w:pPr>
      <w:hyperlink w:anchor="_Toc190266502" w:history="1">
        <w:r w:rsidRPr="006F2B79">
          <w:rPr>
            <w:rStyle w:val="afb"/>
          </w:rPr>
          <w:t>6.4</w:t>
        </w:r>
        <w:r>
          <w:rPr>
            <w:rFonts w:asciiTheme="minorHAnsi" w:eastAsiaTheme="minorEastAsia" w:hAnsiTheme="minorHAnsi" w:cstheme="minorBidi"/>
            <w:color w:val="auto"/>
            <w:kern w:val="2"/>
            <w:sz w:val="24"/>
            <w:lang w:eastAsia="en-CA"/>
            <w14:ligatures w14:val="standardContextual"/>
          </w:rPr>
          <w:tab/>
        </w:r>
        <w:r w:rsidRPr="006F2B79">
          <w:rPr>
            <w:rStyle w:val="afb"/>
          </w:rPr>
          <w:t>Bootstrap weights</w:t>
        </w:r>
        <w:r>
          <w:rPr>
            <w:webHidden/>
          </w:rPr>
          <w:tab/>
        </w:r>
        <w:r>
          <w:rPr>
            <w:webHidden/>
          </w:rPr>
          <w:fldChar w:fldCharType="begin"/>
        </w:r>
        <w:r>
          <w:rPr>
            <w:webHidden/>
          </w:rPr>
          <w:instrText xml:space="preserve"> PAGEREF _Toc190266502 \h </w:instrText>
        </w:r>
        <w:r>
          <w:rPr>
            <w:webHidden/>
          </w:rPr>
        </w:r>
        <w:r>
          <w:rPr>
            <w:webHidden/>
          </w:rPr>
          <w:fldChar w:fldCharType="separate"/>
        </w:r>
        <w:r>
          <w:rPr>
            <w:webHidden/>
          </w:rPr>
          <w:t>13</w:t>
        </w:r>
        <w:r>
          <w:rPr>
            <w:webHidden/>
          </w:rPr>
          <w:fldChar w:fldCharType="end"/>
        </w:r>
      </w:hyperlink>
    </w:p>
    <w:p w14:paraId="65AEA746" w14:textId="605CC86E" w:rsidR="005D0270" w:rsidRDefault="005D0270">
      <w:pPr>
        <w:pStyle w:val="11"/>
        <w:rPr>
          <w:rFonts w:asciiTheme="minorHAnsi" w:eastAsiaTheme="minorEastAsia" w:hAnsiTheme="minorHAnsi" w:cstheme="minorBidi"/>
          <w:b w:val="0"/>
          <w:bCs w:val="0"/>
          <w:color w:val="auto"/>
          <w:kern w:val="2"/>
          <w:sz w:val="24"/>
          <w:lang w:val="en-CA" w:eastAsia="en-CA"/>
          <w14:ligatures w14:val="standardContextual"/>
        </w:rPr>
      </w:pPr>
      <w:hyperlink w:anchor="_Toc190266503" w:history="1">
        <w:r w:rsidRPr="006F2B79">
          <w:rPr>
            <w:rStyle w:val="afb"/>
          </w:rPr>
          <w:t>7</w:t>
        </w:r>
        <w:r>
          <w:rPr>
            <w:rFonts w:asciiTheme="minorHAnsi" w:eastAsiaTheme="minorEastAsia" w:hAnsiTheme="minorHAnsi" w:cstheme="minorBidi"/>
            <w:b w:val="0"/>
            <w:bCs w:val="0"/>
            <w:color w:val="auto"/>
            <w:kern w:val="2"/>
            <w:sz w:val="24"/>
            <w:lang w:val="en-CA" w:eastAsia="en-CA"/>
            <w14:ligatures w14:val="standardContextual"/>
          </w:rPr>
          <w:tab/>
        </w:r>
        <w:r w:rsidRPr="006F2B79">
          <w:rPr>
            <w:rStyle w:val="afb"/>
          </w:rPr>
          <w:t>Data quality</w:t>
        </w:r>
        <w:r>
          <w:rPr>
            <w:webHidden/>
          </w:rPr>
          <w:tab/>
        </w:r>
        <w:r>
          <w:rPr>
            <w:webHidden/>
          </w:rPr>
          <w:fldChar w:fldCharType="begin"/>
        </w:r>
        <w:r>
          <w:rPr>
            <w:webHidden/>
          </w:rPr>
          <w:instrText xml:space="preserve"> PAGEREF _Toc190266503 \h </w:instrText>
        </w:r>
        <w:r>
          <w:rPr>
            <w:webHidden/>
          </w:rPr>
        </w:r>
        <w:r>
          <w:rPr>
            <w:webHidden/>
          </w:rPr>
          <w:fldChar w:fldCharType="separate"/>
        </w:r>
        <w:r>
          <w:rPr>
            <w:webHidden/>
          </w:rPr>
          <w:t>14</w:t>
        </w:r>
        <w:r>
          <w:rPr>
            <w:webHidden/>
          </w:rPr>
          <w:fldChar w:fldCharType="end"/>
        </w:r>
      </w:hyperlink>
    </w:p>
    <w:p w14:paraId="785425A2" w14:textId="1C8D5233" w:rsidR="005D0270" w:rsidRDefault="005D0270">
      <w:pPr>
        <w:pStyle w:val="21"/>
        <w:rPr>
          <w:rFonts w:asciiTheme="minorHAnsi" w:eastAsiaTheme="minorEastAsia" w:hAnsiTheme="minorHAnsi" w:cstheme="minorBidi"/>
          <w:color w:val="auto"/>
          <w:kern w:val="2"/>
          <w:sz w:val="24"/>
          <w:lang w:eastAsia="en-CA"/>
          <w14:ligatures w14:val="standardContextual"/>
        </w:rPr>
      </w:pPr>
      <w:hyperlink w:anchor="_Toc190266504" w:history="1">
        <w:r w:rsidRPr="006F2B79">
          <w:rPr>
            <w:rStyle w:val="afb"/>
            <w:lang w:val="en-US"/>
          </w:rPr>
          <w:t>7.1</w:t>
        </w:r>
        <w:r>
          <w:rPr>
            <w:rFonts w:asciiTheme="minorHAnsi" w:eastAsiaTheme="minorEastAsia" w:hAnsiTheme="minorHAnsi" w:cstheme="minorBidi"/>
            <w:color w:val="auto"/>
            <w:kern w:val="2"/>
            <w:sz w:val="24"/>
            <w:lang w:eastAsia="en-CA"/>
            <w14:ligatures w14:val="standardContextual"/>
          </w:rPr>
          <w:tab/>
        </w:r>
        <w:r w:rsidRPr="006F2B79">
          <w:rPr>
            <w:rStyle w:val="afb"/>
            <w:lang w:val="en-US"/>
          </w:rPr>
          <w:t>Response rates</w:t>
        </w:r>
        <w:r>
          <w:rPr>
            <w:webHidden/>
          </w:rPr>
          <w:tab/>
        </w:r>
        <w:r>
          <w:rPr>
            <w:webHidden/>
          </w:rPr>
          <w:fldChar w:fldCharType="begin"/>
        </w:r>
        <w:r>
          <w:rPr>
            <w:webHidden/>
          </w:rPr>
          <w:instrText xml:space="preserve"> PAGEREF _Toc190266504 \h </w:instrText>
        </w:r>
        <w:r>
          <w:rPr>
            <w:webHidden/>
          </w:rPr>
        </w:r>
        <w:r>
          <w:rPr>
            <w:webHidden/>
          </w:rPr>
          <w:fldChar w:fldCharType="separate"/>
        </w:r>
        <w:r>
          <w:rPr>
            <w:webHidden/>
          </w:rPr>
          <w:t>14</w:t>
        </w:r>
        <w:r>
          <w:rPr>
            <w:webHidden/>
          </w:rPr>
          <w:fldChar w:fldCharType="end"/>
        </w:r>
      </w:hyperlink>
    </w:p>
    <w:p w14:paraId="4F34A5B2" w14:textId="058BD791" w:rsidR="005D0270" w:rsidRDefault="005D0270">
      <w:pPr>
        <w:pStyle w:val="21"/>
        <w:rPr>
          <w:rFonts w:asciiTheme="minorHAnsi" w:eastAsiaTheme="minorEastAsia" w:hAnsiTheme="minorHAnsi" w:cstheme="minorBidi"/>
          <w:color w:val="auto"/>
          <w:kern w:val="2"/>
          <w:sz w:val="24"/>
          <w:lang w:eastAsia="en-CA"/>
          <w14:ligatures w14:val="standardContextual"/>
        </w:rPr>
      </w:pPr>
      <w:hyperlink w:anchor="_Toc190266505" w:history="1">
        <w:r w:rsidRPr="006F2B79">
          <w:rPr>
            <w:rStyle w:val="afb"/>
          </w:rPr>
          <w:t>7.2</w:t>
        </w:r>
        <w:r>
          <w:rPr>
            <w:rFonts w:asciiTheme="minorHAnsi" w:eastAsiaTheme="minorEastAsia" w:hAnsiTheme="minorHAnsi" w:cstheme="minorBidi"/>
            <w:color w:val="auto"/>
            <w:kern w:val="2"/>
            <w:sz w:val="24"/>
            <w:lang w:eastAsia="en-CA"/>
            <w14:ligatures w14:val="standardContextual"/>
          </w:rPr>
          <w:tab/>
        </w:r>
        <w:r w:rsidRPr="006F2B79">
          <w:rPr>
            <w:rStyle w:val="afb"/>
          </w:rPr>
          <w:t>Survey errors</w:t>
        </w:r>
        <w:r>
          <w:rPr>
            <w:webHidden/>
          </w:rPr>
          <w:tab/>
        </w:r>
        <w:r>
          <w:rPr>
            <w:webHidden/>
          </w:rPr>
          <w:fldChar w:fldCharType="begin"/>
        </w:r>
        <w:r>
          <w:rPr>
            <w:webHidden/>
          </w:rPr>
          <w:instrText xml:space="preserve"> PAGEREF _Toc190266505 \h </w:instrText>
        </w:r>
        <w:r>
          <w:rPr>
            <w:webHidden/>
          </w:rPr>
        </w:r>
        <w:r>
          <w:rPr>
            <w:webHidden/>
          </w:rPr>
          <w:fldChar w:fldCharType="separate"/>
        </w:r>
        <w:r>
          <w:rPr>
            <w:webHidden/>
          </w:rPr>
          <w:t>14</w:t>
        </w:r>
        <w:r>
          <w:rPr>
            <w:webHidden/>
          </w:rPr>
          <w:fldChar w:fldCharType="end"/>
        </w:r>
      </w:hyperlink>
    </w:p>
    <w:p w14:paraId="31C58298" w14:textId="41B257D8" w:rsidR="005D0270" w:rsidRDefault="005D0270">
      <w:pPr>
        <w:pStyle w:val="11"/>
        <w:rPr>
          <w:rFonts w:asciiTheme="minorHAnsi" w:eastAsiaTheme="minorEastAsia" w:hAnsiTheme="minorHAnsi" w:cstheme="minorBidi"/>
          <w:b w:val="0"/>
          <w:bCs w:val="0"/>
          <w:color w:val="auto"/>
          <w:kern w:val="2"/>
          <w:sz w:val="24"/>
          <w:lang w:val="en-CA" w:eastAsia="en-CA"/>
          <w14:ligatures w14:val="standardContextual"/>
        </w:rPr>
      </w:pPr>
      <w:hyperlink w:anchor="_Toc190266506" w:history="1">
        <w:r w:rsidRPr="006F2B79">
          <w:rPr>
            <w:rStyle w:val="afb"/>
          </w:rPr>
          <w:t>8</w:t>
        </w:r>
        <w:r>
          <w:rPr>
            <w:rFonts w:asciiTheme="minorHAnsi" w:eastAsiaTheme="minorEastAsia" w:hAnsiTheme="minorHAnsi" w:cstheme="minorBidi"/>
            <w:b w:val="0"/>
            <w:bCs w:val="0"/>
            <w:color w:val="auto"/>
            <w:kern w:val="2"/>
            <w:sz w:val="24"/>
            <w:lang w:val="en-CA" w:eastAsia="en-CA"/>
            <w14:ligatures w14:val="standardContextual"/>
          </w:rPr>
          <w:tab/>
        </w:r>
        <w:r w:rsidRPr="006F2B79">
          <w:rPr>
            <w:rStyle w:val="afb"/>
          </w:rPr>
          <w:t>Guidelines for tabulation, analysis and release</w:t>
        </w:r>
        <w:r>
          <w:rPr>
            <w:webHidden/>
          </w:rPr>
          <w:tab/>
        </w:r>
        <w:r>
          <w:rPr>
            <w:webHidden/>
          </w:rPr>
          <w:fldChar w:fldCharType="begin"/>
        </w:r>
        <w:r>
          <w:rPr>
            <w:webHidden/>
          </w:rPr>
          <w:instrText xml:space="preserve"> PAGEREF _Toc190266506 \h </w:instrText>
        </w:r>
        <w:r>
          <w:rPr>
            <w:webHidden/>
          </w:rPr>
        </w:r>
        <w:r>
          <w:rPr>
            <w:webHidden/>
          </w:rPr>
          <w:fldChar w:fldCharType="separate"/>
        </w:r>
        <w:r>
          <w:rPr>
            <w:webHidden/>
          </w:rPr>
          <w:t>16</w:t>
        </w:r>
        <w:r>
          <w:rPr>
            <w:webHidden/>
          </w:rPr>
          <w:fldChar w:fldCharType="end"/>
        </w:r>
      </w:hyperlink>
    </w:p>
    <w:p w14:paraId="012FCE66" w14:textId="3EB595CF" w:rsidR="005D0270" w:rsidRDefault="005D0270">
      <w:pPr>
        <w:pStyle w:val="21"/>
        <w:rPr>
          <w:rFonts w:asciiTheme="minorHAnsi" w:eastAsiaTheme="minorEastAsia" w:hAnsiTheme="minorHAnsi" w:cstheme="minorBidi"/>
          <w:color w:val="auto"/>
          <w:kern w:val="2"/>
          <w:sz w:val="24"/>
          <w:lang w:eastAsia="en-CA"/>
          <w14:ligatures w14:val="standardContextual"/>
        </w:rPr>
      </w:pPr>
      <w:hyperlink w:anchor="_Toc190266507" w:history="1">
        <w:r w:rsidRPr="006F2B79">
          <w:rPr>
            <w:rStyle w:val="afb"/>
          </w:rPr>
          <w:t>8.1</w:t>
        </w:r>
        <w:r>
          <w:rPr>
            <w:rFonts w:asciiTheme="minorHAnsi" w:eastAsiaTheme="minorEastAsia" w:hAnsiTheme="minorHAnsi" w:cstheme="minorBidi"/>
            <w:color w:val="auto"/>
            <w:kern w:val="2"/>
            <w:sz w:val="24"/>
            <w:lang w:eastAsia="en-CA"/>
            <w14:ligatures w14:val="standardContextual"/>
          </w:rPr>
          <w:tab/>
        </w:r>
        <w:r w:rsidRPr="006F2B79">
          <w:rPr>
            <w:rStyle w:val="afb"/>
          </w:rPr>
          <w:t>Importance of survey and bootstrap weights</w:t>
        </w:r>
        <w:r>
          <w:rPr>
            <w:webHidden/>
          </w:rPr>
          <w:tab/>
        </w:r>
        <w:r>
          <w:rPr>
            <w:webHidden/>
          </w:rPr>
          <w:fldChar w:fldCharType="begin"/>
        </w:r>
        <w:r>
          <w:rPr>
            <w:webHidden/>
          </w:rPr>
          <w:instrText xml:space="preserve"> PAGEREF _Toc190266507 \h </w:instrText>
        </w:r>
        <w:r>
          <w:rPr>
            <w:webHidden/>
          </w:rPr>
        </w:r>
        <w:r>
          <w:rPr>
            <w:webHidden/>
          </w:rPr>
          <w:fldChar w:fldCharType="separate"/>
        </w:r>
        <w:r>
          <w:rPr>
            <w:webHidden/>
          </w:rPr>
          <w:t>16</w:t>
        </w:r>
        <w:r>
          <w:rPr>
            <w:webHidden/>
          </w:rPr>
          <w:fldChar w:fldCharType="end"/>
        </w:r>
      </w:hyperlink>
    </w:p>
    <w:p w14:paraId="220DD5FB" w14:textId="61463914" w:rsidR="005D0270" w:rsidRDefault="005D0270">
      <w:pPr>
        <w:pStyle w:val="21"/>
        <w:rPr>
          <w:rFonts w:asciiTheme="minorHAnsi" w:eastAsiaTheme="minorEastAsia" w:hAnsiTheme="minorHAnsi" w:cstheme="minorBidi"/>
          <w:color w:val="auto"/>
          <w:kern w:val="2"/>
          <w:sz w:val="24"/>
          <w:lang w:eastAsia="en-CA"/>
          <w14:ligatures w14:val="standardContextual"/>
        </w:rPr>
      </w:pPr>
      <w:hyperlink w:anchor="_Toc190266508" w:history="1">
        <w:r w:rsidRPr="006F2B79">
          <w:rPr>
            <w:rStyle w:val="afb"/>
          </w:rPr>
          <w:t>8.2</w:t>
        </w:r>
        <w:r>
          <w:rPr>
            <w:rFonts w:asciiTheme="minorHAnsi" w:eastAsiaTheme="minorEastAsia" w:hAnsiTheme="minorHAnsi" w:cstheme="minorBidi"/>
            <w:color w:val="auto"/>
            <w:kern w:val="2"/>
            <w:sz w:val="24"/>
            <w:lang w:eastAsia="en-CA"/>
            <w14:ligatures w14:val="standardContextual"/>
          </w:rPr>
          <w:tab/>
        </w:r>
        <w:r w:rsidRPr="006F2B79">
          <w:rPr>
            <w:rStyle w:val="afb"/>
          </w:rPr>
          <w:t>Using survey and bootstrap weights</w:t>
        </w:r>
        <w:r>
          <w:rPr>
            <w:webHidden/>
          </w:rPr>
          <w:tab/>
        </w:r>
        <w:r>
          <w:rPr>
            <w:webHidden/>
          </w:rPr>
          <w:fldChar w:fldCharType="begin"/>
        </w:r>
        <w:r>
          <w:rPr>
            <w:webHidden/>
          </w:rPr>
          <w:instrText xml:space="preserve"> PAGEREF _Toc190266508 \h </w:instrText>
        </w:r>
        <w:r>
          <w:rPr>
            <w:webHidden/>
          </w:rPr>
        </w:r>
        <w:r>
          <w:rPr>
            <w:webHidden/>
          </w:rPr>
          <w:fldChar w:fldCharType="separate"/>
        </w:r>
        <w:r>
          <w:rPr>
            <w:webHidden/>
          </w:rPr>
          <w:t>17</w:t>
        </w:r>
        <w:r>
          <w:rPr>
            <w:webHidden/>
          </w:rPr>
          <w:fldChar w:fldCharType="end"/>
        </w:r>
      </w:hyperlink>
    </w:p>
    <w:p w14:paraId="07D6B722" w14:textId="7C38CDD5" w:rsidR="005D0270" w:rsidRDefault="005D0270">
      <w:pPr>
        <w:pStyle w:val="21"/>
        <w:rPr>
          <w:rFonts w:asciiTheme="minorHAnsi" w:eastAsiaTheme="minorEastAsia" w:hAnsiTheme="minorHAnsi" w:cstheme="minorBidi"/>
          <w:color w:val="auto"/>
          <w:kern w:val="2"/>
          <w:sz w:val="24"/>
          <w:lang w:eastAsia="en-CA"/>
          <w14:ligatures w14:val="standardContextual"/>
        </w:rPr>
      </w:pPr>
      <w:hyperlink w:anchor="_Toc190266509" w:history="1">
        <w:r w:rsidRPr="006F2B79">
          <w:rPr>
            <w:rStyle w:val="afb"/>
          </w:rPr>
          <w:t>8.3</w:t>
        </w:r>
        <w:r>
          <w:rPr>
            <w:rFonts w:asciiTheme="minorHAnsi" w:eastAsiaTheme="minorEastAsia" w:hAnsiTheme="minorHAnsi" w:cstheme="minorBidi"/>
            <w:color w:val="auto"/>
            <w:kern w:val="2"/>
            <w:sz w:val="24"/>
            <w:lang w:eastAsia="en-CA"/>
            <w14:ligatures w14:val="standardContextual"/>
          </w:rPr>
          <w:tab/>
        </w:r>
        <w:r w:rsidRPr="006F2B79">
          <w:rPr>
            <w:rStyle w:val="afb"/>
          </w:rPr>
          <w:t>Rounding guide</w:t>
        </w:r>
        <w:r>
          <w:rPr>
            <w:webHidden/>
          </w:rPr>
          <w:tab/>
        </w:r>
        <w:r>
          <w:rPr>
            <w:webHidden/>
          </w:rPr>
          <w:fldChar w:fldCharType="begin"/>
        </w:r>
        <w:r>
          <w:rPr>
            <w:webHidden/>
          </w:rPr>
          <w:instrText xml:space="preserve"> PAGEREF _Toc190266509 \h </w:instrText>
        </w:r>
        <w:r>
          <w:rPr>
            <w:webHidden/>
          </w:rPr>
        </w:r>
        <w:r>
          <w:rPr>
            <w:webHidden/>
          </w:rPr>
          <w:fldChar w:fldCharType="separate"/>
        </w:r>
        <w:r>
          <w:rPr>
            <w:webHidden/>
          </w:rPr>
          <w:t>19</w:t>
        </w:r>
        <w:r>
          <w:rPr>
            <w:webHidden/>
          </w:rPr>
          <w:fldChar w:fldCharType="end"/>
        </w:r>
      </w:hyperlink>
    </w:p>
    <w:p w14:paraId="533C5420" w14:textId="1E6CCB90" w:rsidR="005D0270" w:rsidRDefault="005D0270">
      <w:pPr>
        <w:pStyle w:val="21"/>
        <w:rPr>
          <w:rFonts w:asciiTheme="minorHAnsi" w:eastAsiaTheme="minorEastAsia" w:hAnsiTheme="minorHAnsi" w:cstheme="minorBidi"/>
          <w:color w:val="auto"/>
          <w:kern w:val="2"/>
          <w:sz w:val="24"/>
          <w:lang w:eastAsia="en-CA"/>
          <w14:ligatures w14:val="standardContextual"/>
        </w:rPr>
      </w:pPr>
      <w:hyperlink w:anchor="_Toc190266510" w:history="1">
        <w:r w:rsidRPr="006F2B79">
          <w:rPr>
            <w:rStyle w:val="afb"/>
          </w:rPr>
          <w:t>8.4</w:t>
        </w:r>
        <w:r>
          <w:rPr>
            <w:rFonts w:asciiTheme="minorHAnsi" w:eastAsiaTheme="minorEastAsia" w:hAnsiTheme="minorHAnsi" w:cstheme="minorBidi"/>
            <w:color w:val="auto"/>
            <w:kern w:val="2"/>
            <w:sz w:val="24"/>
            <w:lang w:eastAsia="en-CA"/>
            <w14:ligatures w14:val="standardContextual"/>
          </w:rPr>
          <w:tab/>
        </w:r>
        <w:r w:rsidRPr="006F2B79">
          <w:rPr>
            <w:rStyle w:val="afb"/>
          </w:rPr>
          <w:t>Release guidelines</w:t>
        </w:r>
        <w:r>
          <w:rPr>
            <w:webHidden/>
          </w:rPr>
          <w:tab/>
        </w:r>
        <w:r>
          <w:rPr>
            <w:webHidden/>
          </w:rPr>
          <w:fldChar w:fldCharType="begin"/>
        </w:r>
        <w:r>
          <w:rPr>
            <w:webHidden/>
          </w:rPr>
          <w:instrText xml:space="preserve"> PAGEREF _Toc190266510 \h </w:instrText>
        </w:r>
        <w:r>
          <w:rPr>
            <w:webHidden/>
          </w:rPr>
        </w:r>
        <w:r>
          <w:rPr>
            <w:webHidden/>
          </w:rPr>
          <w:fldChar w:fldCharType="separate"/>
        </w:r>
        <w:r>
          <w:rPr>
            <w:webHidden/>
          </w:rPr>
          <w:t>20</w:t>
        </w:r>
        <w:r>
          <w:rPr>
            <w:webHidden/>
          </w:rPr>
          <w:fldChar w:fldCharType="end"/>
        </w:r>
      </w:hyperlink>
    </w:p>
    <w:p w14:paraId="4C743DBB" w14:textId="6406CDF1" w:rsidR="005D0270" w:rsidRDefault="005D0270">
      <w:pPr>
        <w:pStyle w:val="11"/>
        <w:rPr>
          <w:rFonts w:asciiTheme="minorHAnsi" w:eastAsiaTheme="minorEastAsia" w:hAnsiTheme="minorHAnsi" w:cstheme="minorBidi"/>
          <w:b w:val="0"/>
          <w:bCs w:val="0"/>
          <w:color w:val="auto"/>
          <w:kern w:val="2"/>
          <w:sz w:val="24"/>
          <w:lang w:val="en-CA" w:eastAsia="en-CA"/>
          <w14:ligatures w14:val="standardContextual"/>
        </w:rPr>
      </w:pPr>
      <w:hyperlink w:anchor="_Toc190266511" w:history="1">
        <w:r w:rsidRPr="006F2B79">
          <w:rPr>
            <w:rStyle w:val="afb"/>
          </w:rPr>
          <w:t>9</w:t>
        </w:r>
        <w:r>
          <w:rPr>
            <w:rFonts w:asciiTheme="minorHAnsi" w:eastAsiaTheme="minorEastAsia" w:hAnsiTheme="minorHAnsi" w:cstheme="minorBidi"/>
            <w:b w:val="0"/>
            <w:bCs w:val="0"/>
            <w:color w:val="auto"/>
            <w:kern w:val="2"/>
            <w:sz w:val="24"/>
            <w:lang w:val="en-CA" w:eastAsia="en-CA"/>
            <w14:ligatures w14:val="standardContextual"/>
          </w:rPr>
          <w:tab/>
        </w:r>
        <w:r w:rsidRPr="006F2B79">
          <w:rPr>
            <w:rStyle w:val="afb"/>
          </w:rPr>
          <w:t>Variable Description</w:t>
        </w:r>
        <w:r>
          <w:rPr>
            <w:webHidden/>
          </w:rPr>
          <w:tab/>
        </w:r>
        <w:r>
          <w:rPr>
            <w:webHidden/>
          </w:rPr>
          <w:fldChar w:fldCharType="begin"/>
        </w:r>
        <w:r>
          <w:rPr>
            <w:webHidden/>
          </w:rPr>
          <w:instrText xml:space="preserve"> PAGEREF _Toc190266511 \h </w:instrText>
        </w:r>
        <w:r>
          <w:rPr>
            <w:webHidden/>
          </w:rPr>
        </w:r>
        <w:r>
          <w:rPr>
            <w:webHidden/>
          </w:rPr>
          <w:fldChar w:fldCharType="separate"/>
        </w:r>
        <w:r>
          <w:rPr>
            <w:webHidden/>
          </w:rPr>
          <w:t>22</w:t>
        </w:r>
        <w:r>
          <w:rPr>
            <w:webHidden/>
          </w:rPr>
          <w:fldChar w:fldCharType="end"/>
        </w:r>
      </w:hyperlink>
    </w:p>
    <w:p w14:paraId="227118E2" w14:textId="08443EC8" w:rsidR="005D0270" w:rsidRDefault="005D0270">
      <w:pPr>
        <w:pStyle w:val="11"/>
        <w:rPr>
          <w:rFonts w:asciiTheme="minorHAnsi" w:eastAsiaTheme="minorEastAsia" w:hAnsiTheme="minorHAnsi" w:cstheme="minorBidi"/>
          <w:b w:val="0"/>
          <w:bCs w:val="0"/>
          <w:color w:val="auto"/>
          <w:kern w:val="2"/>
          <w:sz w:val="24"/>
          <w:lang w:val="en-CA" w:eastAsia="en-CA"/>
          <w14:ligatures w14:val="standardContextual"/>
        </w:rPr>
      </w:pPr>
      <w:hyperlink w:anchor="_Toc190266512" w:history="1">
        <w:r w:rsidRPr="006F2B79">
          <w:rPr>
            <w:rStyle w:val="afb"/>
          </w:rPr>
          <w:t>10</w:t>
        </w:r>
        <w:r>
          <w:rPr>
            <w:rFonts w:asciiTheme="minorHAnsi" w:eastAsiaTheme="minorEastAsia" w:hAnsiTheme="minorHAnsi" w:cstheme="minorBidi"/>
            <w:b w:val="0"/>
            <w:bCs w:val="0"/>
            <w:color w:val="auto"/>
            <w:kern w:val="2"/>
            <w:sz w:val="24"/>
            <w:lang w:val="en-CA" w:eastAsia="en-CA"/>
            <w14:ligatures w14:val="standardContextual"/>
          </w:rPr>
          <w:tab/>
        </w:r>
        <w:r w:rsidRPr="006F2B79">
          <w:rPr>
            <w:rStyle w:val="afb"/>
          </w:rPr>
          <w:t>Derived Variables</w:t>
        </w:r>
        <w:r>
          <w:rPr>
            <w:webHidden/>
          </w:rPr>
          <w:tab/>
        </w:r>
        <w:r>
          <w:rPr>
            <w:webHidden/>
          </w:rPr>
          <w:fldChar w:fldCharType="begin"/>
        </w:r>
        <w:r>
          <w:rPr>
            <w:webHidden/>
          </w:rPr>
          <w:instrText xml:space="preserve"> PAGEREF _Toc190266512 \h </w:instrText>
        </w:r>
        <w:r>
          <w:rPr>
            <w:webHidden/>
          </w:rPr>
        </w:r>
        <w:r>
          <w:rPr>
            <w:webHidden/>
          </w:rPr>
          <w:fldChar w:fldCharType="separate"/>
        </w:r>
        <w:r>
          <w:rPr>
            <w:webHidden/>
          </w:rPr>
          <w:t>55</w:t>
        </w:r>
        <w:r>
          <w:rPr>
            <w:webHidden/>
          </w:rPr>
          <w:fldChar w:fldCharType="end"/>
        </w:r>
      </w:hyperlink>
    </w:p>
    <w:p w14:paraId="66ADCCF4" w14:textId="67D469CB" w:rsidR="00AC6779" w:rsidRPr="000B424D" w:rsidRDefault="00A90956" w:rsidP="00B4461E">
      <w:pPr>
        <w:sectPr w:rsidR="00AC6779" w:rsidRPr="000B424D" w:rsidSect="00FC1D17">
          <w:headerReference w:type="even" r:id="rId18"/>
          <w:headerReference w:type="default" r:id="rId19"/>
          <w:headerReference w:type="first" r:id="rId20"/>
          <w:footerReference w:type="first" r:id="rId21"/>
          <w:pgSz w:w="12240" w:h="15840"/>
          <w:pgMar w:top="1567" w:right="1020" w:bottom="1611" w:left="1014" w:header="35" w:footer="443" w:gutter="0"/>
          <w:pgNumType w:start="1" w:chapSep="emDash"/>
          <w:cols w:space="708"/>
          <w:titlePg/>
          <w:docGrid w:linePitch="360"/>
        </w:sectPr>
      </w:pPr>
      <w:r>
        <w:rPr>
          <w:rFonts w:ascii="Aptos Display" w:eastAsia="Times New Roman" w:hAnsi="Aptos Display" w:cs="Calibri"/>
          <w:noProof/>
          <w:color w:val="auto"/>
          <w:sz w:val="24"/>
          <w:szCs w:val="24"/>
          <w:lang w:val="en-US"/>
        </w:rPr>
        <w:fldChar w:fldCharType="end"/>
      </w:r>
    </w:p>
    <w:p w14:paraId="2378240F" w14:textId="0BC78312" w:rsidR="00F37887" w:rsidRDefault="00C1545D" w:rsidP="00F72CB2">
      <w:pPr>
        <w:pStyle w:val="1"/>
      </w:pPr>
      <w:bookmarkStart w:id="1" w:name="_Toc190266481"/>
      <w:r w:rsidRPr="000B424D">
        <w:lastRenderedPageBreak/>
        <w:t>Introduction</w:t>
      </w:r>
      <w:bookmarkEnd w:id="1"/>
    </w:p>
    <w:p w14:paraId="0119FF20" w14:textId="0E830FAF" w:rsidR="00C10A50" w:rsidRPr="000B424D" w:rsidRDefault="00C10A50" w:rsidP="000B424D">
      <w:r>
        <w:t xml:space="preserve">The Canadian Student Tobacco, Alcohol and Drugs Survey (CSTADS) is </w:t>
      </w:r>
      <w:r w:rsidR="0099510C">
        <w:t xml:space="preserve">a population-based survey </w:t>
      </w:r>
      <w:r>
        <w:t xml:space="preserve">conducted </w:t>
      </w:r>
      <w:r w:rsidR="0099510C">
        <w:t xml:space="preserve">by Health Canada </w:t>
      </w:r>
      <w:r>
        <w:t>every two years</w:t>
      </w:r>
      <w:r w:rsidR="0099510C">
        <w:t xml:space="preserve">. The survey </w:t>
      </w:r>
      <w:r w:rsidR="009E315C">
        <w:t xml:space="preserve">is administered to </w:t>
      </w:r>
      <w:r>
        <w:t>a representative sample of students from public, private, and Catholic schools across the Canadian provinces</w:t>
      </w:r>
      <w:r w:rsidR="0099510C">
        <w:t xml:space="preserve"> to gather data on substance use</w:t>
      </w:r>
      <w:r>
        <w:t xml:space="preserve">. </w:t>
      </w:r>
      <w:r w:rsidR="009E315C">
        <w:t>Th</w:t>
      </w:r>
      <w:r w:rsidR="6D83938D">
        <w:t>e</w:t>
      </w:r>
      <w:r>
        <w:t xml:space="preserve"> 2021–22 cycle, which marks the 11th in the series, collected data from September 2021 to June 2022.</w:t>
      </w:r>
    </w:p>
    <w:p w14:paraId="51C94995" w14:textId="36BBBF8E" w:rsidR="00B143F6" w:rsidRDefault="00DD541C" w:rsidP="00B143F6">
      <w:pPr>
        <w:pStyle w:val="2"/>
      </w:pPr>
      <w:bookmarkStart w:id="2" w:name="_Toc190266482"/>
      <w:r>
        <w:t>The Public Use Microdata File</w:t>
      </w:r>
      <w:bookmarkEnd w:id="2"/>
    </w:p>
    <w:p w14:paraId="4FEAABF7" w14:textId="6FBB04D4" w:rsidR="00234947" w:rsidRDefault="00DD541C" w:rsidP="0079000C">
      <w:r w:rsidRPr="00DD541C">
        <w:t xml:space="preserve">This document is designed to facilitate the use of the </w:t>
      </w:r>
      <w:r w:rsidR="00C10A50">
        <w:t xml:space="preserve">CSTADS </w:t>
      </w:r>
      <w:r w:rsidRPr="00DD541C">
        <w:t xml:space="preserve">2021–22 Public Use Microdata File (PUMF). PUMFs are </w:t>
      </w:r>
      <w:r w:rsidR="00052E2A">
        <w:t>anonymous</w:t>
      </w:r>
      <w:r w:rsidRPr="00DD541C">
        <w:t xml:space="preserve"> datasets made available to researchers and the public, allowing for</w:t>
      </w:r>
      <w:r w:rsidR="0079000C">
        <w:t xml:space="preserve"> secondary</w:t>
      </w:r>
      <w:r w:rsidRPr="00DD541C">
        <w:t xml:space="preserve"> analysis while protecting the confidentiality of respondents. </w:t>
      </w:r>
    </w:p>
    <w:p w14:paraId="2E3066C6" w14:textId="0C27D319" w:rsidR="00F37887" w:rsidRPr="000B424D" w:rsidRDefault="26B380B4" w:rsidP="000B424D">
      <w:r>
        <w:t>In producing the PUMF, the</w:t>
      </w:r>
      <w:r w:rsidR="00760732">
        <w:t xml:space="preserve"> anonymous</w:t>
      </w:r>
      <w:r w:rsidR="159F9DF3">
        <w:t xml:space="preserve"> </w:t>
      </w:r>
      <w:r>
        <w:t xml:space="preserve">master </w:t>
      </w:r>
      <w:r w:rsidR="00C90E48">
        <w:t xml:space="preserve">data </w:t>
      </w:r>
      <w:r>
        <w:t xml:space="preserve">file was </w:t>
      </w:r>
      <w:r w:rsidR="4E8FA629">
        <w:t xml:space="preserve">further </w:t>
      </w:r>
      <w:r w:rsidR="00DD541C" w:rsidRPr="00DD541C">
        <w:t>modified through Statistical Disclosure Control techniques to ensure privacy.</w:t>
      </w:r>
      <w:r w:rsidR="00234947">
        <w:t xml:space="preserve"> </w:t>
      </w:r>
      <w:r w:rsidR="00DD541C" w:rsidRPr="00DD541C">
        <w:t xml:space="preserve">These techniques include recoding certain variables, suppressing sensitive data, and </w:t>
      </w:r>
      <w:r w:rsidR="00093A1C">
        <w:t>perturbing sample weights</w:t>
      </w:r>
      <w:r w:rsidR="00DD541C" w:rsidRPr="00DD541C">
        <w:t xml:space="preserve"> to protect the identities of students and schools. As a result, the summary statistics derived from the PUMF may slightly differ from those found on Health Canada’s website, which uses the unaltered master file. </w:t>
      </w:r>
    </w:p>
    <w:p w14:paraId="10E3FBD3" w14:textId="439F759F" w:rsidR="00054386" w:rsidRDefault="00F37887" w:rsidP="00D45DFC">
      <w:pPr>
        <w:pBdr>
          <w:top w:val="single" w:sz="4" w:space="1" w:color="232D5C"/>
          <w:left w:val="single" w:sz="4" w:space="4" w:color="232D5C"/>
          <w:bottom w:val="single" w:sz="4" w:space="1" w:color="232D5C"/>
          <w:right w:val="single" w:sz="4" w:space="4" w:color="232D5C"/>
        </w:pBdr>
      </w:pPr>
      <w:r w:rsidRPr="000B424D">
        <w:t xml:space="preserve">Please refer </w:t>
      </w:r>
      <w:r w:rsidR="004C46EA">
        <w:t xml:space="preserve">to the </w:t>
      </w:r>
      <w:r w:rsidR="006E75AD">
        <w:t>section “</w:t>
      </w:r>
      <w:r w:rsidR="00FC2E0F" w:rsidRPr="005922A2">
        <w:rPr>
          <w:u w:val="single"/>
        </w:rPr>
        <w:fldChar w:fldCharType="begin"/>
      </w:r>
      <w:r w:rsidR="00FC2E0F" w:rsidRPr="005922A2">
        <w:rPr>
          <w:u w:val="single"/>
        </w:rPr>
        <w:instrText xml:space="preserve"> REF _Ref179375333 \h </w:instrText>
      </w:r>
      <w:r w:rsidR="005922A2">
        <w:rPr>
          <w:u w:val="single"/>
        </w:rPr>
        <w:instrText xml:space="preserve"> \* MERGEFORMAT </w:instrText>
      </w:r>
      <w:r w:rsidR="00FC2E0F" w:rsidRPr="005922A2">
        <w:rPr>
          <w:u w:val="single"/>
        </w:rPr>
      </w:r>
      <w:r w:rsidR="00FC2E0F" w:rsidRPr="005922A2">
        <w:rPr>
          <w:u w:val="single"/>
        </w:rPr>
        <w:fldChar w:fldCharType="separate"/>
      </w:r>
      <w:r w:rsidR="0097252E" w:rsidRPr="0097252E">
        <w:rPr>
          <w:u w:val="single"/>
        </w:rPr>
        <w:t>Guidelines for tabulation, analysis and release</w:t>
      </w:r>
      <w:r w:rsidR="00FC2E0F" w:rsidRPr="005922A2">
        <w:rPr>
          <w:u w:val="single"/>
        </w:rPr>
        <w:fldChar w:fldCharType="end"/>
      </w:r>
      <w:r w:rsidR="006E75AD">
        <w:t>”</w:t>
      </w:r>
      <w:r w:rsidRPr="000B424D">
        <w:t xml:space="preserve"> </w:t>
      </w:r>
      <w:r w:rsidR="006E75AD">
        <w:t>in</w:t>
      </w:r>
      <w:r w:rsidRPr="000B424D">
        <w:t xml:space="preserve"> this document before analyzing or releasing any data</w:t>
      </w:r>
      <w:r w:rsidR="005922A2">
        <w:t xml:space="preserve">. </w:t>
      </w:r>
      <w:r w:rsidR="00054386" w:rsidRPr="00F84F5B">
        <w:t>For information purposes only, Health Canada would appreciate receiving advanced copies of planned publications arising from CS</w:t>
      </w:r>
      <w:r w:rsidR="00234947">
        <w:t>T</w:t>
      </w:r>
      <w:r w:rsidR="00054386" w:rsidRPr="00F84F5B">
        <w:t xml:space="preserve">ADS data at least 3 weeks prior to the publication date. </w:t>
      </w:r>
    </w:p>
    <w:p w14:paraId="5E8CAD92" w14:textId="792B33D9" w:rsidR="00F37887" w:rsidRPr="000B424D" w:rsidRDefault="00F37887" w:rsidP="00D45DFC">
      <w:pPr>
        <w:pBdr>
          <w:top w:val="single" w:sz="4" w:space="1" w:color="232D5C"/>
          <w:left w:val="single" w:sz="4" w:space="4" w:color="232D5C"/>
          <w:bottom w:val="single" w:sz="4" w:space="1" w:color="232D5C"/>
          <w:right w:val="single" w:sz="4" w:space="4" w:color="232D5C"/>
        </w:pBdr>
      </w:pPr>
      <w:r w:rsidRPr="000B424D">
        <w:t xml:space="preserve">For technical </w:t>
      </w:r>
      <w:r w:rsidR="00E00B0E">
        <w:t>inquiries, or to provide advanced copies</w:t>
      </w:r>
      <w:r w:rsidRPr="000B424D">
        <w:t>, please email</w:t>
      </w:r>
      <w:r w:rsidR="00410093">
        <w:t xml:space="preserve"> </w:t>
      </w:r>
      <w:hyperlink r:id="rId22" w:history="1">
        <w:r w:rsidR="00410093" w:rsidRPr="00410093">
          <w:rPr>
            <w:rStyle w:val="afb"/>
          </w:rPr>
          <w:t>ODRS-BRSD@hc-sc.gc.ca</w:t>
        </w:r>
      </w:hyperlink>
      <w:r w:rsidR="00B4461E">
        <w:t xml:space="preserve">. </w:t>
      </w:r>
    </w:p>
    <w:p w14:paraId="52E3CCED" w14:textId="77777777" w:rsidR="0073767F" w:rsidRPr="0073767F" w:rsidRDefault="0073767F" w:rsidP="0073767F">
      <w:pPr>
        <w:pStyle w:val="2"/>
      </w:pPr>
      <w:bookmarkStart w:id="3" w:name="_Toc190266483"/>
      <w:r w:rsidRPr="0073767F">
        <w:t>Conditions of Data Use</w:t>
      </w:r>
      <w:bookmarkEnd w:id="3"/>
      <w:r w:rsidRPr="0073767F">
        <w:t xml:space="preserve"> </w:t>
      </w:r>
    </w:p>
    <w:p w14:paraId="0839894D" w14:textId="77777777" w:rsidR="0073767F" w:rsidRPr="00FC2839" w:rsidRDefault="0073767F" w:rsidP="0073767F">
      <w:r w:rsidRPr="00FC2839">
        <w:t xml:space="preserve">As per the </w:t>
      </w:r>
      <w:hyperlink r:id="rId23" w:history="1">
        <w:r w:rsidRPr="00FC2839">
          <w:rPr>
            <w:rStyle w:val="afb"/>
          </w:rPr>
          <w:t>Open Government Licence – Canada</w:t>
        </w:r>
      </w:hyperlink>
      <w:r w:rsidRPr="00FC2839">
        <w:t>, users must include the following acknowledgement and citation in any publications resulting from use of these data:</w:t>
      </w:r>
    </w:p>
    <w:p w14:paraId="326E45E6" w14:textId="1FD88DAD" w:rsidR="0073767F" w:rsidRPr="000B424D" w:rsidRDefault="0073767F" w:rsidP="006C038F">
      <w:pPr>
        <w:rPr>
          <w:b/>
          <w:bCs/>
        </w:rPr>
      </w:pPr>
      <w:r w:rsidRPr="005922A2">
        <w:rPr>
          <w:b/>
          <w:bCs/>
        </w:rPr>
        <w:t>Acknowledgement</w:t>
      </w:r>
      <w:r w:rsidR="005D2097">
        <w:rPr>
          <w:b/>
          <w:bCs/>
        </w:rPr>
        <w:t xml:space="preserve">: </w:t>
      </w:r>
      <w:r w:rsidRPr="00FC2839">
        <w:t>Data used for this research were taken from Health Canada’s 2021</w:t>
      </w:r>
      <w:r w:rsidR="00A2513A">
        <w:t>–</w:t>
      </w:r>
      <w:r w:rsidRPr="00FC2839">
        <w:t>22 Canadian Student Tobacco, Alcohol and Drugs Survey (CSTADS). Health Canada has not reviewed, approved, or endorsed this research. Any views expressed or conclusions drawn herein do not necessarily represent those of Health Canada.</w:t>
      </w:r>
    </w:p>
    <w:p w14:paraId="0708DAB8" w14:textId="66C1B929" w:rsidR="0073767F" w:rsidRPr="00886D7D" w:rsidRDefault="009A2044" w:rsidP="00B4461E">
      <w:r>
        <w:rPr>
          <w:b/>
          <w:bCs/>
        </w:rPr>
        <w:t>Recommended</w:t>
      </w:r>
      <w:r w:rsidR="0073767F" w:rsidRPr="005922A2">
        <w:rPr>
          <w:b/>
          <w:bCs/>
        </w:rPr>
        <w:t xml:space="preserve"> </w:t>
      </w:r>
      <w:r>
        <w:rPr>
          <w:b/>
          <w:bCs/>
        </w:rPr>
        <w:t>c</w:t>
      </w:r>
      <w:r w:rsidR="0073767F" w:rsidRPr="005922A2">
        <w:rPr>
          <w:b/>
          <w:bCs/>
        </w:rPr>
        <w:t xml:space="preserve">itation </w:t>
      </w:r>
      <w:r w:rsidR="008374B2">
        <w:rPr>
          <w:b/>
          <w:bCs/>
        </w:rPr>
        <w:t>for</w:t>
      </w:r>
      <w:r w:rsidR="0073767F" w:rsidRPr="005922A2">
        <w:rPr>
          <w:b/>
          <w:bCs/>
        </w:rPr>
        <w:t xml:space="preserve"> </w:t>
      </w:r>
      <w:r w:rsidRPr="009C064C">
        <w:rPr>
          <w:b/>
          <w:bCs/>
          <w:u w:val="single"/>
        </w:rPr>
        <w:t>d</w:t>
      </w:r>
      <w:r w:rsidR="0073767F" w:rsidRPr="009C064C">
        <w:rPr>
          <w:b/>
          <w:bCs/>
          <w:u w:val="single"/>
        </w:rPr>
        <w:t>ata</w:t>
      </w:r>
      <w:r w:rsidR="005D2097">
        <w:rPr>
          <w:b/>
          <w:bCs/>
        </w:rPr>
        <w:t xml:space="preserve">: </w:t>
      </w:r>
      <w:r w:rsidR="0073767F" w:rsidRPr="00FC2839">
        <w:t xml:space="preserve">Health Canada. </w:t>
      </w:r>
      <w:r w:rsidR="0073767F" w:rsidRPr="006E6D3B">
        <w:t>Canadian Student Tobacco, Alcohol and Drugs Survey (CSTADS) 2021</w:t>
      </w:r>
      <w:r w:rsidR="005031C6" w:rsidRPr="006E6D3B">
        <w:t>–</w:t>
      </w:r>
      <w:r w:rsidR="0073767F" w:rsidRPr="006E6D3B">
        <w:t>22 Public Use Microdata File</w:t>
      </w:r>
      <w:r w:rsidR="0073767F" w:rsidRPr="00FC2839">
        <w:t xml:space="preserve"> [Data </w:t>
      </w:r>
      <w:r w:rsidR="006E6D3B">
        <w:t>file</w:t>
      </w:r>
      <w:r w:rsidR="0073767F" w:rsidRPr="00FC2839">
        <w:t>]. Government of Canada</w:t>
      </w:r>
      <w:r w:rsidR="00D36932">
        <w:t>: Ottawa</w:t>
      </w:r>
      <w:r w:rsidR="0095162F">
        <w:t xml:space="preserve"> (ON)</w:t>
      </w:r>
      <w:r w:rsidR="00886D7D">
        <w:t xml:space="preserve">; 2023. </w:t>
      </w:r>
      <w:r w:rsidR="00886D7D" w:rsidRPr="00886D7D">
        <w:t>Available from</w:t>
      </w:r>
      <w:r w:rsidR="00886D7D">
        <w:t>:</w:t>
      </w:r>
      <w:r w:rsidR="0073767F" w:rsidRPr="00886D7D">
        <w:t xml:space="preserve"> </w:t>
      </w:r>
      <w:hyperlink r:id="rId24" w:history="1">
        <w:r w:rsidR="0073767F" w:rsidRPr="00886D7D">
          <w:rPr>
            <w:rStyle w:val="afb"/>
          </w:rPr>
          <w:t>https://open.canada.ca/data/dataset/1f15ca45-8bfd-4f9c-9ec6-2c0c440e69c2</w:t>
        </w:r>
      </w:hyperlink>
      <w:r w:rsidR="004C116D">
        <w:t>.</w:t>
      </w:r>
    </w:p>
    <w:p w14:paraId="5F87708F" w14:textId="0F0A8345" w:rsidR="00C75584" w:rsidRPr="004F44C0" w:rsidRDefault="00C75584" w:rsidP="00520420">
      <w:pPr>
        <w:sectPr w:rsidR="00C75584" w:rsidRPr="004F44C0" w:rsidSect="00DB49E6">
          <w:pgSz w:w="12240" w:h="15840"/>
          <w:pgMar w:top="1567" w:right="1020" w:bottom="1611" w:left="1014" w:header="35" w:footer="443" w:gutter="0"/>
          <w:pgNumType w:chapSep="emDash"/>
          <w:cols w:space="708"/>
          <w:titlePg/>
          <w:docGrid w:linePitch="360"/>
        </w:sectPr>
      </w:pPr>
      <w:r w:rsidRPr="00C75584">
        <w:rPr>
          <w:b/>
          <w:bCs/>
        </w:rPr>
        <w:t xml:space="preserve">Recommended citation </w:t>
      </w:r>
      <w:r w:rsidR="008374B2">
        <w:rPr>
          <w:b/>
          <w:bCs/>
        </w:rPr>
        <w:t>for</w:t>
      </w:r>
      <w:r w:rsidRPr="00C75584">
        <w:rPr>
          <w:b/>
          <w:bCs/>
        </w:rPr>
        <w:t xml:space="preserve"> </w:t>
      </w:r>
      <w:r w:rsidRPr="009C064C">
        <w:rPr>
          <w:b/>
          <w:bCs/>
          <w:u w:val="single"/>
        </w:rPr>
        <w:t>user guide</w:t>
      </w:r>
      <w:r w:rsidRPr="00C75584">
        <w:rPr>
          <w:b/>
          <w:bCs/>
        </w:rPr>
        <w:t>:</w:t>
      </w:r>
      <w:r>
        <w:t xml:space="preserve"> </w:t>
      </w:r>
      <w:r w:rsidRPr="00C75584">
        <w:t xml:space="preserve">Health Canada. </w:t>
      </w:r>
      <w:r w:rsidR="00902546" w:rsidRPr="00902546">
        <w:t>Canadian Student Tobacco, Alcohol and Drugs Survey 2021–22 Public Use Microdata File (PUMF) User Guide</w:t>
      </w:r>
      <w:r w:rsidR="00EA4E48">
        <w:t xml:space="preserve"> [Internet].</w:t>
      </w:r>
      <w:r w:rsidR="00005A0F">
        <w:t xml:space="preserve"> </w:t>
      </w:r>
      <w:r w:rsidR="00D36932" w:rsidRPr="00FC2839">
        <w:t>Government of Canada</w:t>
      </w:r>
      <w:r w:rsidR="00D36932">
        <w:t>: Ottawa</w:t>
      </w:r>
      <w:r w:rsidR="0095162F">
        <w:t xml:space="preserve"> (ON)</w:t>
      </w:r>
      <w:r w:rsidR="00D36932">
        <w:t xml:space="preserve">; </w:t>
      </w:r>
      <w:r w:rsidR="00005A0F">
        <w:t>2024</w:t>
      </w:r>
      <w:r w:rsidRPr="00C75584">
        <w:t xml:space="preserve">. </w:t>
      </w:r>
      <w:r w:rsidR="004F44C0" w:rsidRPr="004F44C0">
        <w:t xml:space="preserve">Available from: </w:t>
      </w:r>
      <w:hyperlink r:id="rId25" w:history="1">
        <w:r w:rsidR="004F44C0" w:rsidRPr="004F1B87">
          <w:rPr>
            <w:rStyle w:val="afb"/>
          </w:rPr>
          <w:t>https://open.canada.ca/data/dataset/1f15ca45-8bfd-4f9c-9ec6-2c0c440e69c2</w:t>
        </w:r>
      </w:hyperlink>
      <w:r w:rsidRPr="004F44C0">
        <w:t>.</w:t>
      </w:r>
    </w:p>
    <w:p w14:paraId="13DB1894" w14:textId="77777777" w:rsidR="00C1545D" w:rsidRPr="000B424D" w:rsidRDefault="00C1545D" w:rsidP="00266D03">
      <w:pPr>
        <w:pStyle w:val="1"/>
      </w:pPr>
      <w:bookmarkStart w:id="4" w:name="_Ref179375349"/>
      <w:bookmarkStart w:id="5" w:name="_Ref179375380"/>
      <w:bookmarkStart w:id="6" w:name="_Toc190266484"/>
      <w:bookmarkStart w:id="7" w:name="_Toc179206414"/>
      <w:r w:rsidRPr="000B424D">
        <w:t>Background</w:t>
      </w:r>
      <w:bookmarkEnd w:id="4"/>
      <w:bookmarkEnd w:id="5"/>
      <w:bookmarkEnd w:id="6"/>
    </w:p>
    <w:p w14:paraId="12AE1A1A" w14:textId="4D763CAC" w:rsidR="00616EFC" w:rsidRPr="000B424D" w:rsidRDefault="00616EFC" w:rsidP="00B4461E">
      <w:r>
        <w:t xml:space="preserve">The Canadian Student Tobacco, Alcohol and Drugs Survey (CSTADS) serves as a key surveillance tool for Health Canada and its partners to help understand Canadian trends in student tobacco, alcohol and drug use. </w:t>
      </w:r>
      <w:r w:rsidR="00FD7F5A">
        <w:t>Understanding these trends is vital to the effective development and monitoring of policies and programs aimed at reducing substance use and related harms in this population</w:t>
      </w:r>
      <w:r>
        <w:t xml:space="preserve">. It complements other surveys conducted by Health Canada, </w:t>
      </w:r>
      <w:r w:rsidR="19EB09A6">
        <w:t xml:space="preserve">including </w:t>
      </w:r>
      <w:r>
        <w:t xml:space="preserve">the Canadian </w:t>
      </w:r>
      <w:r w:rsidR="6EC5AE5A">
        <w:t xml:space="preserve">Substance Use Survey </w:t>
      </w:r>
      <w:r>
        <w:t>(</w:t>
      </w:r>
      <w:hyperlink r:id="rId26">
        <w:r w:rsidRPr="6FF63519">
          <w:rPr>
            <w:rStyle w:val="afb"/>
          </w:rPr>
          <w:t>C</w:t>
        </w:r>
        <w:r w:rsidR="42B25DC1" w:rsidRPr="6FF63519">
          <w:rPr>
            <w:rStyle w:val="afb"/>
          </w:rPr>
          <w:t>SU</w:t>
        </w:r>
        <w:r w:rsidRPr="6FF63519">
          <w:rPr>
            <w:rStyle w:val="afb"/>
          </w:rPr>
          <w:t>S</w:t>
        </w:r>
      </w:hyperlink>
      <w:r>
        <w:t>).</w:t>
      </w:r>
    </w:p>
    <w:p w14:paraId="317C6C80" w14:textId="39493937" w:rsidR="00760B4E" w:rsidRPr="000B424D" w:rsidRDefault="001313A0" w:rsidP="00B4461E">
      <w:r w:rsidRPr="000B424D">
        <w:t>CSTADS is conducted every two</w:t>
      </w:r>
      <w:r w:rsidR="00E308DA" w:rsidRPr="000B424D">
        <w:t xml:space="preserve"> years </w:t>
      </w:r>
      <w:r w:rsidR="00D34AA8" w:rsidRPr="000B424D">
        <w:t xml:space="preserve">to collect data on </w:t>
      </w:r>
      <w:r w:rsidR="00E308DA" w:rsidRPr="000B424D">
        <w:t>substance</w:t>
      </w:r>
      <w:r w:rsidR="00D34AA8" w:rsidRPr="000B424D">
        <w:t xml:space="preserve"> use among </w:t>
      </w:r>
      <w:r w:rsidR="00CB70E8" w:rsidRPr="000B424D">
        <w:t xml:space="preserve">a representative sample of </w:t>
      </w:r>
      <w:r w:rsidR="004D7346" w:rsidRPr="000B424D">
        <w:t>public</w:t>
      </w:r>
      <w:r w:rsidR="00CB70E8" w:rsidRPr="000B424D">
        <w:t xml:space="preserve">, </w:t>
      </w:r>
      <w:r w:rsidR="004D7346" w:rsidRPr="000B424D">
        <w:t xml:space="preserve"> private</w:t>
      </w:r>
      <w:r w:rsidR="00CB70E8" w:rsidRPr="000B424D">
        <w:t xml:space="preserve">, and </w:t>
      </w:r>
      <w:r w:rsidR="002246FF" w:rsidRPr="000B424D">
        <w:t>Catholic school students</w:t>
      </w:r>
      <w:r w:rsidR="004D7346" w:rsidRPr="000B424D">
        <w:t xml:space="preserve"> </w:t>
      </w:r>
      <w:r w:rsidR="00D34AA8" w:rsidRPr="000B424D">
        <w:t>across the Canadian provinces</w:t>
      </w:r>
      <w:r w:rsidRPr="000B424D">
        <w:t>.</w:t>
      </w:r>
      <w:r w:rsidRPr="000B424D">
        <w:rPr>
          <w:vertAlign w:val="superscript"/>
        </w:rPr>
        <w:footnoteReference w:id="2"/>
      </w:r>
      <w:r w:rsidRPr="000B424D">
        <w:t xml:space="preserve"> </w:t>
      </w:r>
      <w:r w:rsidR="00C80BB0" w:rsidRPr="000B424D">
        <w:t xml:space="preserve">In each cycle, tens of thousands of </w:t>
      </w:r>
      <w:r w:rsidR="002246FF" w:rsidRPr="000B424D">
        <w:t xml:space="preserve">students in grades 7 to 12 (secondary I to V in Québec) </w:t>
      </w:r>
      <w:r w:rsidR="00C80BB0" w:rsidRPr="000B424D">
        <w:t xml:space="preserve">participate, making it the largest student substance use survey in Canada and one of the largest globally. </w:t>
      </w:r>
      <w:r w:rsidR="00F2354D" w:rsidRPr="000B424D">
        <w:t xml:space="preserve">The survey </w:t>
      </w:r>
      <w:r w:rsidR="00616EFC" w:rsidRPr="000B424D">
        <w:t xml:space="preserve">provides Health Canada, its partners and stakeholders, as well as the Canadian public, with timely and reliable data on </w:t>
      </w:r>
      <w:r w:rsidR="0035733D" w:rsidRPr="000B424D">
        <w:t>substance</w:t>
      </w:r>
      <w:r w:rsidR="00616EFC" w:rsidRPr="000B424D">
        <w:t xml:space="preserve"> </w:t>
      </w:r>
      <w:r w:rsidR="0035733D" w:rsidRPr="000B424D">
        <w:t>use among</w:t>
      </w:r>
      <w:r w:rsidR="00616EFC" w:rsidRPr="000B424D">
        <w:t xml:space="preserve"> Canadian students. </w:t>
      </w:r>
    </w:p>
    <w:p w14:paraId="36F60EB2" w14:textId="2EC3CA90" w:rsidR="005238AD" w:rsidRDefault="008E2964" w:rsidP="005238AD">
      <w:pPr>
        <w:pStyle w:val="2"/>
      </w:pPr>
      <w:bookmarkStart w:id="8" w:name="_Toc190266485"/>
      <w:r w:rsidRPr="00FC2839">
        <w:t>Historical changes</w:t>
      </w:r>
      <w:bookmarkEnd w:id="8"/>
    </w:p>
    <w:p w14:paraId="13789D7C" w14:textId="2B760E39" w:rsidR="002A5AA4" w:rsidRPr="000B424D" w:rsidRDefault="001C5F43" w:rsidP="005238AD">
      <w:r w:rsidRPr="001C5F43">
        <w:t xml:space="preserve">For nearly three decades, this survey has collected data on youth behaviors and substance use. </w:t>
      </w:r>
      <w:r w:rsidR="006C30C1">
        <w:t xml:space="preserve">Over its history, several important changes were made. </w:t>
      </w:r>
      <w:r w:rsidR="005238AD">
        <w:t>The survey was initially conducted as the Youth Smoking Survey (YSS) from 1994 to 2012</w:t>
      </w:r>
      <w:r w:rsidR="00056BE3" w:rsidRPr="00FC2839">
        <w:t>–</w:t>
      </w:r>
      <w:r w:rsidR="005238AD">
        <w:t>13</w:t>
      </w:r>
      <w:r w:rsidR="006C30C1">
        <w:t>,</w:t>
      </w:r>
      <w:r w:rsidR="006C30C1" w:rsidRPr="006C30C1">
        <w:t xml:space="preserve"> before being renamed CSTADS in the 2014</w:t>
      </w:r>
      <w:r w:rsidR="00056BE3" w:rsidRPr="00FC2839">
        <w:t>–</w:t>
      </w:r>
      <w:r w:rsidR="006C30C1" w:rsidRPr="006C30C1">
        <w:t>15 cycle to reflect a broadened focus on various substances</w:t>
      </w:r>
      <w:r w:rsidR="005238AD">
        <w:t>. From 1994 to 2005</w:t>
      </w:r>
      <w:r w:rsidR="00056BE3" w:rsidRPr="00FC2839">
        <w:t>–</w:t>
      </w:r>
      <w:r w:rsidR="005238AD">
        <w:t xml:space="preserve">06, the </w:t>
      </w:r>
      <w:r w:rsidR="006C30C1">
        <w:t>survey</w:t>
      </w:r>
      <w:r w:rsidR="005238AD">
        <w:t xml:space="preserve"> </w:t>
      </w:r>
      <w:r w:rsidR="006C30C1">
        <w:t>sampled</w:t>
      </w:r>
      <w:r w:rsidR="005238AD">
        <w:t xml:space="preserve"> students in grades 5 through 9, and in 2006</w:t>
      </w:r>
      <w:r w:rsidR="00056BE3" w:rsidRPr="00FC2839">
        <w:t>–</w:t>
      </w:r>
      <w:r w:rsidR="005238AD">
        <w:t>07, its scope was extended to include students in grades 5 through 12. Beginning in 2008</w:t>
      </w:r>
      <w:r w:rsidR="00056BE3" w:rsidRPr="00FC2839">
        <w:t>–</w:t>
      </w:r>
      <w:r w:rsidR="005238AD">
        <w:t xml:space="preserve">09, grade 5 students were </w:t>
      </w:r>
      <w:r w:rsidR="00E13EE8">
        <w:t>excluded from the sampling frame</w:t>
      </w:r>
      <w:r w:rsidR="005238AD">
        <w:t xml:space="preserve"> due to low substance use rates</w:t>
      </w:r>
      <w:r w:rsidR="005255A3">
        <w:t xml:space="preserve">, </w:t>
      </w:r>
      <w:r w:rsidR="00F92FD4">
        <w:t xml:space="preserve">followed by </w:t>
      </w:r>
      <w:r w:rsidR="00E13EE8">
        <w:t>a similar exclusion</w:t>
      </w:r>
      <w:r w:rsidR="00F92FD4">
        <w:t xml:space="preserve"> of</w:t>
      </w:r>
      <w:r w:rsidR="005238AD">
        <w:t xml:space="preserve"> grade 6 students </w:t>
      </w:r>
      <w:r w:rsidR="00F92FD4">
        <w:t>in 2016</w:t>
      </w:r>
      <w:r w:rsidR="00056BE3" w:rsidRPr="00FC2839">
        <w:t>–</w:t>
      </w:r>
      <w:r w:rsidR="00F92FD4">
        <w:t xml:space="preserve">17. </w:t>
      </w:r>
      <w:r w:rsidR="00E13EE8">
        <w:t>As a result, the survey currently</w:t>
      </w:r>
      <w:r w:rsidR="00F92FD4" w:rsidRPr="00F92FD4">
        <w:t xml:space="preserve"> focus</w:t>
      </w:r>
      <w:r w:rsidR="00E13EE8">
        <w:t>es</w:t>
      </w:r>
      <w:r w:rsidR="00F92FD4" w:rsidRPr="00F92FD4">
        <w:t xml:space="preserve"> on students in grades 7 through 12.</w:t>
      </w:r>
      <w:r w:rsidR="005238AD">
        <w:t xml:space="preserve"> </w:t>
      </w:r>
    </w:p>
    <w:p w14:paraId="0AAD9E7D" w14:textId="7B902275" w:rsidR="002A5AA4" w:rsidRPr="000B424D" w:rsidRDefault="008E2964" w:rsidP="000B424D">
      <w:pPr>
        <w:pStyle w:val="2"/>
      </w:pPr>
      <w:bookmarkStart w:id="9" w:name="_Toc190266486"/>
      <w:r w:rsidRPr="000B424D">
        <w:t xml:space="preserve">New changes </w:t>
      </w:r>
      <w:r w:rsidR="713E2381">
        <w:t>in 2021-22</w:t>
      </w:r>
      <w:bookmarkEnd w:id="9"/>
    </w:p>
    <w:p w14:paraId="75962272" w14:textId="45B02B98" w:rsidR="00695A66" w:rsidRPr="000B424D" w:rsidRDefault="002A5AA4" w:rsidP="000B424D">
      <w:pPr>
        <w:pStyle w:val="BulletsLevel3"/>
      </w:pPr>
      <w:r w:rsidRPr="000B424D">
        <w:t xml:space="preserve">Additional data on vaping and bullying </w:t>
      </w:r>
      <w:r w:rsidR="00641680" w:rsidRPr="000B424D">
        <w:t>were</w:t>
      </w:r>
      <w:r w:rsidRPr="000B424D">
        <w:t xml:space="preserve"> gathered</w:t>
      </w:r>
      <w:r w:rsidR="00641680" w:rsidRPr="000B424D">
        <w:t>.</w:t>
      </w:r>
    </w:p>
    <w:p w14:paraId="7843DF3B" w14:textId="3C6526C6" w:rsidR="00EC42FA" w:rsidRPr="000B424D" w:rsidRDefault="00DB26B1" w:rsidP="000B424D">
      <w:pPr>
        <w:pStyle w:val="BulletsLevel3"/>
        <w:sectPr w:rsidR="00EC42FA" w:rsidRPr="000B424D" w:rsidSect="00DB49E6">
          <w:pgSz w:w="12240" w:h="15840"/>
          <w:pgMar w:top="1567" w:right="1020" w:bottom="1611" w:left="1014" w:header="35" w:footer="443" w:gutter="0"/>
          <w:pgNumType w:chapSep="emDash"/>
          <w:cols w:space="708"/>
          <w:titlePg/>
          <w:docGrid w:linePitch="360"/>
        </w:sectPr>
      </w:pPr>
      <w:r w:rsidRPr="000B424D">
        <w:t xml:space="preserve">New Brunswick </w:t>
      </w:r>
      <w:r w:rsidR="30E0B0C8">
        <w:t xml:space="preserve">did not </w:t>
      </w:r>
      <w:r w:rsidRPr="000B424D">
        <w:t>participate</w:t>
      </w:r>
      <w:r w:rsidR="00641680" w:rsidRPr="000B424D">
        <w:t>.</w:t>
      </w:r>
    </w:p>
    <w:p w14:paraId="3D4607E1" w14:textId="1A28BF30" w:rsidR="00C1545D" w:rsidRPr="000B424D" w:rsidRDefault="00695A66" w:rsidP="00266D03">
      <w:pPr>
        <w:pStyle w:val="1"/>
      </w:pPr>
      <w:bookmarkStart w:id="10" w:name="_Toc190266487"/>
      <w:r w:rsidRPr="000B424D">
        <w:t>Sampl</w:t>
      </w:r>
      <w:r w:rsidR="006A4DD0" w:rsidRPr="000B424D">
        <w:t>ing methods</w:t>
      </w:r>
      <w:bookmarkEnd w:id="10"/>
    </w:p>
    <w:p w14:paraId="14D92292" w14:textId="7549632B" w:rsidR="00F437E4" w:rsidRPr="000B424D" w:rsidRDefault="00F437E4" w:rsidP="000B424D">
      <w:pPr>
        <w:pStyle w:val="2"/>
      </w:pPr>
      <w:bookmarkStart w:id="11" w:name="_Toc121836171"/>
      <w:bookmarkStart w:id="12" w:name="_Toc190266488"/>
      <w:r w:rsidRPr="000B424D">
        <w:t xml:space="preserve">Target </w:t>
      </w:r>
      <w:r w:rsidR="0060073B" w:rsidRPr="000B424D">
        <w:t>p</w:t>
      </w:r>
      <w:r w:rsidRPr="000B424D">
        <w:t>opulation</w:t>
      </w:r>
      <w:bookmarkEnd w:id="11"/>
      <w:bookmarkEnd w:id="12"/>
    </w:p>
    <w:p w14:paraId="690FE8AB" w14:textId="6BC02DA5" w:rsidR="00F437E4" w:rsidRPr="00FC2839" w:rsidRDefault="006A4C12" w:rsidP="00B4461E">
      <w:r w:rsidRPr="00FC2839">
        <w:t xml:space="preserve">The </w:t>
      </w:r>
      <w:r w:rsidR="00F437E4" w:rsidRPr="00FC2839">
        <w:t xml:space="preserve">target population consists of all students enrolled in grades 7 through 12 (Secondary I through V in Quebec) at private, public, and Catholic schools across </w:t>
      </w:r>
      <w:r w:rsidR="009E2A31" w:rsidRPr="00FC2839">
        <w:t xml:space="preserve">the </w:t>
      </w:r>
      <w:r w:rsidR="00F437E4" w:rsidRPr="00FC2839">
        <w:t>Canadian provinces</w:t>
      </w:r>
      <w:r w:rsidR="009E2A31" w:rsidRPr="00FC2839">
        <w:t xml:space="preserve">. </w:t>
      </w:r>
      <w:r w:rsidR="00E305BC" w:rsidRPr="00FC2839">
        <w:t>The survey excludes students in the Territories (</w:t>
      </w:r>
      <w:r w:rsidR="00F437E4" w:rsidRPr="000B424D">
        <w:t>Yukon, Northwest Territories, and Nunavut</w:t>
      </w:r>
      <w:r w:rsidR="003B3EBF" w:rsidRPr="000B424D">
        <w:t>) and those</w:t>
      </w:r>
      <w:r w:rsidR="00F437E4" w:rsidRPr="000B424D">
        <w:t xml:space="preserve"> who attend </w:t>
      </w:r>
      <w:r w:rsidR="00F437E4" w:rsidRPr="00FC2839">
        <w:t xml:space="preserve">specialized schools </w:t>
      </w:r>
      <w:bookmarkStart w:id="13" w:name="_Hlk68790457"/>
      <w:r w:rsidR="00F437E4" w:rsidRPr="00FC2839">
        <w:t>(e.g., schools for students with special needs, First Nation reserve schools, virtual/online schools, schools located on military bases, international schools, services providing instruction only outside of normal school hours, tutoring services, etc.)</w:t>
      </w:r>
      <w:bookmarkEnd w:id="13"/>
      <w:r w:rsidR="00F437E4" w:rsidRPr="00FC2839">
        <w:t xml:space="preserve">. </w:t>
      </w:r>
      <w:bookmarkStart w:id="14" w:name="_Hlk62736331"/>
      <w:r w:rsidR="00F437E4" w:rsidRPr="00FC2839">
        <w:t xml:space="preserve">In addition, schools that were estimated to have an average class size for eligible grades of </w:t>
      </w:r>
      <w:r w:rsidR="00572238" w:rsidRPr="00FC2839">
        <w:t>fewer</w:t>
      </w:r>
      <w:r w:rsidR="00F437E4" w:rsidRPr="00FC2839">
        <w:t xml:space="preserve"> than 18 students (or </w:t>
      </w:r>
      <w:r w:rsidR="00572238" w:rsidRPr="00FC2839">
        <w:t>fewer</w:t>
      </w:r>
      <w:r w:rsidR="00F437E4" w:rsidRPr="00FC2839">
        <w:t xml:space="preserve"> than 20 total eligible students) are excluded from the target population of schools</w:t>
      </w:r>
      <w:bookmarkEnd w:id="14"/>
      <w:r w:rsidR="00F437E4" w:rsidRPr="00FC2839">
        <w:t xml:space="preserve"> to control data collection costs.</w:t>
      </w:r>
      <w:r w:rsidR="00F437E4" w:rsidRPr="00FC2839">
        <w:rPr>
          <w:vertAlign w:val="superscript"/>
        </w:rPr>
        <w:footnoteReference w:id="3"/>
      </w:r>
    </w:p>
    <w:p w14:paraId="384F715D" w14:textId="1377B0FD" w:rsidR="00AB2324" w:rsidRPr="000B424D" w:rsidRDefault="00F437E4" w:rsidP="00B4461E">
      <w:r w:rsidRPr="00FC2839">
        <w:t xml:space="preserve">In </w:t>
      </w:r>
      <w:r w:rsidR="00684EF0" w:rsidRPr="00FC2839">
        <w:t xml:space="preserve">the </w:t>
      </w:r>
      <w:r w:rsidRPr="00FC2839">
        <w:t>2021</w:t>
      </w:r>
      <w:r w:rsidR="00684EF0" w:rsidRPr="00FC2839">
        <w:t>–</w:t>
      </w:r>
      <w:r w:rsidRPr="00FC2839">
        <w:t>22</w:t>
      </w:r>
      <w:r w:rsidR="00684EF0" w:rsidRPr="00FC2839">
        <w:t xml:space="preserve"> cycle</w:t>
      </w:r>
      <w:r w:rsidRPr="00FC2839">
        <w:t xml:space="preserve">, all provinces supported the project, although New Brunswick (NB) </w:t>
      </w:r>
      <w:r w:rsidR="007A35CB">
        <w:t>did not</w:t>
      </w:r>
      <w:r w:rsidRPr="00FC2839">
        <w:t xml:space="preserve"> participate. Therefore, </w:t>
      </w:r>
      <w:r w:rsidR="0060073B" w:rsidRPr="00FC2839">
        <w:t>this cycle</w:t>
      </w:r>
      <w:r w:rsidRPr="00FC2839">
        <w:t xml:space="preserve"> included </w:t>
      </w:r>
      <w:r w:rsidR="0060073B" w:rsidRPr="00FC2839">
        <w:t xml:space="preserve">schools in </w:t>
      </w:r>
      <w:r w:rsidRPr="00FC2839">
        <w:t>Alberta (AB), British Columbia (BC), Manitoba (MB), Newfoundland and Labrador (NL), Nova Scotia (NS), Ontario (ON), Prince Edward Island (PEI), Quebec (QC), and Saskatchewan (SK).</w:t>
      </w:r>
      <w:bookmarkStart w:id="15" w:name="_Toc121836172"/>
    </w:p>
    <w:p w14:paraId="0F5C812F" w14:textId="4000E92D" w:rsidR="007B6709" w:rsidRPr="000B424D" w:rsidRDefault="00F4115B" w:rsidP="000B424D">
      <w:pPr>
        <w:pStyle w:val="2"/>
      </w:pPr>
      <w:bookmarkStart w:id="16" w:name="_Toc190266489"/>
      <w:bookmarkEnd w:id="15"/>
      <w:r>
        <w:t xml:space="preserve">Sampling </w:t>
      </w:r>
      <w:r w:rsidR="006020A0">
        <w:t>d</w:t>
      </w:r>
      <w:r w:rsidR="001C5D58" w:rsidRPr="000B424D">
        <w:t>esign</w:t>
      </w:r>
      <w:bookmarkEnd w:id="16"/>
    </w:p>
    <w:p w14:paraId="619B1080" w14:textId="77777777" w:rsidR="00B4461E" w:rsidRDefault="00B4461E" w:rsidP="00B4461E">
      <w:r w:rsidRPr="00B4461E">
        <w:t>To obtain a sample of students, a stratified single-stage cluster design was used. Schools were selected from strata, and then all eligible students within selected schools were invited to participate in the survey.</w:t>
      </w:r>
    </w:p>
    <w:p w14:paraId="416F23CD" w14:textId="6D525B2D" w:rsidR="00B4461E" w:rsidRDefault="336FB4A2" w:rsidP="00B4461E">
      <w:r>
        <w:t xml:space="preserve">Schools were </w:t>
      </w:r>
      <w:r w:rsidR="01A892AC">
        <w:t xml:space="preserve">allocated to different strata </w:t>
      </w:r>
      <w:r w:rsidR="60A6971A">
        <w:t xml:space="preserve">based on </w:t>
      </w:r>
      <w:r w:rsidR="2EB8C187">
        <w:t xml:space="preserve">certain </w:t>
      </w:r>
      <w:r w:rsidR="60A6971A">
        <w:t xml:space="preserve">characteristics </w:t>
      </w:r>
      <w:r w:rsidR="01A892AC">
        <w:t>to ensure sufficient sample sizes within each group</w:t>
      </w:r>
      <w:r w:rsidR="1F6C0BEB">
        <w:t>. This</w:t>
      </w:r>
      <w:r w:rsidR="01A892AC">
        <w:t xml:space="preserve"> improve</w:t>
      </w:r>
      <w:r w:rsidR="3D1E7C67">
        <w:t>s</w:t>
      </w:r>
      <w:r w:rsidR="01A892AC">
        <w:t xml:space="preserve"> </w:t>
      </w:r>
      <w:r w:rsidR="1A78413E">
        <w:t xml:space="preserve">representativity of the sample and </w:t>
      </w:r>
      <w:r w:rsidR="01A892AC">
        <w:t xml:space="preserve">precision </w:t>
      </w:r>
      <w:r w:rsidR="7AC53F3F">
        <w:t xml:space="preserve">of estimates </w:t>
      </w:r>
      <w:r w:rsidR="01A892AC">
        <w:t xml:space="preserve">by </w:t>
      </w:r>
      <w:r w:rsidR="26016A73">
        <w:t>taking into account</w:t>
      </w:r>
      <w:r w:rsidR="01A892AC">
        <w:t xml:space="preserve"> the variability of key </w:t>
      </w:r>
      <w:r w:rsidR="7A2E84AF">
        <w:t xml:space="preserve">school </w:t>
      </w:r>
      <w:r w:rsidR="01A892AC">
        <w:t xml:space="preserve">characteristics in the survey's sample design. </w:t>
      </w:r>
      <w:r w:rsidR="56D54D59">
        <w:t xml:space="preserve">Details of these </w:t>
      </w:r>
      <w:r w:rsidR="008C498E">
        <w:t>stratifications</w:t>
      </w:r>
      <w:r w:rsidR="56D54D59">
        <w:t xml:space="preserve"> are below.</w:t>
      </w:r>
    </w:p>
    <w:p w14:paraId="6562761B" w14:textId="3E769AFD" w:rsidR="001A0DE2" w:rsidRPr="001A0DE2" w:rsidRDefault="4555733D" w:rsidP="0A10B560">
      <w:pPr>
        <w:pStyle w:val="3"/>
      </w:pPr>
      <w:r>
        <w:t xml:space="preserve">Health </w:t>
      </w:r>
      <w:r w:rsidR="48DD64FC">
        <w:t>r</w:t>
      </w:r>
      <w:r>
        <w:t xml:space="preserve">egion </w:t>
      </w:r>
      <w:r w:rsidR="00006098">
        <w:t>characteristics</w:t>
      </w:r>
    </w:p>
    <w:p w14:paraId="1E856170" w14:textId="22FBAC6D" w:rsidR="00BA1CA9" w:rsidRDefault="00CA079C" w:rsidP="00E35AC7">
      <w:pPr>
        <w:ind w:left="360"/>
      </w:pPr>
      <w:r>
        <w:t xml:space="preserve">Schools were </w:t>
      </w:r>
      <w:r w:rsidR="003F4222">
        <w:t>first stratified</w:t>
      </w:r>
      <w:r>
        <w:t xml:space="preserve"> based on health region characteristics</w:t>
      </w:r>
      <w:r w:rsidR="00850CF6">
        <w:t xml:space="preserve">. </w:t>
      </w:r>
      <w:r w:rsidR="00D6475D">
        <w:t xml:space="preserve">In </w:t>
      </w:r>
      <w:r w:rsidR="007F3D67">
        <w:t>all</w:t>
      </w:r>
      <w:r w:rsidR="00D6475D">
        <w:t xml:space="preserve"> provinces, s</w:t>
      </w:r>
      <w:r w:rsidR="003D44F9">
        <w:t>chools</w:t>
      </w:r>
      <w:r w:rsidR="00490E1F">
        <w:t xml:space="preserve"> were </w:t>
      </w:r>
      <w:r w:rsidR="00850CF6">
        <w:t xml:space="preserve">classified </w:t>
      </w:r>
      <w:r w:rsidR="00E35AC7">
        <w:t xml:space="preserve">as </w:t>
      </w:r>
      <w:r w:rsidR="00435822">
        <w:t xml:space="preserve">either </w:t>
      </w:r>
      <w:r w:rsidR="003F4222">
        <w:t>having</w:t>
      </w:r>
      <w:r w:rsidR="00435822">
        <w:t xml:space="preserve"> low or high </w:t>
      </w:r>
      <w:r w:rsidR="000265F5">
        <w:t xml:space="preserve">youth </w:t>
      </w:r>
      <w:r w:rsidR="00570297">
        <w:t>smoking prevalence</w:t>
      </w:r>
      <w:r w:rsidR="000265F5">
        <w:t xml:space="preserve"> </w:t>
      </w:r>
      <w:r w:rsidR="00E35AC7">
        <w:t>in the</w:t>
      </w:r>
      <w:r w:rsidR="000265F5">
        <w:t xml:space="preserve"> health region</w:t>
      </w:r>
      <w:r w:rsidR="00D6658D">
        <w:t xml:space="preserve">. </w:t>
      </w:r>
      <w:r w:rsidR="74677C12">
        <w:t xml:space="preserve">To create the smoking </w:t>
      </w:r>
      <w:r w:rsidR="0048247C">
        <w:t>prevalence</w:t>
      </w:r>
      <w:r w:rsidR="74677C12">
        <w:t xml:space="preserve"> classifications (“high” or “low”), </w:t>
      </w:r>
      <w:r w:rsidR="0086737A">
        <w:t xml:space="preserve">data from the </w:t>
      </w:r>
      <w:r w:rsidR="74677C12">
        <w:t xml:space="preserve">Canadian Community Health Survey (CCHS) were used to derive an estimate of past 30-day smoking prevalence for youth 15 to 19 years of age in each provincial health region. </w:t>
      </w:r>
      <w:r w:rsidR="00BA1CA9">
        <w:t>The 2017–18 CCHS data were used in this cycle.</w:t>
      </w:r>
    </w:p>
    <w:p w14:paraId="43CC7451" w14:textId="747913A3" w:rsidR="001A0DE2" w:rsidRDefault="74677C12" w:rsidP="00BA1CA9">
      <w:pPr>
        <w:ind w:left="360"/>
      </w:pPr>
      <w:r>
        <w:t xml:space="preserve">Within each province, the </w:t>
      </w:r>
      <w:r w:rsidR="00BA1CA9">
        <w:t xml:space="preserve">median health region </w:t>
      </w:r>
      <w:r>
        <w:t xml:space="preserve">smoking </w:t>
      </w:r>
      <w:r w:rsidR="00BA1CA9">
        <w:t>prevalence</w:t>
      </w:r>
      <w:r>
        <w:t xml:space="preserve"> </w:t>
      </w:r>
      <w:r w:rsidR="00382553">
        <w:t xml:space="preserve">calculated from the CCHS data </w:t>
      </w:r>
      <w:r w:rsidR="00BA1CA9">
        <w:t>was</w:t>
      </w:r>
      <w:r>
        <w:t xml:space="preserve"> used to create two groups of </w:t>
      </w:r>
      <w:r w:rsidR="3E1FAD85">
        <w:t xml:space="preserve">approximately the same number of </w:t>
      </w:r>
      <w:r>
        <w:t>schools</w:t>
      </w:r>
      <w:r w:rsidR="7D5E91C6">
        <w:t xml:space="preserve"> based on high or low smoking prevalence among youth</w:t>
      </w:r>
      <w:r>
        <w:t>.</w:t>
      </w:r>
      <w:r w:rsidR="00997564">
        <w:rPr>
          <w:rStyle w:val="aff1"/>
        </w:rPr>
        <w:footnoteReference w:id="4"/>
      </w:r>
      <w:r>
        <w:t xml:space="preserve"> </w:t>
      </w:r>
      <w:r w:rsidR="00BA1CA9">
        <w:t>S</w:t>
      </w:r>
      <w:r w:rsidR="001A0DE2" w:rsidRPr="00FC2839">
        <w:t xml:space="preserve">chools within health regions above the median were assigned to the “high” smoking </w:t>
      </w:r>
      <w:r w:rsidR="0048247C">
        <w:t>prevalence</w:t>
      </w:r>
      <w:r w:rsidR="001A0DE2" w:rsidRPr="00FC2839">
        <w:t xml:space="preserve"> group</w:t>
      </w:r>
      <w:r w:rsidR="00B31FA8">
        <w:t>,</w:t>
      </w:r>
      <w:r w:rsidR="001A0DE2" w:rsidRPr="00FC2839">
        <w:t xml:space="preserve"> while schools within health regions below the median were assigned to the “low” smoking </w:t>
      </w:r>
      <w:r w:rsidR="0048247C">
        <w:t>prevalence</w:t>
      </w:r>
      <w:r w:rsidR="001A0DE2" w:rsidRPr="00FC2839">
        <w:t xml:space="preserve"> group in that province.</w:t>
      </w:r>
      <w:r w:rsidR="00E3284B">
        <w:t xml:space="preserve"> </w:t>
      </w:r>
      <w:r w:rsidR="001A0DE2" w:rsidRPr="00FC2839">
        <w:t>The schools in the median health region were assigned to the “high” group unless a more equal balance of schools was achieved for the</w:t>
      </w:r>
      <w:r w:rsidR="00B31FA8">
        <w:t xml:space="preserve"> two</w:t>
      </w:r>
      <w:r w:rsidR="001A0DE2" w:rsidRPr="00FC2839">
        <w:t xml:space="preserve"> groups by assigning the median to the “low” group.</w:t>
      </w:r>
      <w:r w:rsidR="00FD5AB1">
        <w:rPr>
          <w:rStyle w:val="aff1"/>
        </w:rPr>
        <w:footnoteReference w:id="5"/>
      </w:r>
    </w:p>
    <w:p w14:paraId="68567852" w14:textId="5E2EB7BC" w:rsidR="00864522" w:rsidRPr="00FC2839" w:rsidRDefault="007F3D67" w:rsidP="00AF5F9B">
      <w:pPr>
        <w:ind w:left="360"/>
      </w:pPr>
      <w:r>
        <w:t xml:space="preserve">In QC, ON, AB, MB, and SK, schools in non-urban areas were classified </w:t>
      </w:r>
      <w:r w:rsidR="008B3ACC">
        <w:t xml:space="preserve">as “low” or “high” smoking prevalence as described above; however, </w:t>
      </w:r>
      <w:r>
        <w:t>schools in urban areas</w:t>
      </w:r>
      <w:r w:rsidR="00C74FB0">
        <w:rPr>
          <w:rStyle w:val="aff1"/>
        </w:rPr>
        <w:footnoteReference w:id="6"/>
      </w:r>
      <w:r>
        <w:t xml:space="preserve"> </w:t>
      </w:r>
      <w:r w:rsidR="008B3ACC">
        <w:t xml:space="preserve">in these provinces </w:t>
      </w:r>
      <w:r>
        <w:t>were classified under a third category of “urban”.</w:t>
      </w:r>
      <w:r w:rsidR="00220315">
        <w:t xml:space="preserve"> </w:t>
      </w:r>
      <w:r w:rsidR="00A97BF3">
        <w:t xml:space="preserve">This </w:t>
      </w:r>
      <w:r w:rsidR="00C63E3F">
        <w:t>third category was</w:t>
      </w:r>
      <w:r w:rsidR="00006098">
        <w:t xml:space="preserve"> applied in QC, ON, and AB in previous cycles </w:t>
      </w:r>
      <w:r w:rsidR="00220315" w:rsidRPr="00220315">
        <w:t>to ensure sufficient representation of schools in the most densely populated areas of these provinces, addressing</w:t>
      </w:r>
      <w:r w:rsidR="00006098">
        <w:t xml:space="preserve"> lower </w:t>
      </w:r>
      <w:r w:rsidR="00006098" w:rsidRPr="00FC2839">
        <w:t xml:space="preserve">response rates </w:t>
      </w:r>
      <w:r w:rsidR="00220315">
        <w:t xml:space="preserve">observed in previous cycles in </w:t>
      </w:r>
      <w:r w:rsidR="00C63E3F">
        <w:t>urban areas</w:t>
      </w:r>
      <w:r w:rsidR="00006098" w:rsidRPr="00FC2839">
        <w:t>.</w:t>
      </w:r>
      <w:r w:rsidR="00006098" w:rsidRPr="00FC2839">
        <w:rPr>
          <w:vertAlign w:val="superscript"/>
        </w:rPr>
        <w:footnoteReference w:id="7"/>
      </w:r>
      <w:r w:rsidR="00006098" w:rsidRPr="00FC2839">
        <w:t xml:space="preserve"> </w:t>
      </w:r>
      <w:r w:rsidR="00006098">
        <w:t>I</w:t>
      </w:r>
      <w:r w:rsidR="00006098" w:rsidRPr="00FC2839">
        <w:t xml:space="preserve">n </w:t>
      </w:r>
      <w:r w:rsidR="00006098">
        <w:t xml:space="preserve">the </w:t>
      </w:r>
      <w:r w:rsidR="00006098" w:rsidRPr="00FC2839">
        <w:t>2021</w:t>
      </w:r>
      <w:r w:rsidR="00006098">
        <w:t>–</w:t>
      </w:r>
      <w:r w:rsidR="00006098" w:rsidRPr="00FC2839">
        <w:t>22</w:t>
      </w:r>
      <w:r w:rsidR="00006098">
        <w:t xml:space="preserve"> cycle,</w:t>
      </w:r>
      <w:r w:rsidR="00006098" w:rsidRPr="00FC2839">
        <w:t xml:space="preserve"> </w:t>
      </w:r>
      <w:r w:rsidR="00006098">
        <w:t xml:space="preserve">this third </w:t>
      </w:r>
      <w:r w:rsidR="00220315">
        <w:t>category</w:t>
      </w:r>
      <w:r w:rsidR="00006098">
        <w:t xml:space="preserve"> was also applied </w:t>
      </w:r>
      <w:r w:rsidR="00006098" w:rsidRPr="00FC2839">
        <w:t xml:space="preserve">in the most highly populated areas </w:t>
      </w:r>
      <w:r w:rsidR="00006098">
        <w:t xml:space="preserve">of </w:t>
      </w:r>
      <w:r w:rsidR="00006098" w:rsidRPr="00FC2839">
        <w:t xml:space="preserve">MB and SK to allow for a better approximate balance in the total number of eligible schools in the “high” and “low” smoking </w:t>
      </w:r>
      <w:r w:rsidR="00006098">
        <w:t>prevalence</w:t>
      </w:r>
      <w:r w:rsidR="00006098" w:rsidRPr="00FC2839">
        <w:t xml:space="preserve"> classifications.</w:t>
      </w:r>
      <w:r w:rsidR="008B3ACC">
        <w:rPr>
          <w:rStyle w:val="aff1"/>
        </w:rPr>
        <w:footnoteReference w:id="8"/>
      </w:r>
    </w:p>
    <w:p w14:paraId="4A59179D" w14:textId="45AEF2F8" w:rsidR="001A0DE2" w:rsidRPr="001A0DE2" w:rsidRDefault="00F437E4" w:rsidP="00ED0007">
      <w:pPr>
        <w:pStyle w:val="3"/>
      </w:pPr>
      <w:r w:rsidRPr="001A0DE2">
        <w:t xml:space="preserve">School </w:t>
      </w:r>
      <w:r w:rsidR="006020A0">
        <w:t>t</w:t>
      </w:r>
      <w:r w:rsidRPr="001A0DE2">
        <w:t>ype</w:t>
      </w:r>
    </w:p>
    <w:p w14:paraId="445730AF" w14:textId="6A16CCA3" w:rsidR="001A0DE2" w:rsidRPr="00FC2839" w:rsidRDefault="001A0DE2" w:rsidP="000B424D">
      <w:pPr>
        <w:ind w:left="360"/>
      </w:pPr>
      <w:r w:rsidRPr="00FC2839">
        <w:t xml:space="preserve">Schools in each province were </w:t>
      </w:r>
      <w:r w:rsidR="00BF04FC">
        <w:t>subsequently stratified</w:t>
      </w:r>
      <w:r w:rsidRPr="00FC2839">
        <w:t xml:space="preserve"> </w:t>
      </w:r>
      <w:r w:rsidR="00B31FA8">
        <w:t>based on type:</w:t>
      </w:r>
      <w:r w:rsidRPr="00FC2839">
        <w:t xml:space="preserve"> “elementary” or “secondary”. “Elementary” </w:t>
      </w:r>
      <w:r w:rsidR="006E33AC">
        <w:t>wa</w:t>
      </w:r>
      <w:r w:rsidRPr="00FC2839">
        <w:t xml:space="preserve">s defined as grades 7 and 8 in all provinces except AB, where elementary </w:t>
      </w:r>
      <w:r w:rsidR="006E33AC">
        <w:t>was</w:t>
      </w:r>
      <w:r w:rsidRPr="00FC2839">
        <w:t xml:space="preserve"> defined as grades 7 to 9, and in QC, where there </w:t>
      </w:r>
      <w:r w:rsidR="006E33AC">
        <w:t>was</w:t>
      </w:r>
      <w:r w:rsidRPr="00FC2839">
        <w:t xml:space="preserve"> no elementary classification. “Secondary” </w:t>
      </w:r>
      <w:r w:rsidR="006E33AC">
        <w:t>was</w:t>
      </w:r>
      <w:r w:rsidRPr="00FC2839">
        <w:t xml:space="preserve"> defined as grades 9 to 12 in all provinces except AB, where secondary </w:t>
      </w:r>
      <w:r w:rsidR="006E33AC">
        <w:t>was</w:t>
      </w:r>
      <w:r w:rsidRPr="00FC2839">
        <w:t xml:space="preserve"> defined as grades 10 to 12, and</w:t>
      </w:r>
      <w:r w:rsidR="006E33AC">
        <w:t xml:space="preserve"> in</w:t>
      </w:r>
      <w:r w:rsidRPr="00FC2839">
        <w:t xml:space="preserve"> QC, where secondary </w:t>
      </w:r>
      <w:r w:rsidR="006E33AC">
        <w:t>was</w:t>
      </w:r>
      <w:r w:rsidRPr="00FC2839">
        <w:t xml:space="preserve"> defined as Secondary I to V.</w:t>
      </w:r>
    </w:p>
    <w:p w14:paraId="4CBE854B" w14:textId="2A79852D" w:rsidR="001A0DE2" w:rsidRDefault="00B31FA8" w:rsidP="000B424D">
      <w:pPr>
        <w:ind w:left="360"/>
      </w:pPr>
      <w:r w:rsidRPr="00B31FA8">
        <w:t>Since schools may include both elementary and secondary grade levels, the following system was used to classify the schools: In schools where the total number of eligible elementary grade levels was greater than (or equal to) the total number of eligible secondary grade levels, the school was assigned to the “elementary” school category.</w:t>
      </w:r>
      <w:r>
        <w:t xml:space="preserve"> </w:t>
      </w:r>
      <w:r w:rsidRPr="00617FCA">
        <w:t>Conversely, where the total number of eligible secondary grades was greater than the total estimated number of eligible elementary grades, the school was assigned to the “secondary” school category.</w:t>
      </w:r>
    </w:p>
    <w:p w14:paraId="7A769F33" w14:textId="76AA3233" w:rsidR="000A18B6" w:rsidRPr="00082A17" w:rsidRDefault="001A6D5B" w:rsidP="000B424D">
      <w:pPr>
        <w:pStyle w:val="2"/>
      </w:pPr>
      <w:bookmarkStart w:id="17" w:name="_Toc190266490"/>
      <w:r w:rsidRPr="00082A17">
        <w:t>Provinc</w:t>
      </w:r>
      <w:r w:rsidR="00CC5F23" w:rsidRPr="00082A17">
        <w:t xml:space="preserve">es with modified </w:t>
      </w:r>
      <w:r w:rsidR="00F4115B" w:rsidRPr="00082A17">
        <w:t xml:space="preserve">sampling </w:t>
      </w:r>
      <w:r w:rsidR="000A18B6" w:rsidRPr="00082A17">
        <w:t>design</w:t>
      </w:r>
      <w:r w:rsidR="00CC5F23" w:rsidRPr="00082A17">
        <w:t>s</w:t>
      </w:r>
      <w:bookmarkEnd w:id="17"/>
    </w:p>
    <w:p w14:paraId="33C65EBD" w14:textId="53C095BF" w:rsidR="000A18B6" w:rsidRPr="00EB6598" w:rsidRDefault="000A18B6" w:rsidP="000A18B6">
      <w:pPr>
        <w:pStyle w:val="3"/>
      </w:pPr>
      <w:r w:rsidRPr="00EB6598">
        <w:t>Prince Edward Island</w:t>
      </w:r>
    </w:p>
    <w:p w14:paraId="51B74AB0" w14:textId="542E8C27" w:rsidR="000A18B6" w:rsidRPr="000B424D" w:rsidRDefault="000A18B6" w:rsidP="000A18B6">
      <w:pPr>
        <w:rPr>
          <w:rFonts w:ascii="Calibri" w:eastAsia="Calibri" w:hAnsi="Calibri" w:cs="Calibri"/>
        </w:rPr>
      </w:pPr>
      <w:r w:rsidRPr="00EB6598">
        <w:t xml:space="preserve">In PEI, </w:t>
      </w:r>
      <w:r w:rsidR="002017F8">
        <w:t xml:space="preserve">a census approach was taken, where </w:t>
      </w:r>
      <w:r w:rsidRPr="00EB6598">
        <w:t xml:space="preserve">all eligible schools were </w:t>
      </w:r>
      <w:r w:rsidR="00043708">
        <w:t>invited to participate</w:t>
      </w:r>
      <w:r w:rsidR="00D677FD">
        <w:t xml:space="preserve"> in the survey</w:t>
      </w:r>
      <w:r w:rsidRPr="00EB6598">
        <w:t xml:space="preserve">. </w:t>
      </w:r>
    </w:p>
    <w:p w14:paraId="7FB92BCF" w14:textId="5A6D9EF2" w:rsidR="000A18B6" w:rsidRPr="00EB6598" w:rsidRDefault="000A18B6" w:rsidP="000A18B6">
      <w:pPr>
        <w:pStyle w:val="3"/>
      </w:pPr>
      <w:r w:rsidRPr="00EB6598">
        <w:t>Nova Scotia</w:t>
      </w:r>
    </w:p>
    <w:p w14:paraId="1302CBBA" w14:textId="4E801F83" w:rsidR="000A18B6" w:rsidRPr="00EB6598" w:rsidRDefault="000A18B6" w:rsidP="000A18B6">
      <w:r>
        <w:t xml:space="preserve">In Nova Scotia, </w:t>
      </w:r>
      <w:r w:rsidR="00036DA3">
        <w:t>the province requested</w:t>
      </w:r>
      <w:r>
        <w:t xml:space="preserve"> </w:t>
      </w:r>
      <w:r w:rsidR="00036DA3">
        <w:t>representative</w:t>
      </w:r>
      <w:r>
        <w:t xml:space="preserve"> data from each health zone. Therefore, sampling was adjusted by stratifying by school type (elementary, secondary) and health zone (Zone 1 – Western; Zone 2 – Northern; Zone 3 – Eastern; and Zone 4 - Central). The total target number of schools was increased </w:t>
      </w:r>
      <w:r w:rsidR="00EB2E51">
        <w:t>to accommodate</w:t>
      </w:r>
      <w:r>
        <w:t xml:space="preserve"> </w:t>
      </w:r>
      <w:r w:rsidR="00EB2E51">
        <w:t xml:space="preserve">this </w:t>
      </w:r>
      <w:r>
        <w:t xml:space="preserve">stratification, </w:t>
      </w:r>
      <w:r w:rsidR="00EB2E51">
        <w:t xml:space="preserve">though </w:t>
      </w:r>
      <w:r w:rsidR="00D36718">
        <w:t xml:space="preserve">it </w:t>
      </w:r>
      <w:r w:rsidR="00EB2E51">
        <w:t xml:space="preserve">remained </w:t>
      </w:r>
      <w:r>
        <w:t xml:space="preserve">similar to the total number of schools targeted in the previous 2017–18 </w:t>
      </w:r>
      <w:r w:rsidR="00EB2E51">
        <w:t>cycle</w:t>
      </w:r>
      <w:r>
        <w:t xml:space="preserve">. </w:t>
      </w:r>
    </w:p>
    <w:p w14:paraId="6D4E49F4" w14:textId="70798234" w:rsidR="000A18B6" w:rsidRPr="00EB6598" w:rsidRDefault="000A18B6" w:rsidP="000A18B6">
      <w:pPr>
        <w:pStyle w:val="3"/>
      </w:pPr>
      <w:r w:rsidRPr="00EB6598">
        <w:t>Newfoundland and Labrador</w:t>
      </w:r>
    </w:p>
    <w:p w14:paraId="3D97BAB1" w14:textId="3758077F" w:rsidR="000A18B6" w:rsidRDefault="000A18B6" w:rsidP="000B424D">
      <w:r w:rsidRPr="00EB6598">
        <w:t xml:space="preserve">In Newfoundland and Labrador, the province </w:t>
      </w:r>
      <w:r>
        <w:t>approved</w:t>
      </w:r>
      <w:r w:rsidRPr="00EB6598">
        <w:t xml:space="preserve"> both CSTADS </w:t>
      </w:r>
      <w:r w:rsidR="00424CCF">
        <w:t>and another national</w:t>
      </w:r>
      <w:r w:rsidRPr="00EB6598">
        <w:t xml:space="preserve"> study to be conducted, provided that each school participate in only one of the surveys. A random sample of schools </w:t>
      </w:r>
      <w:r w:rsidR="005709BF" w:rsidRPr="00EB6598">
        <w:t>w</w:t>
      </w:r>
      <w:r w:rsidR="005709BF">
        <w:t>as</w:t>
      </w:r>
      <w:r w:rsidRPr="00EB6598">
        <w:t xml:space="preserve"> drawn for CSTADS as per the planned sampling strategy and provided to the </w:t>
      </w:r>
      <w:r w:rsidR="00424CCF">
        <w:t>other survey</w:t>
      </w:r>
      <w:r w:rsidRPr="00EB6598">
        <w:t xml:space="preserve"> team for review. In cases where targets could not be met for the </w:t>
      </w:r>
      <w:r w:rsidR="00424CCF">
        <w:t>other</w:t>
      </w:r>
      <w:r w:rsidRPr="00EB6598">
        <w:t xml:space="preserve"> survey based on the remaining sample, new schools were chosen for CSTADS from the random list. Where school refusals were encountered for CSTADS, additional schools were drawn from the random list that were not included in the </w:t>
      </w:r>
      <w:r w:rsidR="00424CCF">
        <w:t>other survey’s</w:t>
      </w:r>
      <w:r w:rsidRPr="00EB6598">
        <w:t xml:space="preserve"> sample.</w:t>
      </w:r>
    </w:p>
    <w:p w14:paraId="0194FBBE" w14:textId="62EFE36E" w:rsidR="00F437E4" w:rsidRPr="000B424D" w:rsidRDefault="00F437E4" w:rsidP="000B424D">
      <w:pPr>
        <w:pStyle w:val="2"/>
        <w:rPr>
          <w:noProof/>
        </w:rPr>
      </w:pPr>
      <w:bookmarkStart w:id="18" w:name="_Toc121836173"/>
      <w:bookmarkStart w:id="19" w:name="_Toc190266491"/>
      <w:r w:rsidRPr="000B424D">
        <w:rPr>
          <w:noProof/>
        </w:rPr>
        <w:t>S</w:t>
      </w:r>
      <w:r w:rsidR="00405CCC">
        <w:rPr>
          <w:noProof/>
        </w:rPr>
        <w:t xml:space="preserve">chool sample </w:t>
      </w:r>
      <w:r w:rsidR="00B8346D">
        <w:rPr>
          <w:noProof/>
        </w:rPr>
        <w:t>s</w:t>
      </w:r>
      <w:r w:rsidRPr="000B424D">
        <w:rPr>
          <w:noProof/>
        </w:rPr>
        <w:t>election</w:t>
      </w:r>
      <w:bookmarkEnd w:id="18"/>
      <w:bookmarkEnd w:id="19"/>
    </w:p>
    <w:p w14:paraId="1452A148" w14:textId="61B3BE3E" w:rsidR="00F437E4" w:rsidRPr="00FC2839" w:rsidRDefault="004C5E7D" w:rsidP="00B4461E">
      <w:r>
        <w:t>After stratification, s</w:t>
      </w:r>
      <w:r w:rsidR="00F437E4">
        <w:t xml:space="preserve">chools were selected based on simple random sampling within each stratum. Most </w:t>
      </w:r>
      <w:r w:rsidR="00317BB4">
        <w:t>sampled</w:t>
      </w:r>
      <w:r w:rsidR="00A504AC">
        <w:t xml:space="preserve"> </w:t>
      </w:r>
      <w:r w:rsidR="00F437E4">
        <w:t>schools were associated with a school board</w:t>
      </w:r>
      <w:r w:rsidR="00507CFE">
        <w:t xml:space="preserve">; </w:t>
      </w:r>
      <w:r w:rsidR="00F437E4">
        <w:t>in these cases</w:t>
      </w:r>
      <w:r w:rsidR="00507CFE">
        <w:t>,</w:t>
      </w:r>
      <w:r w:rsidR="00F437E4">
        <w:t xml:space="preserve"> recruitment of school boards associated with sampled schools took place first, followed by recruitment of schools. Recruitment followed the order in which schools were randomly sampled.</w:t>
      </w:r>
    </w:p>
    <w:p w14:paraId="41020725" w14:textId="39114A79" w:rsidR="00F437E4" w:rsidRPr="00FC2839" w:rsidRDefault="00F437E4" w:rsidP="00B4461E">
      <w:r w:rsidRPr="00FC2839">
        <w:t>Reports from past cycles of CSTADS have indicated that schools typically prefer to administer the survey to their entire school population (rather than a sample of classes or students) because full school administration is simpler both in terms of obtaining parental permission and administering the survey in classes. Therefore, all students within eligible grades in each recruited school were invited to participate in the survey.</w:t>
      </w:r>
      <w:r w:rsidRPr="00FC2839">
        <w:rPr>
          <w:vertAlign w:val="superscript"/>
        </w:rPr>
        <w:footnoteReference w:id="9"/>
      </w:r>
      <w:r w:rsidRPr="00FC2839">
        <w:t xml:space="preserve"> As per previous cycles, equal probability of inclusion for students in a stratum is implied by the simple random sampling of schools within a stratum and the invitation to all students in eligible grades at selected schools to participate. </w:t>
      </w:r>
    </w:p>
    <w:p w14:paraId="05D8F4EE" w14:textId="44220AFC" w:rsidR="00F437E4" w:rsidRPr="00FC2839" w:rsidRDefault="00F437E4" w:rsidP="00B4461E">
      <w:r w:rsidRPr="00FC2839">
        <w:t xml:space="preserve">The target numbers of schools were selected based on </w:t>
      </w:r>
      <w:r w:rsidR="00647E1B">
        <w:t xml:space="preserve">several </w:t>
      </w:r>
      <w:r w:rsidRPr="00FC2839">
        <w:t>facto</w:t>
      </w:r>
      <w:r w:rsidR="00974B06">
        <w:t>rs, including</w:t>
      </w:r>
      <w:r w:rsidRPr="00FC2839">
        <w:t>:</w:t>
      </w:r>
    </w:p>
    <w:p w14:paraId="6F3903CF" w14:textId="19FAF561" w:rsidR="00F437E4" w:rsidRPr="00FC2839" w:rsidRDefault="008535A3" w:rsidP="000B424D">
      <w:pPr>
        <w:pStyle w:val="a"/>
        <w:numPr>
          <w:ilvl w:val="0"/>
          <w:numId w:val="13"/>
        </w:numPr>
        <w:ind w:left="714" w:hanging="357"/>
        <w:contextualSpacing w:val="0"/>
      </w:pPr>
      <w:r>
        <w:t>A</w:t>
      </w:r>
      <w:r w:rsidR="00F437E4" w:rsidRPr="00FC2839">
        <w:t xml:space="preserve"> minimum of 36,000 </w:t>
      </w:r>
      <w:r w:rsidR="00BD73D7">
        <w:t xml:space="preserve">student </w:t>
      </w:r>
      <w:r w:rsidR="00F437E4" w:rsidRPr="00FC2839">
        <w:t>responses</w:t>
      </w:r>
      <w:r w:rsidR="004C4840">
        <w:t>,</w:t>
      </w:r>
      <w:r w:rsidR="00F437E4" w:rsidRPr="00FC2839">
        <w:t xml:space="preserve"> distributed </w:t>
      </w:r>
      <w:r w:rsidR="004C4840">
        <w:t>across</w:t>
      </w:r>
      <w:r w:rsidR="00F437E4" w:rsidRPr="00FC2839">
        <w:t xml:space="preserve"> provinces </w:t>
      </w:r>
      <w:r w:rsidR="004C4840">
        <w:t>based on</w:t>
      </w:r>
      <w:r w:rsidR="00F437E4" w:rsidRPr="00FC2839">
        <w:t xml:space="preserve"> enrolments in </w:t>
      </w:r>
      <w:r w:rsidR="004C4840">
        <w:t>eligible</w:t>
      </w:r>
      <w:r w:rsidR="00F437E4" w:rsidRPr="00FC2839">
        <w:t xml:space="preserve"> grades</w:t>
      </w:r>
      <w:r w:rsidR="002810B4">
        <w:t xml:space="preserve">, </w:t>
      </w:r>
      <w:r w:rsidR="00F437E4" w:rsidRPr="00FC2839">
        <w:t>with a similar sample allocation to allow provincial comparisons of approximately equal reliability.</w:t>
      </w:r>
    </w:p>
    <w:p w14:paraId="7954029F" w14:textId="04AA36E7" w:rsidR="00F437E4" w:rsidRPr="00FC2839" w:rsidRDefault="00F437E4" w:rsidP="000B424D">
      <w:pPr>
        <w:pStyle w:val="a"/>
        <w:numPr>
          <w:ilvl w:val="0"/>
          <w:numId w:val="13"/>
        </w:numPr>
        <w:ind w:left="714" w:hanging="357"/>
        <w:contextualSpacing w:val="0"/>
      </w:pPr>
      <w:r w:rsidRPr="00FC2839">
        <w:t xml:space="preserve">Consideration of the estimated total number of students in </w:t>
      </w:r>
      <w:r w:rsidR="005412A0">
        <w:t>each stratum</w:t>
      </w:r>
      <w:r w:rsidRPr="00FC2839">
        <w:t>, along with a minimum number of schools per province (typically a minimum of 16), a minimum number of schools per strat</w:t>
      </w:r>
      <w:r w:rsidR="00974B06">
        <w:t>um</w:t>
      </w:r>
      <w:r w:rsidRPr="00FC2839">
        <w:t xml:space="preserve"> (minimum of 4), and </w:t>
      </w:r>
      <w:r w:rsidR="00974B06">
        <w:t>alignment with</w:t>
      </w:r>
      <w:r w:rsidRPr="00FC2839">
        <w:t xml:space="preserve"> the 2018</w:t>
      </w:r>
      <w:r w:rsidR="00B4461E">
        <w:t>–</w:t>
      </w:r>
      <w:r w:rsidRPr="00FC2839">
        <w:t xml:space="preserve">19 targets </w:t>
      </w:r>
      <w:r w:rsidR="00974B06">
        <w:t>for</w:t>
      </w:r>
      <w:r w:rsidRPr="00FC2839">
        <w:t xml:space="preserve"> each stratum. </w:t>
      </w:r>
    </w:p>
    <w:p w14:paraId="51D4985E" w14:textId="7F81587A" w:rsidR="00E71F20" w:rsidRDefault="00422EAB" w:rsidP="000B424D">
      <w:pPr>
        <w:pStyle w:val="a"/>
        <w:numPr>
          <w:ilvl w:val="0"/>
          <w:numId w:val="13"/>
        </w:numPr>
        <w:ind w:left="714" w:hanging="357"/>
        <w:contextualSpacing w:val="0"/>
      </w:pPr>
      <w:r>
        <w:t>Consideration of</w:t>
      </w:r>
      <w:r w:rsidR="00F437E4" w:rsidRPr="00FC2839">
        <w:t xml:space="preserve"> student-level response rates from the previous cycle (42%</w:t>
      </w:r>
      <w:r w:rsidR="00DB60F9">
        <w:t>–</w:t>
      </w:r>
      <w:r w:rsidR="00F437E4" w:rsidRPr="00FC2839">
        <w:t>90% student-level provincial response rates in 2018</w:t>
      </w:r>
      <w:r w:rsidR="00B4461E">
        <w:t>–</w:t>
      </w:r>
      <w:r w:rsidR="00F437E4" w:rsidRPr="00FC2839">
        <w:t>19</w:t>
      </w:r>
      <w:r w:rsidR="00BD73D7">
        <w:t xml:space="preserve">), </w:t>
      </w:r>
      <w:r w:rsidR="00F437E4" w:rsidRPr="00FC2839">
        <w:t xml:space="preserve">capped conservatively at the average response rate of the previous cycle (69%). </w:t>
      </w:r>
    </w:p>
    <w:p w14:paraId="70000606" w14:textId="47245320" w:rsidR="008E4D7A" w:rsidRDefault="00E71F20">
      <w:r>
        <w:t>Taken together, these factors led to an oversampling of schools in each province, ensuring that the minimum required total number of responses would still be met, even if the target number of schools was not.</w:t>
      </w:r>
    </w:p>
    <w:p w14:paraId="20C24688" w14:textId="6FABB29E" w:rsidR="008E4D7A" w:rsidRDefault="008E4D7A">
      <w:pPr>
        <w:sectPr w:rsidR="008E4D7A" w:rsidSect="00DB49E6">
          <w:pgSz w:w="12240" w:h="15840"/>
          <w:pgMar w:top="1567" w:right="1020" w:bottom="1611" w:left="1014" w:header="35" w:footer="443" w:gutter="0"/>
          <w:pgNumType w:chapSep="emDash"/>
          <w:cols w:space="708"/>
          <w:titlePg/>
          <w:docGrid w:linePitch="360"/>
        </w:sectPr>
      </w:pPr>
    </w:p>
    <w:p w14:paraId="745576EB" w14:textId="6A4C1CA3" w:rsidR="00EC42FA" w:rsidRDefault="00FE68A1" w:rsidP="000B424D">
      <w:pPr>
        <w:pStyle w:val="1"/>
      </w:pPr>
      <w:bookmarkStart w:id="20" w:name="_Toc190266492"/>
      <w:r>
        <w:t xml:space="preserve">Questionnaire </w:t>
      </w:r>
      <w:r w:rsidR="006020A0">
        <w:t>d</w:t>
      </w:r>
      <w:r>
        <w:t>evelopment</w:t>
      </w:r>
      <w:bookmarkEnd w:id="20"/>
    </w:p>
    <w:p w14:paraId="59714069" w14:textId="745B0B9E" w:rsidR="007D3148" w:rsidRPr="007D3148" w:rsidRDefault="007D3148" w:rsidP="007D3148">
      <w:pPr>
        <w:rPr>
          <w:lang w:val="en-US"/>
        </w:rPr>
      </w:pPr>
      <w:r w:rsidRPr="007D3148">
        <w:rPr>
          <w:lang w:val="en-US"/>
        </w:rPr>
        <w:t>The final 2021</w:t>
      </w:r>
      <w:r w:rsidR="00711FCA">
        <w:rPr>
          <w:lang w:val="en-US"/>
        </w:rPr>
        <w:t>–</w:t>
      </w:r>
      <w:r w:rsidRPr="007D3148">
        <w:rPr>
          <w:lang w:val="en-US"/>
        </w:rPr>
        <w:t xml:space="preserve">22 CSTADS questionnaire was developed by Health Canada </w:t>
      </w:r>
      <w:r w:rsidR="00711FCA" w:rsidRPr="007D3148">
        <w:rPr>
          <w:lang w:val="en-US"/>
        </w:rPr>
        <w:t>in English and French</w:t>
      </w:r>
      <w:r w:rsidR="00711FCA">
        <w:rPr>
          <w:lang w:val="en-US"/>
        </w:rPr>
        <w:t xml:space="preserve">, </w:t>
      </w:r>
      <w:r w:rsidRPr="007D3148">
        <w:rPr>
          <w:lang w:val="en-US"/>
        </w:rPr>
        <w:t xml:space="preserve">based on past iterations of the survey. </w:t>
      </w:r>
      <w:r w:rsidR="00711FCA" w:rsidRPr="007D3148">
        <w:rPr>
          <w:lang w:val="en-US"/>
        </w:rPr>
        <w:t xml:space="preserve">The final content of the questionnaire included questions on demographics, tobacco use, vaping, alcohol and drug use, and bullying.  </w:t>
      </w:r>
    </w:p>
    <w:p w14:paraId="68C0D7A1" w14:textId="77777777" w:rsidR="007D3148" w:rsidRPr="007D3148" w:rsidRDefault="007D3148" w:rsidP="007D3148">
      <w:pPr>
        <w:rPr>
          <w:lang w:val="en-US"/>
        </w:rPr>
      </w:pPr>
      <w:r w:rsidRPr="007D3148">
        <w:rPr>
          <w:lang w:val="en-US"/>
        </w:rPr>
        <w:t>Several key considerations guided the design and content of the questionnaire:</w:t>
      </w:r>
    </w:p>
    <w:p w14:paraId="0048B555" w14:textId="57E85D07" w:rsidR="007D3148" w:rsidRPr="00711FCA" w:rsidRDefault="007D3148" w:rsidP="000B424D">
      <w:pPr>
        <w:pStyle w:val="BulletsLevel3"/>
        <w:contextualSpacing w:val="0"/>
        <w:rPr>
          <w:lang w:val="en-US"/>
        </w:rPr>
      </w:pPr>
      <w:r w:rsidRPr="000B424D">
        <w:rPr>
          <w:b/>
          <w:bCs/>
          <w:lang w:val="en-US"/>
        </w:rPr>
        <w:t>Comparability</w:t>
      </w:r>
      <w:r w:rsidR="00711FCA">
        <w:rPr>
          <w:lang w:val="en-US"/>
        </w:rPr>
        <w:t xml:space="preserve">: </w:t>
      </w:r>
      <w:r w:rsidRPr="00711FCA">
        <w:rPr>
          <w:lang w:val="en-US"/>
        </w:rPr>
        <w:t>The basis of the questionnaire was past versions of the CSTADS (YSS) questionnaire (2002 to 2018</w:t>
      </w:r>
      <w:r w:rsidR="0074700B">
        <w:rPr>
          <w:lang w:val="en-US"/>
        </w:rPr>
        <w:t>–</w:t>
      </w:r>
      <w:r w:rsidRPr="00711FCA">
        <w:rPr>
          <w:lang w:val="en-US"/>
        </w:rPr>
        <w:t>19), to allow for comparisons across cycles.</w:t>
      </w:r>
    </w:p>
    <w:p w14:paraId="2B2DE78E" w14:textId="3DF95FF5" w:rsidR="007D3148" w:rsidRPr="00711FCA" w:rsidRDefault="007D3148" w:rsidP="000B424D">
      <w:pPr>
        <w:pStyle w:val="BulletsLevel3"/>
        <w:contextualSpacing w:val="0"/>
        <w:rPr>
          <w:lang w:val="en-US"/>
        </w:rPr>
      </w:pPr>
      <w:r w:rsidRPr="000B424D">
        <w:rPr>
          <w:b/>
          <w:bCs/>
          <w:lang w:val="en-US"/>
        </w:rPr>
        <w:t>Responsiveness</w:t>
      </w:r>
      <w:r w:rsidR="00711FCA">
        <w:rPr>
          <w:lang w:val="en-US"/>
        </w:rPr>
        <w:t xml:space="preserve">: </w:t>
      </w:r>
      <w:r w:rsidRPr="00711FCA">
        <w:rPr>
          <w:lang w:val="en-US"/>
        </w:rPr>
        <w:t>To meet the needs of users of the data, CSTADS investigators and those responsible for federal and provincial tobacco, alcohol and drug use strategies were given an opportunity to contribute topics/items for consideration.</w:t>
      </w:r>
    </w:p>
    <w:p w14:paraId="26609FAD" w14:textId="577153B8" w:rsidR="007D3148" w:rsidRPr="00711FCA" w:rsidRDefault="007D3148" w:rsidP="000B424D">
      <w:pPr>
        <w:pStyle w:val="BulletsLevel3"/>
        <w:contextualSpacing w:val="0"/>
        <w:rPr>
          <w:lang w:val="en-US"/>
        </w:rPr>
      </w:pPr>
      <w:r w:rsidRPr="000B424D">
        <w:rPr>
          <w:b/>
          <w:bCs/>
          <w:lang w:val="en-US"/>
        </w:rPr>
        <w:t>Relevancy</w:t>
      </w:r>
      <w:r w:rsidR="00711FCA">
        <w:rPr>
          <w:lang w:val="en-US"/>
        </w:rPr>
        <w:t xml:space="preserve">: </w:t>
      </w:r>
      <w:r w:rsidRPr="00711FCA">
        <w:rPr>
          <w:lang w:val="en-US"/>
        </w:rPr>
        <w:t>To ensure value-add for participating schools, items and content areas were added to enhance the school-specific results profiles and summaries to schools.</w:t>
      </w:r>
    </w:p>
    <w:p w14:paraId="63DA86CD" w14:textId="34CCF6A6" w:rsidR="007D3148" w:rsidRPr="00711FCA" w:rsidRDefault="007D3148" w:rsidP="000B424D">
      <w:pPr>
        <w:pStyle w:val="BulletsLevel3"/>
        <w:rPr>
          <w:lang w:val="en-US"/>
        </w:rPr>
      </w:pPr>
      <w:r w:rsidRPr="000B424D">
        <w:rPr>
          <w:b/>
          <w:bCs/>
          <w:lang w:val="en-US"/>
        </w:rPr>
        <w:t>Feasibility</w:t>
      </w:r>
      <w:r w:rsidR="00711FCA">
        <w:rPr>
          <w:lang w:val="en-US"/>
        </w:rPr>
        <w:t xml:space="preserve">: </w:t>
      </w:r>
      <w:r w:rsidRPr="00711FCA">
        <w:rPr>
          <w:lang w:val="en-US"/>
        </w:rPr>
        <w:t>To meet the criterion of students being able to complete the questionnaire in one class period (approximately 30 to 40 minutes), questionnaire length was restricted.</w:t>
      </w:r>
    </w:p>
    <w:p w14:paraId="28CAAB3C" w14:textId="04EE3967" w:rsidR="007D3148" w:rsidRPr="007D3148" w:rsidRDefault="007D3148" w:rsidP="000B424D">
      <w:pPr>
        <w:pStyle w:val="2"/>
        <w:rPr>
          <w:lang w:val="en-US"/>
        </w:rPr>
      </w:pPr>
      <w:bookmarkStart w:id="21" w:name="_Toc121836176"/>
      <w:bookmarkStart w:id="22" w:name="_Toc190266493"/>
      <w:r w:rsidRPr="007D3148">
        <w:rPr>
          <w:lang w:val="en-US"/>
        </w:rPr>
        <w:t xml:space="preserve">Pilot </w:t>
      </w:r>
      <w:r w:rsidR="006020A0">
        <w:rPr>
          <w:lang w:val="en-US"/>
        </w:rPr>
        <w:t>t</w:t>
      </w:r>
      <w:r w:rsidRPr="007D3148">
        <w:rPr>
          <w:lang w:val="en-US"/>
        </w:rPr>
        <w:t>esting</w:t>
      </w:r>
      <w:bookmarkEnd w:id="21"/>
      <w:bookmarkEnd w:id="22"/>
    </w:p>
    <w:p w14:paraId="0217EC4D" w14:textId="6E972459" w:rsidR="007D3148" w:rsidRPr="007D3148" w:rsidRDefault="00077A81" w:rsidP="007D3148">
      <w:pPr>
        <w:rPr>
          <w:lang w:val="en-US"/>
        </w:rPr>
      </w:pPr>
      <w:r>
        <w:rPr>
          <w:lang w:val="en-US"/>
        </w:rPr>
        <w:t>Both English and French versions of t</w:t>
      </w:r>
      <w:r w:rsidR="00711FCA">
        <w:rPr>
          <w:lang w:val="en-US"/>
        </w:rPr>
        <w:t>he</w:t>
      </w:r>
      <w:r w:rsidR="007D3148" w:rsidRPr="007D3148">
        <w:rPr>
          <w:lang w:val="en-US"/>
        </w:rPr>
        <w:t xml:space="preserve"> CSTADS questionnaire </w:t>
      </w:r>
      <w:r w:rsidR="00BE6A1D">
        <w:rPr>
          <w:lang w:val="en-US"/>
        </w:rPr>
        <w:t>are</w:t>
      </w:r>
      <w:r>
        <w:rPr>
          <w:lang w:val="en-US"/>
        </w:rPr>
        <w:t xml:space="preserve"> pilot tested</w:t>
      </w:r>
      <w:r w:rsidR="00BE6A1D">
        <w:rPr>
          <w:lang w:val="en-US"/>
        </w:rPr>
        <w:t xml:space="preserve"> each cycle</w:t>
      </w:r>
      <w:r w:rsidR="007D3148" w:rsidRPr="007D3148">
        <w:rPr>
          <w:lang w:val="en-US"/>
        </w:rPr>
        <w:t xml:space="preserve">. The purpose of pilot testing </w:t>
      </w:r>
      <w:r w:rsidR="00BE6A1D">
        <w:rPr>
          <w:lang w:val="en-US"/>
        </w:rPr>
        <w:t>is</w:t>
      </w:r>
      <w:r w:rsidR="007D3148" w:rsidRPr="007D3148">
        <w:rPr>
          <w:lang w:val="en-US"/>
        </w:rPr>
        <w:t xml:space="preserve"> to assess the logic and order of the questions</w:t>
      </w:r>
      <w:r>
        <w:rPr>
          <w:lang w:val="en-US"/>
        </w:rPr>
        <w:t xml:space="preserve">, </w:t>
      </w:r>
      <w:r w:rsidR="007D3148" w:rsidRPr="007D3148">
        <w:rPr>
          <w:lang w:val="en-US"/>
        </w:rPr>
        <w:t xml:space="preserve">the flow of the questionnaire, and whether the language and the terms used in the questionnaire are understood by youth. </w:t>
      </w:r>
    </w:p>
    <w:p w14:paraId="60E0F330" w14:textId="2655446E" w:rsidR="00B1294E" w:rsidRDefault="00494A2A" w:rsidP="007D3148">
      <w:pPr>
        <w:rPr>
          <w:lang w:val="en-US"/>
        </w:rPr>
        <w:sectPr w:rsidR="00B1294E" w:rsidSect="00DB49E6">
          <w:pgSz w:w="12240" w:h="15840"/>
          <w:pgMar w:top="1567" w:right="1020" w:bottom="1611" w:left="1014" w:header="35" w:footer="443" w:gutter="0"/>
          <w:pgNumType w:chapSep="emDash"/>
          <w:cols w:space="708"/>
          <w:titlePg/>
          <w:docGrid w:linePitch="360"/>
        </w:sectPr>
      </w:pPr>
      <w:r>
        <w:rPr>
          <w:lang w:val="en-US"/>
        </w:rPr>
        <w:t xml:space="preserve">For this cycle, a </w:t>
      </w:r>
      <w:r w:rsidR="007D3148" w:rsidRPr="007D3148">
        <w:rPr>
          <w:lang w:val="en-US"/>
        </w:rPr>
        <w:t>total of 8 virtual focus groups (4 in English and 4 in French) with youth of relevant grades were conducted, in addition to the completion of the survey in a web-based format, prior to the focus groups. In general, both Francophone and Anglophone participants found the survey to be clear, straightforward, and easy to complete, for both themselves as well as when considering other youth in their age group. A number of slight modifications were made to the questionnaire as a result of the pilot testing.</w:t>
      </w:r>
    </w:p>
    <w:p w14:paraId="0DA41E52" w14:textId="4852210A" w:rsidR="00B1294E" w:rsidRPr="00B1294E" w:rsidRDefault="007E2655" w:rsidP="000B424D">
      <w:pPr>
        <w:pStyle w:val="1"/>
      </w:pPr>
      <w:bookmarkStart w:id="23" w:name="_Toc190266494"/>
      <w:r>
        <w:t>Survey implementation</w:t>
      </w:r>
      <w:bookmarkEnd w:id="23"/>
    </w:p>
    <w:p w14:paraId="6C2BE044" w14:textId="12EE1579" w:rsidR="00B1294E" w:rsidRPr="00B1294E" w:rsidRDefault="00B1294E" w:rsidP="000B424D">
      <w:pPr>
        <w:pStyle w:val="2"/>
        <w:rPr>
          <w:lang w:val="en-US"/>
        </w:rPr>
      </w:pPr>
      <w:bookmarkStart w:id="24" w:name="_Toc190266495"/>
      <w:r w:rsidRPr="00B1294E">
        <w:rPr>
          <w:lang w:val="en-US"/>
        </w:rPr>
        <w:t xml:space="preserve">Approvals and </w:t>
      </w:r>
      <w:r w:rsidR="006E418A">
        <w:rPr>
          <w:lang w:val="en-US"/>
        </w:rPr>
        <w:t>e</w:t>
      </w:r>
      <w:r w:rsidRPr="00B1294E">
        <w:rPr>
          <w:lang w:val="en-US"/>
        </w:rPr>
        <w:t xml:space="preserve">thics </w:t>
      </w:r>
      <w:r w:rsidR="006E418A">
        <w:rPr>
          <w:lang w:val="en-US"/>
        </w:rPr>
        <w:t>r</w:t>
      </w:r>
      <w:r w:rsidRPr="00B1294E">
        <w:rPr>
          <w:lang w:val="en-US"/>
        </w:rPr>
        <w:t>eview</w:t>
      </w:r>
      <w:bookmarkStart w:id="25" w:name="_Toc121836178"/>
      <w:r w:rsidRPr="00B1294E">
        <w:rPr>
          <w:lang w:val="en-US"/>
        </w:rPr>
        <w:t>s</w:t>
      </w:r>
      <w:bookmarkEnd w:id="24"/>
      <w:bookmarkEnd w:id="25"/>
    </w:p>
    <w:p w14:paraId="6A477E8C" w14:textId="7CB7BD27" w:rsidR="00B1294E" w:rsidRPr="00B1294E" w:rsidRDefault="00B1294E" w:rsidP="00B1294E">
      <w:r w:rsidRPr="00B1294E">
        <w:t xml:space="preserve">Ethics approval </w:t>
      </w:r>
      <w:r w:rsidR="002001E6">
        <w:t>is first sought from</w:t>
      </w:r>
      <w:r w:rsidRPr="00B1294E">
        <w:t xml:space="preserve"> the Health Canada</w:t>
      </w:r>
      <w:r w:rsidR="00AA3853">
        <w:t>–</w:t>
      </w:r>
      <w:r w:rsidRPr="00B1294E">
        <w:t xml:space="preserve">Public Health Agency of Canada Research Ethics Board. Provinces </w:t>
      </w:r>
      <w:r w:rsidR="00B90C42">
        <w:t>are</w:t>
      </w:r>
      <w:r w:rsidRPr="00B1294E">
        <w:t xml:space="preserve"> then approached to confirm their participation and gain approval to contact school boards. </w:t>
      </w:r>
    </w:p>
    <w:p w14:paraId="53CEA5C9" w14:textId="1E255D73" w:rsidR="00B1294E" w:rsidRPr="00B1294E" w:rsidRDefault="00B1294E" w:rsidP="00B1294E">
      <w:r w:rsidRPr="00B1294E">
        <w:t xml:space="preserve">Approval </w:t>
      </w:r>
      <w:r w:rsidR="00B90C42">
        <w:t>is</w:t>
      </w:r>
      <w:r w:rsidRPr="00B1294E">
        <w:t xml:space="preserve"> then sought as required from school boards. Many school boards </w:t>
      </w:r>
      <w:r w:rsidR="00B90C42">
        <w:t>are</w:t>
      </w:r>
      <w:r w:rsidRPr="00B1294E">
        <w:t xml:space="preserve"> able to provide approval based on a description of the current CSTADS project requirements, while other school boards (particularly in Ontario) require a formal application process through a board ethics review committee or other body. </w:t>
      </w:r>
      <w:r w:rsidR="00AA3853">
        <w:t>T</w:t>
      </w:r>
      <w:r w:rsidRPr="00B1294E">
        <w:t xml:space="preserve">he </w:t>
      </w:r>
      <w:r w:rsidR="00AA3853">
        <w:t>survey</w:t>
      </w:r>
      <w:r w:rsidRPr="00B1294E">
        <w:t xml:space="preserve"> team </w:t>
      </w:r>
      <w:r w:rsidR="00B90C42">
        <w:t>seeks</w:t>
      </w:r>
      <w:r w:rsidRPr="00B1294E">
        <w:t xml:space="preserve"> to obtain the required form of school board approval from all school boards prior to recruiting schools within those boards, as applicable. School boards that decline participation or that </w:t>
      </w:r>
      <w:r w:rsidR="0053217E">
        <w:t>do</w:t>
      </w:r>
      <w:r w:rsidRPr="00B1294E">
        <w:t xml:space="preserve"> not respond to requests for participation or ethics applications </w:t>
      </w:r>
      <w:r w:rsidR="0053217E">
        <w:t>are</w:t>
      </w:r>
      <w:r w:rsidRPr="00B1294E">
        <w:t xml:space="preserve"> documented as refusals.</w:t>
      </w:r>
    </w:p>
    <w:p w14:paraId="39BB038F" w14:textId="27301B65" w:rsidR="00B1294E" w:rsidRPr="00B1294E" w:rsidRDefault="00B1294E" w:rsidP="00B1294E">
      <w:r w:rsidRPr="00B1294E">
        <w:t xml:space="preserve">Private schools that </w:t>
      </w:r>
      <w:r w:rsidR="0053217E">
        <w:t>are</w:t>
      </w:r>
      <w:r w:rsidRPr="00B1294E">
        <w:t xml:space="preserve"> not associated with a school board or other authority </w:t>
      </w:r>
      <w:r w:rsidR="0053217E">
        <w:t>are</w:t>
      </w:r>
      <w:r w:rsidRPr="00B1294E">
        <w:t xml:space="preserve"> contacted directly.</w:t>
      </w:r>
    </w:p>
    <w:p w14:paraId="5684623C" w14:textId="33355347" w:rsidR="00B1294E" w:rsidRPr="00B1294E" w:rsidRDefault="00B1294E" w:rsidP="00B1294E">
      <w:r w:rsidRPr="00B1294E">
        <w:t xml:space="preserve">All amendments, modifications, and adverse events that </w:t>
      </w:r>
      <w:r w:rsidR="0053217E">
        <w:t>are</w:t>
      </w:r>
      <w:r w:rsidRPr="00B1294E">
        <w:t xml:space="preserve"> encountered during the </w:t>
      </w:r>
      <w:r w:rsidR="00AA3853">
        <w:t xml:space="preserve">survey </w:t>
      </w:r>
      <w:r w:rsidRPr="00B1294E">
        <w:t xml:space="preserve">administration </w:t>
      </w:r>
      <w:r w:rsidR="0053217E">
        <w:t>are</w:t>
      </w:r>
      <w:r w:rsidRPr="00B1294E">
        <w:t xml:space="preserve"> reported to the Health Canada</w:t>
      </w:r>
      <w:r w:rsidR="00AA3853">
        <w:t>–</w:t>
      </w:r>
      <w:r w:rsidRPr="00B1294E">
        <w:t xml:space="preserve">Public Health Agency of Canada Ethics Review Board and other applicable authorities as required (e.g., schools). </w:t>
      </w:r>
    </w:p>
    <w:p w14:paraId="675F1A37" w14:textId="77777777" w:rsidR="00DC7C36" w:rsidRDefault="00DC7C36" w:rsidP="00DC7C36">
      <w:pPr>
        <w:pStyle w:val="2"/>
      </w:pPr>
      <w:bookmarkStart w:id="26" w:name="_Toc190266496"/>
      <w:bookmarkStart w:id="27" w:name="_Toc121836181"/>
      <w:bookmarkStart w:id="28" w:name="_Hlk106803421"/>
      <w:r>
        <w:t>Student recruitment</w:t>
      </w:r>
      <w:bookmarkEnd w:id="26"/>
    </w:p>
    <w:p w14:paraId="467DAA0A" w14:textId="77777777" w:rsidR="00DC7C36" w:rsidRDefault="00DC7C36" w:rsidP="00DC7C36">
      <w:r w:rsidRPr="00CD124E">
        <w:t xml:space="preserve">Within recruited schools, all students in grades 7 to 12 were invited to participate in the survey. </w:t>
      </w:r>
      <w:r>
        <w:t>Schools sent i</w:t>
      </w:r>
      <w:r w:rsidRPr="00C53B82">
        <w:t xml:space="preserve">nformation and permission materials home </w:t>
      </w:r>
      <w:r>
        <w:t>to</w:t>
      </w:r>
      <w:r w:rsidRPr="00C53B82">
        <w:t xml:space="preserve"> these students, </w:t>
      </w:r>
      <w:r>
        <w:t>detailing</w:t>
      </w:r>
      <w:r w:rsidRPr="00C53B82">
        <w:t xml:space="preserve"> the project, providing contact details for the project staff, and directing parents to the project website for additional information and copies of the questionnaires.</w:t>
      </w:r>
    </w:p>
    <w:p w14:paraId="5DF11759" w14:textId="4EDF5A8B" w:rsidR="00DC7C36" w:rsidRDefault="00DC7C36" w:rsidP="00DC7C36">
      <w:r>
        <w:t>O</w:t>
      </w:r>
      <w:r w:rsidRPr="00CD124E">
        <w:t>nly students with permission</w:t>
      </w:r>
      <w:r>
        <w:t xml:space="preserve">, provided either by their parents </w:t>
      </w:r>
      <w:r w:rsidRPr="00CD124E">
        <w:t xml:space="preserve">or </w:t>
      </w:r>
      <w:r>
        <w:t>by themselves if they were of consenting age, were allowed to</w:t>
      </w:r>
      <w:r w:rsidRPr="00CD124E">
        <w:t xml:space="preserve"> participat</w:t>
      </w:r>
      <w:r>
        <w:t>e</w:t>
      </w:r>
      <w:r w:rsidRPr="00CD124E">
        <w:t>.</w:t>
      </w:r>
      <w:r>
        <w:t xml:space="preserve"> </w:t>
      </w:r>
      <w:r w:rsidRPr="00CD124E">
        <w:t>School boards and schools determined the permission method (type of consent) most appropriate within their schools</w:t>
      </w:r>
      <w:r>
        <w:t>, employing a</w:t>
      </w:r>
      <w:r w:rsidRPr="00CD124E">
        <w:t xml:space="preserve"> mix of active permission protocols (active) and active information-passive permission (passive) methods. </w:t>
      </w:r>
      <w:r w:rsidRPr="009C1CE5">
        <w:t xml:space="preserve">In schools using active consent, </w:t>
      </w:r>
      <w:r>
        <w:t xml:space="preserve">parents or students of age were required to provide explicit permission on a form to </w:t>
      </w:r>
      <w:r w:rsidRPr="006F3FF9">
        <w:t>participate</w:t>
      </w:r>
      <w:r w:rsidRPr="009C1CE5">
        <w:t xml:space="preserve">. In schools using passive consent, parents or students of age were asked to </w:t>
      </w:r>
      <w:r w:rsidR="00911686">
        <w:t xml:space="preserve">fill out a form or </w:t>
      </w:r>
      <w:r w:rsidRPr="009C1CE5">
        <w:t xml:space="preserve">call a toll-free number if they did not wish to participate. </w:t>
      </w:r>
      <w:r w:rsidRPr="00CD124E">
        <w:t xml:space="preserve">Students also had the opportunity to decline participation on the day of data </w:t>
      </w:r>
      <w:r>
        <w:t>collection.</w:t>
      </w:r>
    </w:p>
    <w:p w14:paraId="6B8FAEBF" w14:textId="7B4B3431" w:rsidR="00DC7C36" w:rsidRPr="000B424D" w:rsidRDefault="00DC7C36" w:rsidP="000B424D">
      <w:r>
        <w:t>At the s</w:t>
      </w:r>
      <w:r w:rsidRPr="008B0692">
        <w:t>tudent</w:t>
      </w:r>
      <w:r>
        <w:t>-level,</w:t>
      </w:r>
      <w:r w:rsidRPr="008B0692">
        <w:t xml:space="preserve"> non-response can result from</w:t>
      </w:r>
      <w:r>
        <w:t xml:space="preserve"> parental/student</w:t>
      </w:r>
      <w:r w:rsidRPr="008B0692">
        <w:t xml:space="preserve"> refusals, absenteeism</w:t>
      </w:r>
      <w:r>
        <w:t xml:space="preserve"> on the day of data collection</w:t>
      </w:r>
      <w:r w:rsidRPr="008B0692">
        <w:t>, or occasional non-participation of eligible classes.</w:t>
      </w:r>
    </w:p>
    <w:p w14:paraId="5FE3A180" w14:textId="20CA80F9" w:rsidR="00CD124E" w:rsidRPr="00CD124E" w:rsidRDefault="007E2655" w:rsidP="000B424D">
      <w:pPr>
        <w:pStyle w:val="2"/>
        <w:rPr>
          <w:lang w:val="en-US"/>
        </w:rPr>
      </w:pPr>
      <w:bookmarkStart w:id="29" w:name="_Toc190266497"/>
      <w:bookmarkEnd w:id="27"/>
      <w:r>
        <w:rPr>
          <w:lang w:val="en-US"/>
        </w:rPr>
        <w:t>Data collection</w:t>
      </w:r>
      <w:bookmarkEnd w:id="29"/>
    </w:p>
    <w:bookmarkEnd w:id="28"/>
    <w:p w14:paraId="675DE3FB" w14:textId="77777777" w:rsidR="00357F22" w:rsidRDefault="00357F22">
      <w:r w:rsidRPr="00357F22">
        <w:t>Upon confirmation by a school administrator (principal) that a school will participate in the survey, a coordinator works with the school to obtain student counts and arrange for the delivery of all materials required to administer the survey, including paper copies of permission forms and the survey (unless the school prefers to complete the survey online). On the day of data collection, school administrators and classroom teachers follow standard project instructions to administer the paper questionnaire during a designated class period. The questionnaire administration, including instructions to students, takes approximately 40 minutes or less in each class. To protect confidentiality, teachers are asked not to circulate in the classroom while students complete the questionnaire, and each student places their completed questionnaire in a sealable envelope, which the teacher seals in front of the class before it is returned to the office by a student.</w:t>
      </w:r>
    </w:p>
    <w:p w14:paraId="421BF662" w14:textId="5E66870F" w:rsidR="0061387B" w:rsidRPr="0061387B" w:rsidRDefault="007E2655" w:rsidP="0061387B">
      <w:r>
        <w:t>In this cycle, d</w:t>
      </w:r>
      <w:r w:rsidRPr="00CD124E">
        <w:t>ata collection occurred between September 2021 and June 2022.</w:t>
      </w:r>
    </w:p>
    <w:p w14:paraId="3C1C3EBD" w14:textId="77777777" w:rsidR="0061387B" w:rsidRDefault="0061387B" w:rsidP="0061387B">
      <w:pPr>
        <w:rPr>
          <w:lang w:val="en-US"/>
        </w:rPr>
      </w:pPr>
    </w:p>
    <w:p w14:paraId="7E55FD7A" w14:textId="2AA02DDB" w:rsidR="0061387B" w:rsidRPr="0061387B" w:rsidRDefault="0061387B" w:rsidP="0061387B">
      <w:pPr>
        <w:rPr>
          <w:lang w:val="en-US"/>
        </w:rPr>
        <w:sectPr w:rsidR="0061387B" w:rsidRPr="0061387B" w:rsidSect="00DB49E6">
          <w:pgSz w:w="12240" w:h="15840"/>
          <w:pgMar w:top="1567" w:right="1020" w:bottom="1611" w:left="1014" w:header="35" w:footer="443" w:gutter="0"/>
          <w:pgNumType w:chapSep="emDash"/>
          <w:cols w:space="708"/>
          <w:titlePg/>
          <w:docGrid w:linePitch="360"/>
        </w:sectPr>
      </w:pPr>
    </w:p>
    <w:p w14:paraId="0E6390EE" w14:textId="64F620E5" w:rsidR="00B1408A" w:rsidRDefault="00C55683" w:rsidP="000B424D">
      <w:pPr>
        <w:pStyle w:val="1"/>
      </w:pPr>
      <w:bookmarkStart w:id="30" w:name="_Toc190266498"/>
      <w:r>
        <w:t>Data processing</w:t>
      </w:r>
      <w:bookmarkEnd w:id="30"/>
    </w:p>
    <w:p w14:paraId="7709FFAC" w14:textId="2DA9F55A" w:rsidR="002A3840" w:rsidRPr="002A3840" w:rsidRDefault="002A3840" w:rsidP="002A3840">
      <w:r w:rsidRPr="002A3840">
        <w:t>This section presents a brief summary of the steps involved in producing the PUMF.</w:t>
      </w:r>
    </w:p>
    <w:p w14:paraId="532D71B7" w14:textId="317566D4" w:rsidR="002A3840" w:rsidRPr="002A3840" w:rsidRDefault="002A3840" w:rsidP="000B424D">
      <w:pPr>
        <w:pStyle w:val="2"/>
        <w:rPr>
          <w:lang w:val="en-US"/>
        </w:rPr>
      </w:pPr>
      <w:bookmarkStart w:id="31" w:name="_Toc121836183"/>
      <w:bookmarkStart w:id="32" w:name="_Toc190266499"/>
      <w:bookmarkStart w:id="33" w:name="_Hlk106697009"/>
      <w:r w:rsidRPr="002A3840">
        <w:rPr>
          <w:lang w:val="en-US"/>
        </w:rPr>
        <w:t xml:space="preserve">Data </w:t>
      </w:r>
      <w:r w:rsidR="00793E01">
        <w:rPr>
          <w:lang w:val="en-US"/>
        </w:rPr>
        <w:t>c</w:t>
      </w:r>
      <w:r w:rsidRPr="002A3840">
        <w:rPr>
          <w:lang w:val="en-US"/>
        </w:rPr>
        <w:t>apture</w:t>
      </w:r>
      <w:bookmarkEnd w:id="31"/>
      <w:bookmarkEnd w:id="32"/>
    </w:p>
    <w:p w14:paraId="6E9752CB" w14:textId="4A6D640B" w:rsidR="00061C71" w:rsidRDefault="00061C71" w:rsidP="00061C71">
      <w:bookmarkStart w:id="34" w:name="_Hlk115634238"/>
      <w:r>
        <w:t>Completed questionnaires are machine-scanned using Optical Mark Recognition (OMR) and Optical Character Recognition (OCR) technology. The procedures include several quality-control measures to ensure the accuracy of the scanned data. Processing staff visually scan all questionnaires to verify that the OMR correctly records the data. Scanned characters and text are reviewed and corrected as needed.</w:t>
      </w:r>
    </w:p>
    <w:p w14:paraId="1E27D7BB" w14:textId="3D1C49D2" w:rsidR="002A3840" w:rsidRPr="002A3840" w:rsidRDefault="00061C71" w:rsidP="002A3840">
      <w:r>
        <w:t>During the visual scanning process, processing staff can "correct" a questionnaire according to defined rules, such as darkening marks that are too light or incomplete (e.g., check marks instead of filled-in circles), erasing marks from answers where respondents changed their minds but did not sufficiently erase the original response, removing accidental or irrelevant marks (e.g., graffiti or doodles), and erasing marks made in areas designated for “office use only.” If processing staff are uncertain about how to proceed with an answer, the project manager provides guidance and, if necessary, consults with a data analyst.</w:t>
      </w:r>
    </w:p>
    <w:p w14:paraId="41BF4D5E" w14:textId="214A5E2F" w:rsidR="00157D5F" w:rsidRPr="000B424D" w:rsidRDefault="00793E01" w:rsidP="000B424D">
      <w:pPr>
        <w:pStyle w:val="2"/>
        <w:rPr>
          <w:lang w:val="en-US"/>
        </w:rPr>
      </w:pPr>
      <w:bookmarkStart w:id="35" w:name="_Toc190266500"/>
      <w:bookmarkEnd w:id="33"/>
      <w:bookmarkEnd w:id="34"/>
      <w:r>
        <w:rPr>
          <w:lang w:val="en-US"/>
        </w:rPr>
        <w:t>Data cleaning</w:t>
      </w:r>
      <w:bookmarkEnd w:id="35"/>
    </w:p>
    <w:p w14:paraId="1643DBD5" w14:textId="7EB72BD3" w:rsidR="00304D5F" w:rsidRDefault="0048632B" w:rsidP="000B424D">
      <w:pPr>
        <w:pStyle w:val="3"/>
      </w:pPr>
      <w:bookmarkStart w:id="36" w:name="_Hlk106797193"/>
      <w:r w:rsidRPr="002A3840">
        <w:t xml:space="preserve">Skip </w:t>
      </w:r>
      <w:r w:rsidR="00082A17">
        <w:t>p</w:t>
      </w:r>
      <w:r w:rsidRPr="002A3840">
        <w:t xml:space="preserve">atterns and </w:t>
      </w:r>
      <w:r w:rsidR="00082A17">
        <w:t>i</w:t>
      </w:r>
      <w:r w:rsidRPr="002A3840">
        <w:t xml:space="preserve">nconsistent </w:t>
      </w:r>
      <w:r w:rsidR="00082A17">
        <w:t>r</w:t>
      </w:r>
      <w:r w:rsidRPr="002A3840">
        <w:t>esponses</w:t>
      </w:r>
    </w:p>
    <w:p w14:paraId="75BF3DB7" w14:textId="77777777" w:rsidR="00304D5F" w:rsidRDefault="00304D5F" w:rsidP="00304D5F">
      <w:r>
        <w:t>The questionnaire was deliberately designed without skip patterns, incorporating response options like “I do not smoke” and “I did not use” to prevent identifying substance users based on the time taken to complete the survey.</w:t>
      </w:r>
    </w:p>
    <w:p w14:paraId="17BC18EC" w14:textId="377C9E99" w:rsidR="006502F7" w:rsidRDefault="006502F7" w:rsidP="006502F7">
      <w:r>
        <w:t>Unlike computer-assisted questionnaires, which can generate prompts for inconsistent responses, paper-and-pencil surveys lack built-in answer verification. Instead, skip patterns are applied during PUMF preparation, based on initial responses that determine whether a respondent is a user or non-user of a substance. These skip patterns overwrite related dependent answers. Unless corrected by algorithms or skip patterns, inconsistent responses are retained in the data file.</w:t>
      </w:r>
    </w:p>
    <w:p w14:paraId="367D49B2" w14:textId="069E0E2C" w:rsidR="00C53829" w:rsidRPr="006502F7" w:rsidRDefault="0068034E" w:rsidP="000B424D">
      <w:r>
        <w:t>To the extent possible, d</w:t>
      </w:r>
      <w:r w:rsidRPr="0068034E">
        <w:t>ata cleaning procedures in 2021</w:t>
      </w:r>
      <w:r>
        <w:t>–</w:t>
      </w:r>
      <w:r w:rsidRPr="0068034E">
        <w:t>22 followed the same approach as previous cycles.</w:t>
      </w:r>
      <w:bookmarkStart w:id="37" w:name="_Hlk114139624"/>
      <w:bookmarkEnd w:id="36"/>
      <w:r w:rsidR="006502F7">
        <w:t xml:space="preserve"> </w:t>
      </w:r>
    </w:p>
    <w:p w14:paraId="64E1A462" w14:textId="333441E8" w:rsidR="002A3840" w:rsidRPr="002A3840" w:rsidRDefault="002A3840" w:rsidP="000B424D">
      <w:pPr>
        <w:pStyle w:val="3"/>
      </w:pPr>
      <w:r w:rsidRPr="002A3840">
        <w:t xml:space="preserve">Imputations of </w:t>
      </w:r>
      <w:r w:rsidR="00082A17">
        <w:t>c</w:t>
      </w:r>
      <w:r w:rsidRPr="002A3840">
        <w:t xml:space="preserve">ore </w:t>
      </w:r>
      <w:r w:rsidR="00082A17">
        <w:t>s</w:t>
      </w:r>
      <w:r w:rsidRPr="002A3840">
        <w:t xml:space="preserve">moking </w:t>
      </w:r>
      <w:r w:rsidR="00082A17">
        <w:t>q</w:t>
      </w:r>
      <w:r w:rsidRPr="002A3840">
        <w:t>uestions</w:t>
      </w:r>
    </w:p>
    <w:p w14:paraId="3F6C27C8" w14:textId="19884222" w:rsidR="002A3840" w:rsidRPr="002A3840" w:rsidRDefault="00CB291A" w:rsidP="002A3840">
      <w:r>
        <w:t>Starting in</w:t>
      </w:r>
      <w:r w:rsidR="002A3840" w:rsidRPr="002A3840">
        <w:t xml:space="preserve"> CSTADS 2016</w:t>
      </w:r>
      <w:r w:rsidR="006C6E47">
        <w:t>–</w:t>
      </w:r>
      <w:r w:rsidR="002A3840" w:rsidRPr="002A3840">
        <w:t xml:space="preserve">17, </w:t>
      </w:r>
      <w:r w:rsidR="00457859" w:rsidRPr="00457859">
        <w:t>algorithms were developed for core smoking questions to ensure imputations reflected</w:t>
      </w:r>
      <w:r w:rsidR="002A3840" w:rsidRPr="002A3840">
        <w:t xml:space="preserve"> the collective evidence of each respondent’s smoking </w:t>
      </w:r>
      <w:r w:rsidR="006A3555">
        <w:t>behaviours,</w:t>
      </w:r>
      <w:r w:rsidR="002A3840" w:rsidRPr="002A3840">
        <w:t xml:space="preserve"> </w:t>
      </w:r>
      <w:r w:rsidR="006A3555">
        <w:t>rather than</w:t>
      </w:r>
      <w:r w:rsidR="002A3840" w:rsidRPr="002A3840">
        <w:t xml:space="preserve"> on the probability </w:t>
      </w:r>
      <w:r w:rsidR="006A3555">
        <w:t>of behaviours</w:t>
      </w:r>
      <w:r w:rsidR="002A3840" w:rsidRPr="002A3840">
        <w:t xml:space="preserve"> based </w:t>
      </w:r>
      <w:r w:rsidR="0B101BEF">
        <w:t>on</w:t>
      </w:r>
      <w:r w:rsidR="002A3840">
        <w:t xml:space="preserve"> </w:t>
      </w:r>
      <w:r w:rsidR="007B08A7">
        <w:t xml:space="preserve">patterns from </w:t>
      </w:r>
      <w:r w:rsidR="002A3840" w:rsidRPr="002A3840">
        <w:t xml:space="preserve">other respondents. </w:t>
      </w:r>
      <w:r w:rsidR="0022395B" w:rsidRPr="0022395B">
        <w:t>Inconsistent or missing responses were retained when they did not meet the algorithm criteria. In 2021–22, the following variables were imputed using these algorithms: SS_010 (Question 10), SS_030 (Question 13), SS_040 (Question 14), and TP_001 (Question 18).</w:t>
      </w:r>
    </w:p>
    <w:bookmarkEnd w:id="37"/>
    <w:p w14:paraId="0ECC0F8D" w14:textId="62536F34" w:rsidR="00500C6D" w:rsidRDefault="00500C6D" w:rsidP="000E1FFA">
      <w:r w:rsidRPr="00500C6D">
        <w:t xml:space="preserve">Imputations were completed before the application of coverage/skip patterns (described </w:t>
      </w:r>
      <w:r>
        <w:t>above). Skip patterns were then applied and c</w:t>
      </w:r>
      <w:r w:rsidRPr="00500C6D">
        <w:t>ould overwrite imputed values.</w:t>
      </w:r>
    </w:p>
    <w:p w14:paraId="488D9241" w14:textId="16E7668B" w:rsidR="006E33CF" w:rsidRDefault="00F57A7A" w:rsidP="00F3328F">
      <w:pPr>
        <w:pStyle w:val="3"/>
      </w:pPr>
      <w:r>
        <w:t>Reducing reidentification risk in the</w:t>
      </w:r>
      <w:r w:rsidR="00F3328F">
        <w:t xml:space="preserve"> PUMF</w:t>
      </w:r>
    </w:p>
    <w:p w14:paraId="19A26A38" w14:textId="62D8451B" w:rsidR="00F3328F" w:rsidRPr="000B424D" w:rsidRDefault="00F57A7A" w:rsidP="00F3328F">
      <w:r>
        <w:t>In the PUMF, s</w:t>
      </w:r>
      <w:r w:rsidRPr="00F57A7A">
        <w:t xml:space="preserve">everal variables that could help in identifying schools or students are removed, as are variables that could help in regrouping student records by school. The remaining variables that could, in combination, serve to identify students (i.e., indirect identifiers) are identified and subjected to Statistical Disclosure Control (SDC) methods, such as recoding, suppression, and perturbation, in order to maintain privacy and minimize the risk of re-identification of respondents. </w:t>
      </w:r>
      <w:r w:rsidR="008708E2">
        <w:t xml:space="preserve">In </w:t>
      </w:r>
      <w:r w:rsidR="00A76F3B">
        <w:t xml:space="preserve">the </w:t>
      </w:r>
      <w:r w:rsidR="00A76F3B" w:rsidRPr="000B424D">
        <w:t>CSTADS 2021</w:t>
      </w:r>
      <w:r w:rsidR="00A76F3B">
        <w:t>–</w:t>
      </w:r>
      <w:r w:rsidR="00A76F3B" w:rsidRPr="000B424D">
        <w:t>22</w:t>
      </w:r>
      <w:r w:rsidR="00A76F3B">
        <w:t xml:space="preserve"> PUMF, the</w:t>
      </w:r>
      <w:r>
        <w:t xml:space="preserve"> following variables were removed</w:t>
      </w:r>
      <w:r w:rsidR="00F3328F" w:rsidRPr="000B424D">
        <w:t>:</w:t>
      </w:r>
    </w:p>
    <w:p w14:paraId="06D1B519" w14:textId="27EC6CE9" w:rsidR="00F3328F" w:rsidRPr="000B424D" w:rsidRDefault="00F3328F" w:rsidP="00F3328F">
      <w:pPr>
        <w:pStyle w:val="BulletsLevel3"/>
      </w:pPr>
      <w:r w:rsidRPr="000B424D">
        <w:t>school board and school identifiers (including postal code);</w:t>
      </w:r>
    </w:p>
    <w:p w14:paraId="361D2FE3" w14:textId="45E5D75B" w:rsidR="00F3328F" w:rsidRPr="000B424D" w:rsidRDefault="00F3328F" w:rsidP="00F3328F">
      <w:pPr>
        <w:pStyle w:val="BulletsLevel3"/>
      </w:pPr>
      <w:r w:rsidRPr="000B424D">
        <w:t>student survey ID and school survey ID numbers;</w:t>
      </w:r>
    </w:p>
    <w:p w14:paraId="18C2ECF6" w14:textId="77777777" w:rsidR="00F3328F" w:rsidRPr="000B424D" w:rsidRDefault="00F3328F" w:rsidP="00F3328F">
      <w:pPr>
        <w:pStyle w:val="BulletsLevel3"/>
      </w:pPr>
      <w:r w:rsidRPr="000B424D">
        <w:t>survey sampling stratification identifiers, intermediate weights and weight calibration totals;</w:t>
      </w:r>
    </w:p>
    <w:p w14:paraId="09095683" w14:textId="77777777" w:rsidR="00F3328F" w:rsidRPr="000B424D" w:rsidRDefault="00F3328F" w:rsidP="00F3328F">
      <w:pPr>
        <w:pStyle w:val="BulletsLevel3"/>
      </w:pPr>
      <w:r w:rsidRPr="000B424D">
        <w:t>the language in which the survey was completed;</w:t>
      </w:r>
    </w:p>
    <w:p w14:paraId="46489B75" w14:textId="77777777" w:rsidR="00F3328F" w:rsidRPr="000B424D" w:rsidRDefault="00F3328F" w:rsidP="00F3328F">
      <w:pPr>
        <w:pStyle w:val="BulletsLevel3"/>
      </w:pPr>
      <w:r w:rsidRPr="000B424D">
        <w:t>age;</w:t>
      </w:r>
    </w:p>
    <w:p w14:paraId="1CFA84DA" w14:textId="1D8385B1" w:rsidR="00F3328F" w:rsidRDefault="00F3328F" w:rsidP="00F3328F">
      <w:pPr>
        <w:pStyle w:val="BulletsLevel3"/>
      </w:pPr>
      <w:r w:rsidRPr="000B424D">
        <w:t xml:space="preserve">sex; and </w:t>
      </w:r>
    </w:p>
    <w:p w14:paraId="0C092E29" w14:textId="118CC1D3" w:rsidR="00F3328F" w:rsidRPr="00F3328F" w:rsidRDefault="00F3328F" w:rsidP="00F3328F">
      <w:pPr>
        <w:pStyle w:val="BulletsLevel3"/>
      </w:pPr>
      <w:r w:rsidRPr="000B424D">
        <w:t>median household income of the area where the respondent’s school is located.</w:t>
      </w:r>
    </w:p>
    <w:p w14:paraId="4E349C52" w14:textId="77777777" w:rsidR="00C12D88" w:rsidRDefault="00C12D88" w:rsidP="000B424D">
      <w:pPr>
        <w:pStyle w:val="3"/>
      </w:pPr>
      <w:r>
        <w:t>Standard codes</w:t>
      </w:r>
    </w:p>
    <w:p w14:paraId="535DC2AA" w14:textId="32D1D58E" w:rsidR="00C12D88" w:rsidRPr="002A3840" w:rsidRDefault="00C12D88" w:rsidP="00C12D88">
      <w:r>
        <w:t xml:space="preserve">Based on the above </w:t>
      </w:r>
      <w:r w:rsidR="009820A3">
        <w:t>data cleaning</w:t>
      </w:r>
      <w:r>
        <w:t>, the</w:t>
      </w:r>
      <w:r w:rsidRPr="002A3840">
        <w:t xml:space="preserve"> following standard codes</w:t>
      </w:r>
      <w:r w:rsidR="007E4E88">
        <w:t xml:space="preserve"> are </w:t>
      </w:r>
      <w:r w:rsidR="009820A3">
        <w:t>employed</w:t>
      </w:r>
      <w:r w:rsidR="007E4E88">
        <w:t xml:space="preserve"> in the PUMF</w:t>
      </w:r>
      <w:r w:rsidRPr="002A3840">
        <w:t xml:space="preserve">: </w:t>
      </w:r>
    </w:p>
    <w:p w14:paraId="4F01DB88" w14:textId="1AC25D9B" w:rsidR="00C12D88" w:rsidRDefault="009F4118" w:rsidP="00C12D88">
      <w:pPr>
        <w:pStyle w:val="a"/>
        <w:numPr>
          <w:ilvl w:val="0"/>
          <w:numId w:val="21"/>
        </w:numPr>
      </w:pPr>
      <w:r w:rsidRPr="002A3840">
        <w:t>96 and 996</w:t>
      </w:r>
      <w:r w:rsidR="007C375D">
        <w:t>:</w:t>
      </w:r>
      <w:r>
        <w:tab/>
        <w:t>V</w:t>
      </w:r>
      <w:r w:rsidR="00C12D88" w:rsidRPr="002A3840">
        <w:t>alid skip</w:t>
      </w:r>
      <w:r w:rsidR="009820A3">
        <w:t xml:space="preserve"> (based on skip patterns)</w:t>
      </w:r>
    </w:p>
    <w:p w14:paraId="154FE034" w14:textId="55220D94" w:rsidR="00C12D88" w:rsidRPr="002A3840" w:rsidRDefault="009F4118" w:rsidP="000B424D">
      <w:pPr>
        <w:pStyle w:val="a"/>
        <w:numPr>
          <w:ilvl w:val="0"/>
          <w:numId w:val="21"/>
        </w:numPr>
      </w:pPr>
      <w:r>
        <w:t>98</w:t>
      </w:r>
      <w:r w:rsidR="007C375D">
        <w:t>:</w:t>
      </w:r>
      <w:r>
        <w:tab/>
      </w:r>
      <w:r>
        <w:tab/>
      </w:r>
      <w:r w:rsidR="00C12D88">
        <w:t>Prefer not to answer</w:t>
      </w:r>
    </w:p>
    <w:p w14:paraId="2F687091" w14:textId="1A8864CE" w:rsidR="00C12D88" w:rsidRPr="00500C6D" w:rsidRDefault="009F4118" w:rsidP="000E1FFA">
      <w:pPr>
        <w:pStyle w:val="a"/>
        <w:numPr>
          <w:ilvl w:val="0"/>
          <w:numId w:val="21"/>
        </w:numPr>
      </w:pPr>
      <w:r>
        <w:t>99 and 999</w:t>
      </w:r>
      <w:r w:rsidR="007C375D">
        <w:t>:</w:t>
      </w:r>
      <w:r>
        <w:tab/>
      </w:r>
      <w:r w:rsidR="00C12D88" w:rsidRPr="002A3840">
        <w:t>Not stated</w:t>
      </w:r>
      <w:r w:rsidR="00C12D88">
        <w:t xml:space="preserve"> (i.e., </w:t>
      </w:r>
      <w:r w:rsidR="007C375D">
        <w:t>no response</w:t>
      </w:r>
      <w:r w:rsidR="00C500AE">
        <w:t>,</w:t>
      </w:r>
      <w:r w:rsidR="00C12D88" w:rsidRPr="000B424D">
        <w:t xml:space="preserve"> invalid/un</w:t>
      </w:r>
      <w:r w:rsidR="004C46EA">
        <w:t>-</w:t>
      </w:r>
      <w:r w:rsidR="00C12D88" w:rsidRPr="000B424D">
        <w:t>codable</w:t>
      </w:r>
      <w:r w:rsidR="00AC296F">
        <w:t>, or suppressed</w:t>
      </w:r>
      <w:r w:rsidR="00C12D88">
        <w:t>)</w:t>
      </w:r>
    </w:p>
    <w:p w14:paraId="11764AA2" w14:textId="3EA3EA1E" w:rsidR="003A5D5C" w:rsidRDefault="00B1408A" w:rsidP="00532CED">
      <w:pPr>
        <w:pStyle w:val="2"/>
      </w:pPr>
      <w:bookmarkStart w:id="38" w:name="_Ref179377391"/>
      <w:bookmarkStart w:id="39" w:name="_Toc190266501"/>
      <w:r w:rsidRPr="00F84F5B">
        <w:t xml:space="preserve">Survey </w:t>
      </w:r>
      <w:r w:rsidR="006E418A">
        <w:t>w</w:t>
      </w:r>
      <w:r w:rsidRPr="00F84F5B">
        <w:t>eights</w:t>
      </w:r>
      <w:bookmarkEnd w:id="38"/>
      <w:bookmarkEnd w:id="39"/>
    </w:p>
    <w:p w14:paraId="4343A218" w14:textId="6DF8D53F" w:rsidR="003A5D5C" w:rsidRDefault="006348F7" w:rsidP="003A5D5C">
      <w:r>
        <w:t>S</w:t>
      </w:r>
      <w:r w:rsidR="003A5D5C">
        <w:t>urvey weight</w:t>
      </w:r>
      <w:r>
        <w:t>s</w:t>
      </w:r>
      <w:r w:rsidR="003A5D5C">
        <w:t xml:space="preserve"> </w:t>
      </w:r>
      <w:r w:rsidR="001F2D48">
        <w:t>are used to adjust</w:t>
      </w:r>
      <w:r>
        <w:t xml:space="preserve"> survey</w:t>
      </w:r>
      <w:r w:rsidR="003A5D5C">
        <w:t xml:space="preserve"> data to ensure that the results are representative of the overall population. These weights account for unequal probabilities of selection, non-response, </w:t>
      </w:r>
      <w:r w:rsidR="006B1052">
        <w:t>and</w:t>
      </w:r>
      <w:r w:rsidR="003A5D5C">
        <w:t xml:space="preserve"> differences in the demographic composition of the sample compared to the target population. By applying weights, researchers can </w:t>
      </w:r>
      <w:r w:rsidR="008F0A83">
        <w:t xml:space="preserve">minimize </w:t>
      </w:r>
      <w:r w:rsidR="003A5D5C">
        <w:t>bias</w:t>
      </w:r>
      <w:r w:rsidR="00205189">
        <w:t xml:space="preserve"> </w:t>
      </w:r>
      <w:r w:rsidR="003A5D5C">
        <w:t xml:space="preserve">and make </w:t>
      </w:r>
      <w:r w:rsidR="00205189">
        <w:t xml:space="preserve">more reliable and valid </w:t>
      </w:r>
      <w:r w:rsidR="003A5D5C">
        <w:t>inferences about the broader population.</w:t>
      </w:r>
    </w:p>
    <w:p w14:paraId="6BBA7C7E" w14:textId="074FC285" w:rsidR="006E50EA" w:rsidRDefault="00B1408A" w:rsidP="0094479B">
      <w:r w:rsidRPr="00F84F5B">
        <w:t xml:space="preserve">For weighting purposes, </w:t>
      </w:r>
      <w:r w:rsidR="0094479B">
        <w:t>CSTADS</w:t>
      </w:r>
      <w:r w:rsidR="0094479B" w:rsidRPr="00F84F5B">
        <w:t xml:space="preserve"> </w:t>
      </w:r>
      <w:r w:rsidRPr="00F84F5B">
        <w:t>operates like a two-stage sample. In the first stage, a simple random sample of schools is selected in every stratum. In the second stage, all grade 7</w:t>
      </w:r>
      <w:r w:rsidR="0074700B">
        <w:t>–</w:t>
      </w:r>
      <w:r w:rsidRPr="00F84F5B">
        <w:t>12 students in selected schools are asked to participate in the survey, and those that do are treated as constituting a random sample.</w:t>
      </w:r>
      <w:r w:rsidR="0094479B">
        <w:t xml:space="preserve"> Based on this design, a</w:t>
      </w:r>
      <w:r w:rsidRPr="00F84F5B">
        <w:t xml:space="preserve"> </w:t>
      </w:r>
      <w:r w:rsidR="0087436D">
        <w:t>four</w:t>
      </w:r>
      <w:r w:rsidRPr="00F84F5B">
        <w:t>-step process is used to generate the CSTADS survey weights</w:t>
      </w:r>
      <w:r w:rsidR="00531736">
        <w:t>. In brief</w:t>
      </w:r>
      <w:r w:rsidR="006E50EA">
        <w:t>:</w:t>
      </w:r>
    </w:p>
    <w:p w14:paraId="092A0851" w14:textId="08E82449" w:rsidR="00B1408A" w:rsidRPr="00F84F5B" w:rsidRDefault="00FE26B7" w:rsidP="000B424D">
      <w:pPr>
        <w:pStyle w:val="BulletsLevel3"/>
        <w:contextualSpacing w:val="0"/>
      </w:pPr>
      <w:r>
        <w:t xml:space="preserve">In </w:t>
      </w:r>
      <w:r w:rsidR="00B1408A" w:rsidRPr="00F84F5B">
        <w:t>Step 1</w:t>
      </w:r>
      <w:r w:rsidR="0054134A">
        <w:t xml:space="preserve">, </w:t>
      </w:r>
      <w:r w:rsidR="00B1408A" w:rsidRPr="00F84F5B">
        <w:t xml:space="preserve">first stage weights </w:t>
      </w:r>
      <w:r w:rsidR="0054134A">
        <w:t xml:space="preserve">are generated </w:t>
      </w:r>
      <w:r w:rsidR="00B1408A" w:rsidRPr="00F84F5B">
        <w:t xml:space="preserve">at the school level. Weights are generated separately for each stratum. </w:t>
      </w:r>
      <w:r w:rsidR="000D4BFB">
        <w:t>T</w:t>
      </w:r>
      <w:r w:rsidR="00B1408A" w:rsidRPr="00F84F5B">
        <w:t>he first stage weight equals the number of schools in the stratum divided by the number of schools in the sample. This weight is the same for all schools in the same stratum.</w:t>
      </w:r>
    </w:p>
    <w:p w14:paraId="5814B0BB" w14:textId="472662AE" w:rsidR="00B1408A" w:rsidRPr="00F84F5B" w:rsidRDefault="00FE26B7" w:rsidP="000B424D">
      <w:pPr>
        <w:pStyle w:val="BulletsLevel3"/>
        <w:contextualSpacing w:val="0"/>
      </w:pPr>
      <w:r>
        <w:t xml:space="preserve">In </w:t>
      </w:r>
      <w:r w:rsidR="00B1408A" w:rsidRPr="00F84F5B">
        <w:t>Step 2</w:t>
      </w:r>
      <w:r>
        <w:t xml:space="preserve">, </w:t>
      </w:r>
      <w:r w:rsidR="00B1408A" w:rsidRPr="00F84F5B">
        <w:t xml:space="preserve">second stage weights </w:t>
      </w:r>
      <w:r>
        <w:t xml:space="preserve">are generated </w:t>
      </w:r>
      <w:r w:rsidR="00B1408A" w:rsidRPr="00F84F5B">
        <w:t>at the student level. In each school</w:t>
      </w:r>
      <w:r w:rsidR="000D4BFB">
        <w:t>,</w:t>
      </w:r>
      <w:r w:rsidR="00B1408A" w:rsidRPr="00F84F5B">
        <w:t xml:space="preserve"> weights are calculated at the grade and sex level by dividing the total number of students in that grade and sex, as provided by the school, by the number of participating students. </w:t>
      </w:r>
    </w:p>
    <w:p w14:paraId="4A70B7E6" w14:textId="566DC3C9" w:rsidR="00B1408A" w:rsidRPr="00F84F5B" w:rsidRDefault="00B1408A" w:rsidP="000B424D">
      <w:pPr>
        <w:pStyle w:val="BulletsLevel3"/>
        <w:contextualSpacing w:val="0"/>
      </w:pPr>
      <w:r w:rsidRPr="00F84F5B">
        <w:t xml:space="preserve">In Step 3, the first and second stage weights are multiplied. On rare occasions, very low response rates can result in very high values, which will negatively impact estimates. For this reason, values are capped in every province, based on the distribution of weights therein. </w:t>
      </w:r>
    </w:p>
    <w:p w14:paraId="36A1D132" w14:textId="34B1BFEE" w:rsidR="00B1408A" w:rsidRDefault="00776E4F" w:rsidP="003132C1">
      <w:pPr>
        <w:pStyle w:val="BulletsLevel3"/>
        <w:contextualSpacing w:val="0"/>
      </w:pPr>
      <w:r>
        <w:t>In Step 4, sample weights are</w:t>
      </w:r>
      <w:r w:rsidR="00B1408A" w:rsidRPr="00F84F5B">
        <w:t xml:space="preserve"> calibrat</w:t>
      </w:r>
      <w:r>
        <w:t>ed</w:t>
      </w:r>
      <w:r w:rsidR="00B1408A" w:rsidRPr="00F84F5B">
        <w:t xml:space="preserve"> so that they sum to provincial population counts by grade and sex, as obtained from the sample frame. In provinces where counts were not available by sex, a breakdown by sex was generated based on post-</w:t>
      </w:r>
      <w:proofErr w:type="spellStart"/>
      <w:r w:rsidR="00B1408A" w:rsidRPr="00F84F5B">
        <w:t>censal</w:t>
      </w:r>
      <w:proofErr w:type="spellEnd"/>
      <w:r w:rsidR="00B1408A" w:rsidRPr="00F84F5B">
        <w:t xml:space="preserve"> age-sex counts from Statistics Canada.</w:t>
      </w:r>
    </w:p>
    <w:p w14:paraId="5F29136C" w14:textId="62823300" w:rsidR="00BD42BF" w:rsidRDefault="000707BC" w:rsidP="0F8BBC04">
      <w:r w:rsidRPr="000707BC">
        <w:t>An additional ‘perturbation’ step is applied to the PUMF weight variable, where unbiased random noise is added to the survey weights and then recalibrated. This step helps reduce the potential risk of reidentification, as some characteristics are closely linked to the weights.</w:t>
      </w:r>
    </w:p>
    <w:p w14:paraId="2B0821AD" w14:textId="140AD176" w:rsidR="00953382" w:rsidRDefault="00953382" w:rsidP="00C96457">
      <w:pPr>
        <w:pStyle w:val="2"/>
      </w:pPr>
      <w:bookmarkStart w:id="40" w:name="_Toc190266502"/>
      <w:r>
        <w:t>Bootstrap weights</w:t>
      </w:r>
      <w:bookmarkEnd w:id="40"/>
    </w:p>
    <w:p w14:paraId="5FFAE959" w14:textId="3676FC19" w:rsidR="00953382" w:rsidRPr="00FC2839" w:rsidRDefault="00205189" w:rsidP="00953382">
      <w:r>
        <w:t>T</w:t>
      </w:r>
      <w:r w:rsidR="00953382">
        <w:t xml:space="preserve">he calculation of variance estimates and coefficients of variation requires detailed knowledge of the design of the survey. Such details cannot be given in the PUMF since confidentiality must be respected. To enable reliable variance estimation, </w:t>
      </w:r>
      <w:r w:rsidR="001A2FA1">
        <w:t xml:space="preserve">500 </w:t>
      </w:r>
      <w:r w:rsidR="00953382">
        <w:t>bootstrap weights</w:t>
      </w:r>
      <w:r w:rsidR="001A2FA1">
        <w:t xml:space="preserve"> (bsw1–bsw500)</w:t>
      </w:r>
      <w:r w:rsidR="00953382">
        <w:t xml:space="preserve"> are provided </w:t>
      </w:r>
      <w:r w:rsidR="00D430EF">
        <w:t xml:space="preserve">in the PUMF dataset </w:t>
      </w:r>
      <w:r w:rsidR="00953382">
        <w:t>that take account of the complex sample design information, while preserving respondent confidentiality.</w:t>
      </w:r>
    </w:p>
    <w:p w14:paraId="4BD5FB74" w14:textId="0CA338E0" w:rsidR="00953382" w:rsidRPr="002224BB" w:rsidRDefault="00953382" w:rsidP="75E14D19">
      <w:r w:rsidRPr="00FC2839">
        <w:t>The Rao-Wu-Yue bootstrap method is a popular method for the estimation of variances for surveys with complex sample designs</w:t>
      </w:r>
      <w:r w:rsidR="00A01560">
        <w:t xml:space="preserve"> (detailed at length elsewhere</w:t>
      </w:r>
      <w:r w:rsidR="00A01560" w:rsidRPr="00FC2839">
        <w:rPr>
          <w:vertAlign w:val="superscript"/>
        </w:rPr>
        <w:footnoteReference w:id="10"/>
      </w:r>
      <w:r w:rsidR="00A01560">
        <w:t>)</w:t>
      </w:r>
      <w:r w:rsidRPr="00FC2839">
        <w:t xml:space="preserve">. First, corresponding to the original survey weights, </w:t>
      </w:r>
      <w:r w:rsidRPr="008A1659">
        <w:rPr>
          <w:i/>
          <w:iCs/>
        </w:rPr>
        <w:t>B</w:t>
      </w:r>
      <w:r w:rsidRPr="00FC2839">
        <w:t xml:space="preserve"> bootstrap weights are generated for every unit in the sample.</w:t>
      </w:r>
      <w:r w:rsidR="00A617CF">
        <w:t xml:space="preserve"> </w:t>
      </w:r>
      <w:r w:rsidR="00A617CF" w:rsidRPr="00FC2839">
        <w:t xml:space="preserve">The greater the </w:t>
      </w:r>
      <w:r w:rsidR="00A617CF" w:rsidRPr="00083998">
        <w:rPr>
          <w:i/>
          <w:iCs/>
        </w:rPr>
        <w:t>B</w:t>
      </w:r>
      <w:r w:rsidR="00A617CF" w:rsidRPr="00FC2839">
        <w:t>, the better the variance estimate.</w:t>
      </w:r>
      <w:r w:rsidRPr="00FC2839">
        <w:t xml:space="preserve"> The bootstrap weights are typically produced using a process that involves subsampling the original sample units (e.g., schools and students).</w:t>
      </w:r>
      <w:r w:rsidR="00B01199">
        <w:t xml:space="preserve"> </w:t>
      </w:r>
      <w:r w:rsidR="286FCDFA">
        <w:t>To estimate the variance of a statistic</w:t>
      </w:r>
      <w:r w:rsidR="69CD7981">
        <w:t xml:space="preserve"> </w:t>
      </w:r>
      <w:r w:rsidR="69CD7981" w:rsidRPr="5130C013">
        <w:rPr>
          <w:i/>
          <w:iCs/>
        </w:rPr>
        <w:t>Ŷ</w:t>
      </w:r>
      <w:r w:rsidR="00194E30">
        <w:rPr>
          <w:i/>
          <w:iCs/>
        </w:rPr>
        <w:t>,</w:t>
      </w:r>
      <w:r w:rsidR="00194E30" w:rsidRPr="00194E30">
        <w:t xml:space="preserve"> such as a weighted total Ŷ=Σ</w:t>
      </w:r>
      <w:r w:rsidR="00194E30" w:rsidRPr="00194E30">
        <w:rPr>
          <w:vertAlign w:val="subscript"/>
        </w:rPr>
        <w:t>j</w:t>
      </w:r>
      <w:r w:rsidR="00194E30" w:rsidRPr="00194E30">
        <w:t xml:space="preserve"> wt</w:t>
      </w:r>
      <w:r w:rsidR="00194E30" w:rsidRPr="00194E30">
        <w:rPr>
          <w:vertAlign w:val="subscript"/>
        </w:rPr>
        <w:t>j</w:t>
      </w:r>
      <w:r w:rsidR="00194E30" w:rsidRPr="00194E30">
        <w:t xml:space="preserve"> y</w:t>
      </w:r>
      <w:r w:rsidR="00194E30" w:rsidRPr="00194E30">
        <w:rPr>
          <w:vertAlign w:val="subscript"/>
        </w:rPr>
        <w:t>j</w:t>
      </w:r>
      <w:r w:rsidR="00194E30" w:rsidRPr="00194E30">
        <w:t>,</w:t>
      </w:r>
      <w:r w:rsidR="286FCDFA">
        <w:t xml:space="preserve"> that was produced using the survey weights</w:t>
      </w:r>
      <w:r w:rsidR="001D129E">
        <w:t xml:space="preserve"> </w:t>
      </w:r>
      <w:r w:rsidR="001D129E" w:rsidRPr="001D129E">
        <w:rPr>
          <w:i/>
          <w:iCs/>
        </w:rPr>
        <w:t>wt</w:t>
      </w:r>
      <w:r w:rsidR="001D129E" w:rsidRPr="001D129E">
        <w:rPr>
          <w:i/>
          <w:iCs/>
          <w:vertAlign w:val="subscript"/>
        </w:rPr>
        <w:t>j</w:t>
      </w:r>
      <w:r w:rsidR="286FCDFA">
        <w:t xml:space="preserve">, </w:t>
      </w:r>
      <w:r w:rsidR="286FCDFA" w:rsidRPr="5130C013">
        <w:rPr>
          <w:i/>
          <w:iCs/>
        </w:rPr>
        <w:t>B</w:t>
      </w:r>
      <w:r w:rsidR="286FCDFA">
        <w:t xml:space="preserve"> bootstrap estimates of the same statistic </w:t>
      </w:r>
      <w:r>
        <w:t>(</w:t>
      </w:r>
      <w:r w:rsidRPr="5130C013">
        <w:rPr>
          <w:i/>
          <w:iCs/>
        </w:rPr>
        <w:t>Ŷ</w:t>
      </w:r>
      <w:r w:rsidRPr="5130C013">
        <w:rPr>
          <w:i/>
          <w:iCs/>
          <w:vertAlign w:val="subscript"/>
        </w:rPr>
        <w:t>b</w:t>
      </w:r>
      <w:r w:rsidR="07F30F6F">
        <w:t>, b=1, ..., B)</w:t>
      </w:r>
      <w:r w:rsidR="00223651">
        <w:t xml:space="preserve"> </w:t>
      </w:r>
      <w:r w:rsidR="286FCDFA">
        <w:t xml:space="preserve">are generated by replacing the </w:t>
      </w:r>
      <w:r w:rsidR="366E6177">
        <w:t>survey weight w</w:t>
      </w:r>
      <w:r w:rsidR="286FCDFA">
        <w:t xml:space="preserve">ith bootstrap weights. The bootstrap variance estimate for </w:t>
      </w:r>
      <w:r w:rsidR="286FCDFA" w:rsidRPr="5130C013">
        <w:rPr>
          <w:i/>
          <w:iCs/>
        </w:rPr>
        <w:t>Ŷ</w:t>
      </w:r>
      <w:r w:rsidR="286FCDFA">
        <w:t xml:space="preserve"> is </w:t>
      </w:r>
      <w:r w:rsidR="286FCDFA" w:rsidRPr="5130C013">
        <w:rPr>
          <w:i/>
          <w:iCs/>
        </w:rPr>
        <w:t>v</w:t>
      </w:r>
      <w:r w:rsidR="286FCDFA" w:rsidRPr="5130C013">
        <w:rPr>
          <w:i/>
          <w:iCs/>
          <w:vertAlign w:val="subscript"/>
        </w:rPr>
        <w:t>B</w:t>
      </w:r>
      <w:r w:rsidR="286FCDFA" w:rsidRPr="5130C013">
        <w:rPr>
          <w:i/>
          <w:iCs/>
        </w:rPr>
        <w:t>(Ŷ)</w:t>
      </w:r>
      <w:r w:rsidR="286FCDFA">
        <w:t xml:space="preserve"> = </w:t>
      </w:r>
      <w:r w:rsidR="286FCDFA" w:rsidRPr="5130C013">
        <w:rPr>
          <w:i/>
          <w:iCs/>
        </w:rPr>
        <w:t>Σ</w:t>
      </w:r>
      <w:r w:rsidR="286FCDFA" w:rsidRPr="5130C013">
        <w:rPr>
          <w:i/>
          <w:iCs/>
          <w:vertAlign w:val="subscript"/>
        </w:rPr>
        <w:t>b</w:t>
      </w:r>
      <w:r w:rsidR="286FCDFA">
        <w:t xml:space="preserve"> (</w:t>
      </w:r>
      <w:r w:rsidR="286FCDFA" w:rsidRPr="5130C013">
        <w:rPr>
          <w:i/>
          <w:iCs/>
        </w:rPr>
        <w:t>Ŷ</w:t>
      </w:r>
      <w:r w:rsidR="286FCDFA" w:rsidRPr="5130C013">
        <w:rPr>
          <w:i/>
          <w:iCs/>
          <w:vertAlign w:val="subscript"/>
        </w:rPr>
        <w:t>b</w:t>
      </w:r>
      <w:r w:rsidR="286FCDFA" w:rsidRPr="5130C013">
        <w:rPr>
          <w:i/>
          <w:iCs/>
        </w:rPr>
        <w:t xml:space="preserve"> – Ŷ</w:t>
      </w:r>
      <w:r w:rsidR="286FCDFA" w:rsidRPr="5130C013">
        <w:rPr>
          <w:i/>
          <w:iCs/>
          <w:vertAlign w:val="subscript"/>
        </w:rPr>
        <w:t>B</w:t>
      </w:r>
      <w:r w:rsidR="286FCDFA">
        <w:t>)</w:t>
      </w:r>
      <w:r w:rsidR="286FCDFA" w:rsidRPr="5130C013">
        <w:rPr>
          <w:vertAlign w:val="superscript"/>
        </w:rPr>
        <w:t>2</w:t>
      </w:r>
      <w:r w:rsidR="286FCDFA">
        <w:t>/(</w:t>
      </w:r>
      <w:r w:rsidR="286FCDFA" w:rsidRPr="5130C013">
        <w:rPr>
          <w:i/>
          <w:iCs/>
        </w:rPr>
        <w:t>B</w:t>
      </w:r>
      <w:r w:rsidR="286FCDFA">
        <w:t xml:space="preserve">-1), where </w:t>
      </w:r>
      <w:r w:rsidR="286FCDFA" w:rsidRPr="5130C013">
        <w:rPr>
          <w:i/>
          <w:iCs/>
        </w:rPr>
        <w:t>Ŷ</w:t>
      </w:r>
      <w:r w:rsidR="286FCDFA" w:rsidRPr="5130C013">
        <w:rPr>
          <w:i/>
          <w:iCs/>
          <w:vertAlign w:val="subscript"/>
        </w:rPr>
        <w:t>B</w:t>
      </w:r>
      <w:r w:rsidR="286FCDFA" w:rsidRPr="5130C013">
        <w:rPr>
          <w:i/>
          <w:iCs/>
        </w:rPr>
        <w:t xml:space="preserve"> = Σ</w:t>
      </w:r>
      <w:r w:rsidR="286FCDFA" w:rsidRPr="5130C013">
        <w:rPr>
          <w:i/>
          <w:iCs/>
          <w:vertAlign w:val="subscript"/>
        </w:rPr>
        <w:t>b</w:t>
      </w:r>
      <w:r w:rsidR="286FCDFA" w:rsidRPr="5130C013">
        <w:rPr>
          <w:i/>
          <w:iCs/>
        </w:rPr>
        <w:t xml:space="preserve"> Ŷ</w:t>
      </w:r>
      <w:r w:rsidR="286FCDFA" w:rsidRPr="5130C013">
        <w:rPr>
          <w:i/>
          <w:iCs/>
          <w:vertAlign w:val="subscript"/>
        </w:rPr>
        <w:t>b</w:t>
      </w:r>
      <w:r w:rsidR="286FCDFA" w:rsidRPr="5130C013">
        <w:rPr>
          <w:i/>
          <w:iCs/>
        </w:rPr>
        <w:t>/B</w:t>
      </w:r>
      <w:r w:rsidR="286FCDFA">
        <w:t xml:space="preserve"> is the average of the bootstrap estimates. Note that </w:t>
      </w:r>
      <w:r w:rsidR="286FCDFA" w:rsidRPr="5130C013">
        <w:rPr>
          <w:i/>
          <w:iCs/>
        </w:rPr>
        <w:t>Σ</w:t>
      </w:r>
      <w:r w:rsidR="286FCDFA" w:rsidRPr="5130C013">
        <w:rPr>
          <w:i/>
          <w:iCs/>
          <w:vertAlign w:val="subscript"/>
        </w:rPr>
        <w:t>b</w:t>
      </w:r>
      <w:r w:rsidR="286FCDFA">
        <w:t xml:space="preserve"> (</w:t>
      </w:r>
      <w:r w:rsidR="286FCDFA" w:rsidRPr="5130C013">
        <w:rPr>
          <w:i/>
          <w:iCs/>
        </w:rPr>
        <w:t>Ŷ</w:t>
      </w:r>
      <w:r w:rsidR="286FCDFA" w:rsidRPr="5130C013">
        <w:rPr>
          <w:i/>
          <w:iCs/>
          <w:vertAlign w:val="subscript"/>
        </w:rPr>
        <w:t>b</w:t>
      </w:r>
      <w:r w:rsidR="286FCDFA" w:rsidRPr="5130C013">
        <w:rPr>
          <w:i/>
          <w:iCs/>
        </w:rPr>
        <w:t xml:space="preserve"> – Ŷ</w:t>
      </w:r>
      <w:r w:rsidR="286FCDFA" w:rsidRPr="5130C013">
        <w:rPr>
          <w:i/>
          <w:iCs/>
          <w:vertAlign w:val="subscript"/>
        </w:rPr>
        <w:t>B</w:t>
      </w:r>
      <w:r w:rsidR="286FCDFA">
        <w:t>)</w:t>
      </w:r>
      <w:r w:rsidR="286FCDFA" w:rsidRPr="5130C013">
        <w:rPr>
          <w:vertAlign w:val="superscript"/>
        </w:rPr>
        <w:t>2</w:t>
      </w:r>
      <w:r w:rsidR="286FCDFA">
        <w:t xml:space="preserve"> is equivalent to </w:t>
      </w:r>
      <w:r w:rsidR="286FCDFA" w:rsidRPr="5130C013">
        <w:rPr>
          <w:i/>
          <w:iCs/>
        </w:rPr>
        <w:t>Σ</w:t>
      </w:r>
      <w:r w:rsidR="286FCDFA" w:rsidRPr="5130C013">
        <w:rPr>
          <w:i/>
          <w:iCs/>
          <w:vertAlign w:val="subscript"/>
        </w:rPr>
        <w:t>b</w:t>
      </w:r>
      <w:r w:rsidR="286FCDFA">
        <w:t xml:space="preserve"> </w:t>
      </w:r>
      <w:r w:rsidR="286FCDFA" w:rsidRPr="5130C013">
        <w:rPr>
          <w:i/>
          <w:iCs/>
        </w:rPr>
        <w:t>Ŷ</w:t>
      </w:r>
      <w:r w:rsidR="286FCDFA" w:rsidRPr="5130C013">
        <w:rPr>
          <w:i/>
          <w:iCs/>
          <w:vertAlign w:val="subscript"/>
        </w:rPr>
        <w:t>b</w:t>
      </w:r>
      <w:r w:rsidR="286FCDFA" w:rsidRPr="5130C013">
        <w:rPr>
          <w:i/>
          <w:iCs/>
          <w:vertAlign w:val="superscript"/>
        </w:rPr>
        <w:t>2</w:t>
      </w:r>
      <w:r w:rsidR="286FCDFA" w:rsidRPr="5130C013">
        <w:rPr>
          <w:i/>
          <w:iCs/>
        </w:rPr>
        <w:t xml:space="preserve"> – BŶ</w:t>
      </w:r>
      <w:r w:rsidR="286FCDFA" w:rsidRPr="5130C013">
        <w:rPr>
          <w:i/>
          <w:iCs/>
          <w:vertAlign w:val="subscript"/>
        </w:rPr>
        <w:t>B</w:t>
      </w:r>
      <w:r w:rsidR="286FCDFA" w:rsidRPr="5130C013">
        <w:rPr>
          <w:vertAlign w:val="superscript"/>
        </w:rPr>
        <w:t>2</w:t>
      </w:r>
      <w:r w:rsidR="286FCDFA">
        <w:t>.</w:t>
      </w:r>
    </w:p>
    <w:p w14:paraId="75501D60" w14:textId="4C2B5C9A" w:rsidR="00953382" w:rsidRPr="00FC2839" w:rsidRDefault="00953382" w:rsidP="00953382">
      <w:r>
        <w:t xml:space="preserve">A variation, used by CSTADS, is the mean bootstrap method. CSTADS generates 6,000 sets of bootstrap weights. But instead of using these to generate 6,000 bootstrap estimates, the sets of bootstrap weights are combined 12 at a time, with the mean of the 12 used as the bootstrap weight. This generates 500 sets of mean bootstrap weights. One advantage of the mean bootstrap method is that it admits fewer cases of </w:t>
      </w:r>
      <w:r w:rsidR="005930DB">
        <w:t>bootstrap weights equal to</w:t>
      </w:r>
      <w:r>
        <w:t xml:space="preserve"> 0, which can sometimes cause dividing by zero problems. When using mean bootstraps, the variance becomes </w:t>
      </w:r>
      <w:r w:rsidRPr="4F83F8BC">
        <w:rPr>
          <w:i/>
          <w:iCs/>
        </w:rPr>
        <w:t>v</w:t>
      </w:r>
      <w:r w:rsidRPr="4F83F8BC">
        <w:rPr>
          <w:i/>
          <w:iCs/>
          <w:vertAlign w:val="subscript"/>
        </w:rPr>
        <w:t>BR</w:t>
      </w:r>
      <w:r w:rsidRPr="4F83F8BC">
        <w:rPr>
          <w:i/>
          <w:iCs/>
        </w:rPr>
        <w:t>(Ŷ)</w:t>
      </w:r>
      <w:r>
        <w:t xml:space="preserve"> =</w:t>
      </w:r>
      <w:r w:rsidRPr="4F83F8BC">
        <w:rPr>
          <w:i/>
          <w:iCs/>
        </w:rPr>
        <w:t>R Σ</w:t>
      </w:r>
      <w:r w:rsidRPr="4F83F8BC">
        <w:rPr>
          <w:i/>
          <w:iCs/>
          <w:vertAlign w:val="subscript"/>
        </w:rPr>
        <w:t>b</w:t>
      </w:r>
      <w:r w:rsidRPr="4F83F8BC">
        <w:rPr>
          <w:i/>
          <w:iCs/>
        </w:rPr>
        <w:t xml:space="preserve"> (Ŷ</w:t>
      </w:r>
      <w:r w:rsidRPr="4F83F8BC">
        <w:rPr>
          <w:i/>
          <w:iCs/>
          <w:vertAlign w:val="subscript"/>
        </w:rPr>
        <w:t>b</w:t>
      </w:r>
      <w:r w:rsidRPr="4F83F8BC">
        <w:rPr>
          <w:i/>
          <w:iCs/>
        </w:rPr>
        <w:t xml:space="preserve"> – Ŷ</w:t>
      </w:r>
      <w:r w:rsidRPr="4F83F8BC">
        <w:rPr>
          <w:i/>
          <w:iCs/>
          <w:vertAlign w:val="subscript"/>
        </w:rPr>
        <w:t>B</w:t>
      </w:r>
      <w:r w:rsidRPr="4F83F8BC">
        <w:rPr>
          <w:i/>
          <w:iCs/>
        </w:rPr>
        <w:t>)</w:t>
      </w:r>
      <w:r w:rsidRPr="4F83F8BC">
        <w:rPr>
          <w:i/>
          <w:iCs/>
          <w:vertAlign w:val="superscript"/>
        </w:rPr>
        <w:t>2</w:t>
      </w:r>
      <w:r w:rsidRPr="4F83F8BC">
        <w:rPr>
          <w:i/>
          <w:iCs/>
        </w:rPr>
        <w:t>/(B-1)</w:t>
      </w:r>
      <w:r>
        <w:t xml:space="preserve">, where B is the number of sets of mean bootstrap weights and R is the number of bootstraps per mean. With CSTADS, </w:t>
      </w:r>
      <w:r w:rsidRPr="4F83F8BC">
        <w:rPr>
          <w:i/>
          <w:iCs/>
        </w:rPr>
        <w:t>B</w:t>
      </w:r>
      <w:r>
        <w:t xml:space="preserve">=500 and </w:t>
      </w:r>
      <w:r w:rsidRPr="4F83F8BC">
        <w:rPr>
          <w:i/>
          <w:iCs/>
        </w:rPr>
        <w:t>R</w:t>
      </w:r>
      <w:r>
        <w:t>=12.</w:t>
      </w:r>
      <w:r w:rsidR="001A2FA1">
        <w:t xml:space="preserve"> </w:t>
      </w:r>
      <w:r>
        <w:t>The 500 sets of mean bootstrap weights accompanying the PUMF (bsw1</w:t>
      </w:r>
      <w:r w:rsidR="004774F7">
        <w:t>–</w:t>
      </w:r>
      <w:r>
        <w:t xml:space="preserve">bsw500) incorporate the effect of weight perturbation (the wtpumf) on the variance. </w:t>
      </w:r>
    </w:p>
    <w:p w14:paraId="6C22AB9F" w14:textId="63C28816" w:rsidR="00953382" w:rsidRPr="00953382" w:rsidRDefault="00953382" w:rsidP="00953382">
      <w:pPr>
        <w:sectPr w:rsidR="00953382" w:rsidRPr="00953382" w:rsidSect="00DB49E6">
          <w:pgSz w:w="12240" w:h="15840"/>
          <w:pgMar w:top="1567" w:right="1020" w:bottom="1611" w:left="1014" w:header="35" w:footer="443" w:gutter="0"/>
          <w:pgNumType w:chapSep="emDash"/>
          <w:cols w:space="708"/>
          <w:titlePg/>
          <w:docGrid w:linePitch="360"/>
        </w:sectPr>
      </w:pPr>
    </w:p>
    <w:p w14:paraId="067AB597" w14:textId="1293DA3B" w:rsidR="00C743AC" w:rsidRDefault="00C743AC" w:rsidP="000B424D">
      <w:pPr>
        <w:pStyle w:val="1"/>
        <w:rPr>
          <w:lang w:val="en-US"/>
        </w:rPr>
      </w:pPr>
      <w:bookmarkStart w:id="41" w:name="_Ref179377328"/>
      <w:bookmarkStart w:id="42" w:name="_Toc190266503"/>
      <w:r>
        <w:rPr>
          <w:lang w:val="en-US"/>
        </w:rPr>
        <w:t>Data quality</w:t>
      </w:r>
      <w:bookmarkEnd w:id="41"/>
      <w:bookmarkEnd w:id="42"/>
    </w:p>
    <w:p w14:paraId="038D9212" w14:textId="3E0FB879" w:rsidR="008E4D7A" w:rsidRPr="00CD124E" w:rsidRDefault="008E4D7A" w:rsidP="008E4D7A">
      <w:pPr>
        <w:pStyle w:val="2"/>
        <w:rPr>
          <w:lang w:val="en-US"/>
        </w:rPr>
      </w:pPr>
      <w:bookmarkStart w:id="43" w:name="_Toc190266504"/>
      <w:r w:rsidRPr="00CD124E">
        <w:rPr>
          <w:lang w:val="en-US"/>
        </w:rPr>
        <w:t xml:space="preserve">Response </w:t>
      </w:r>
      <w:r w:rsidR="006E418A">
        <w:rPr>
          <w:lang w:val="en-US"/>
        </w:rPr>
        <w:t>r</w:t>
      </w:r>
      <w:r w:rsidRPr="00CD124E">
        <w:rPr>
          <w:lang w:val="en-US"/>
        </w:rPr>
        <w:t>ates</w:t>
      </w:r>
      <w:bookmarkEnd w:id="43"/>
    </w:p>
    <w:p w14:paraId="69296213" w14:textId="48B35B55" w:rsidR="008E4D7A" w:rsidRPr="00CD124E" w:rsidRDefault="008E4D7A" w:rsidP="008E4D7A">
      <w:r w:rsidRPr="00CD124E">
        <w:t>As previously noted, CSTADS implementation includ</w:t>
      </w:r>
      <w:r w:rsidR="00420C5D">
        <w:t>es</w:t>
      </w:r>
      <w:r w:rsidRPr="00CD124E">
        <w:t xml:space="preserve"> multiple levels of recruitment. Within each province, </w:t>
      </w:r>
      <w:r>
        <w:t>survey</w:t>
      </w:r>
      <w:r w:rsidRPr="00CD124E">
        <w:t xml:space="preserve"> representatives recruit school boards (divisions/districts) and schools, and then the team work</w:t>
      </w:r>
      <w:r w:rsidR="00420C5D">
        <w:t>s</w:t>
      </w:r>
      <w:r w:rsidRPr="00CD124E">
        <w:t xml:space="preserve"> with participating schools to recruit students to participate. As a result, non-response occurs at various levels. </w:t>
      </w:r>
    </w:p>
    <w:p w14:paraId="73A4732D" w14:textId="77777777" w:rsidR="008E4D7A" w:rsidRPr="00CD124E" w:rsidRDefault="008E4D7A" w:rsidP="008E4D7A">
      <w:pPr>
        <w:pStyle w:val="3"/>
        <w:rPr>
          <w:lang w:val="en-US"/>
        </w:rPr>
      </w:pPr>
      <w:r w:rsidRPr="00CD124E">
        <w:rPr>
          <w:lang w:val="en-US"/>
        </w:rPr>
        <w:t>Board</w:t>
      </w:r>
      <w:r>
        <w:rPr>
          <w:lang w:val="en-US"/>
        </w:rPr>
        <w:t>-level</w:t>
      </w:r>
      <w:r w:rsidRPr="00CD124E">
        <w:rPr>
          <w:lang w:val="en-US"/>
        </w:rPr>
        <w:t xml:space="preserve"> </w:t>
      </w:r>
      <w:r>
        <w:rPr>
          <w:lang w:val="en-US"/>
        </w:rPr>
        <w:t>recruitment and p</w:t>
      </w:r>
      <w:r w:rsidRPr="00CD124E">
        <w:rPr>
          <w:lang w:val="en-US"/>
        </w:rPr>
        <w:t>articipation</w:t>
      </w:r>
    </w:p>
    <w:p w14:paraId="06E3845B" w14:textId="77777777" w:rsidR="008E4D7A" w:rsidRDefault="008E4D7A" w:rsidP="008E4D7A">
      <w:r w:rsidRPr="00CD124E">
        <w:t xml:space="preserve">A total of </w:t>
      </w:r>
      <w:r>
        <w:t xml:space="preserve">204 school boards were approached, of which 109 (53%) participated in this survey; 23 (11%) were recruited but no students participated; and 72 (35%) refused, did not respond, could not be contacted, or withdrew their participation. </w:t>
      </w:r>
    </w:p>
    <w:p w14:paraId="61594609" w14:textId="77777777" w:rsidR="008E4D7A" w:rsidRDefault="008E4D7A" w:rsidP="008E4D7A">
      <w:pPr>
        <w:pStyle w:val="3"/>
      </w:pPr>
      <w:r>
        <w:t xml:space="preserve">School-level </w:t>
      </w:r>
      <w:r>
        <w:rPr>
          <w:lang w:val="en-US"/>
        </w:rPr>
        <w:t xml:space="preserve">recruitment and </w:t>
      </w:r>
      <w:r>
        <w:t>participation</w:t>
      </w:r>
    </w:p>
    <w:p w14:paraId="38E0C334" w14:textId="77777777" w:rsidR="008E4D7A" w:rsidRPr="00CD124E" w:rsidRDefault="008E4D7A" w:rsidP="008E4D7A">
      <w:r>
        <w:t xml:space="preserve">A total of 509 eligible public, Catholic, and private schools were approached, of which 280 (55%) participated in this survey and 229 (45%) refused, did not respond, could not be contacted, or withdrew their participation. </w:t>
      </w:r>
    </w:p>
    <w:p w14:paraId="21AD6601" w14:textId="77777777" w:rsidR="008E4D7A" w:rsidRPr="00CD124E" w:rsidRDefault="008E4D7A" w:rsidP="008E4D7A">
      <w:pPr>
        <w:pStyle w:val="3"/>
        <w:rPr>
          <w:lang w:val="en-US"/>
        </w:rPr>
      </w:pPr>
      <w:bookmarkStart w:id="44" w:name="_Hlk113019598"/>
      <w:r w:rsidRPr="00CD124E">
        <w:rPr>
          <w:lang w:val="en-US"/>
        </w:rPr>
        <w:t>Student</w:t>
      </w:r>
      <w:r>
        <w:rPr>
          <w:lang w:val="en-US"/>
        </w:rPr>
        <w:t>-level</w:t>
      </w:r>
      <w:r w:rsidRPr="00CD124E">
        <w:rPr>
          <w:lang w:val="en-US"/>
        </w:rPr>
        <w:t xml:space="preserve"> </w:t>
      </w:r>
      <w:r>
        <w:rPr>
          <w:lang w:val="en-US"/>
        </w:rPr>
        <w:t>recruitment and p</w:t>
      </w:r>
      <w:r w:rsidRPr="00CD124E">
        <w:rPr>
          <w:lang w:val="en-US"/>
        </w:rPr>
        <w:t>articipation</w:t>
      </w:r>
    </w:p>
    <w:p w14:paraId="142EEC1D" w14:textId="22D799BF" w:rsidR="008E4D7A" w:rsidRDefault="008E4D7A" w:rsidP="008E4D7A">
      <w:bookmarkStart w:id="45" w:name="_Hlk115634020"/>
      <w:r w:rsidRPr="00CD124E">
        <w:t>A total of 93,786</w:t>
      </w:r>
      <w:r>
        <w:t xml:space="preserve"> students across nine provinces were eligible to participate (according to </w:t>
      </w:r>
      <w:r w:rsidRPr="00CD124E">
        <w:t>school contacts for participating classes</w:t>
      </w:r>
      <w:r>
        <w:t xml:space="preserve">), of whom </w:t>
      </w:r>
      <w:r w:rsidR="00BA372A" w:rsidRPr="002A3840">
        <w:t>62,104</w:t>
      </w:r>
      <w:r w:rsidR="005B7340">
        <w:t xml:space="preserve"> participated (completion rate of 65%) and</w:t>
      </w:r>
      <w:r w:rsidR="00BA372A" w:rsidRPr="002A3840">
        <w:t xml:space="preserve"> </w:t>
      </w:r>
      <w:r w:rsidRPr="00CD124E">
        <w:t xml:space="preserve">61,096 </w:t>
      </w:r>
      <w:r w:rsidR="005B7340">
        <w:t xml:space="preserve">were retained in the </w:t>
      </w:r>
      <w:r w:rsidR="00384AF7">
        <w:t>dataset</w:t>
      </w:r>
      <w:r w:rsidRPr="00CD124E">
        <w:rPr>
          <w:vertAlign w:val="superscript"/>
        </w:rPr>
        <w:footnoteReference w:id="11"/>
      </w:r>
      <w:r w:rsidR="005B7340">
        <w:t>.</w:t>
      </w:r>
      <w:r>
        <w:t xml:space="preserve"> Of those who participated, a</w:t>
      </w:r>
      <w:r w:rsidRPr="00CD124E">
        <w:t xml:space="preserve">pproximately 92% participated with passive permission and 8% participated with active permission. </w:t>
      </w:r>
    </w:p>
    <w:p w14:paraId="67C14A00" w14:textId="4BC5BDBF" w:rsidR="00C743AC" w:rsidRPr="00F84F5B" w:rsidRDefault="00C743AC" w:rsidP="00C743AC">
      <w:pPr>
        <w:pStyle w:val="2"/>
      </w:pPr>
      <w:bookmarkStart w:id="46" w:name="_Toc190266505"/>
      <w:r w:rsidRPr="00F84F5B">
        <w:t xml:space="preserve">Survey </w:t>
      </w:r>
      <w:r w:rsidR="006E418A">
        <w:t>e</w:t>
      </w:r>
      <w:r w:rsidRPr="00F84F5B">
        <w:t>rrors</w:t>
      </w:r>
      <w:bookmarkEnd w:id="46"/>
      <w:r w:rsidRPr="00F84F5B">
        <w:t xml:space="preserve"> </w:t>
      </w:r>
    </w:p>
    <w:bookmarkEnd w:id="44"/>
    <w:bookmarkEnd w:id="45"/>
    <w:p w14:paraId="494C2ED2" w14:textId="77777777" w:rsidR="002B5D2B" w:rsidRPr="002B5D2B" w:rsidRDefault="002B5D2B" w:rsidP="002B5D2B">
      <w:r w:rsidRPr="002B5D2B">
        <w:t xml:space="preserve">The estimates derived from this survey are based on a sample of schools. Somewhat different estimates might be obtained if a complete census had been taken using the same questionnaire, data collection staff, and processing methods. The difference between the estimates obtained from the sample and those resulting from a complete count taken under similar conditions are called the sampling error of the estimate.  </w:t>
      </w:r>
    </w:p>
    <w:p w14:paraId="0AAD0F2D" w14:textId="77777777" w:rsidR="002B5D2B" w:rsidRPr="002B5D2B" w:rsidRDefault="002B5D2B" w:rsidP="002B5D2B">
      <w:r w:rsidRPr="002B5D2B">
        <w:t>Errors that are not related to sampling may occur at almost every phase of survey implementation. Administrators may misunderstand instructions, respondents may refuse to participate in the survey, be unable or unwilling to answer questions, or make errors in answering questions, the answers may be incorrectly entered on the questionnaire, and errors may be introduced in the processing and tabulation of the data. These are all examples of non-sampling errors.</w:t>
      </w:r>
    </w:p>
    <w:p w14:paraId="2C2BDF81" w14:textId="264EA2B1" w:rsidR="002B5D2B" w:rsidRPr="002B5D2B" w:rsidRDefault="002B5D2B" w:rsidP="002B5D2B">
      <w:r w:rsidRPr="002B5D2B">
        <w:t xml:space="preserve">Over a large number of observations, randomly-occurring errors will have little effect on estimates derived from the survey; however, errors occurring systematically will contribute to biases in the survey estimates. Considerable time and effort </w:t>
      </w:r>
      <w:r>
        <w:t>are</w:t>
      </w:r>
      <w:r w:rsidRPr="002B5D2B">
        <w:t xml:space="preserve"> taken to reduce non-sampling errors in the survey. Quality assurance measures </w:t>
      </w:r>
      <w:r>
        <w:t>are</w:t>
      </w:r>
      <w:r w:rsidRPr="002B5D2B">
        <w:t xml:space="preserve"> implemented at each step of the data collection and processing cycle to monitor the quality of the data. These measures include:</w:t>
      </w:r>
    </w:p>
    <w:p w14:paraId="2A2A2D82" w14:textId="77777777" w:rsidR="002B5D2B" w:rsidRPr="002B5D2B" w:rsidRDefault="002B5D2B" w:rsidP="000B424D">
      <w:pPr>
        <w:pStyle w:val="BulletsLevel2"/>
        <w:numPr>
          <w:ilvl w:val="1"/>
          <w:numId w:val="17"/>
        </w:numPr>
        <w:ind w:left="1134"/>
        <w:rPr>
          <w:lang w:val="en-US"/>
        </w:rPr>
      </w:pPr>
      <w:r w:rsidRPr="002B5D2B">
        <w:rPr>
          <w:lang w:val="en-US"/>
        </w:rPr>
        <w:t xml:space="preserve">Providing detailed instructions for administrators (e.g., teachers) and participating students; </w:t>
      </w:r>
    </w:p>
    <w:p w14:paraId="2F209F4E" w14:textId="77777777" w:rsidR="002B5D2B" w:rsidRPr="002B5D2B" w:rsidRDefault="002B5D2B" w:rsidP="000B424D">
      <w:pPr>
        <w:pStyle w:val="BulletsLevel2"/>
        <w:numPr>
          <w:ilvl w:val="1"/>
          <w:numId w:val="17"/>
        </w:numPr>
        <w:ind w:left="1134"/>
        <w:rPr>
          <w:lang w:val="en-US"/>
        </w:rPr>
      </w:pPr>
      <w:r w:rsidRPr="002B5D2B">
        <w:rPr>
          <w:lang w:val="en-US"/>
        </w:rPr>
        <w:t xml:space="preserve">Conducting extensive training of project staff regarding survey procedures; </w:t>
      </w:r>
    </w:p>
    <w:p w14:paraId="118C4D54" w14:textId="77777777" w:rsidR="002B5D2B" w:rsidRPr="002B5D2B" w:rsidRDefault="002B5D2B" w:rsidP="000B424D">
      <w:pPr>
        <w:pStyle w:val="BulletsLevel2"/>
        <w:numPr>
          <w:ilvl w:val="1"/>
          <w:numId w:val="17"/>
        </w:numPr>
        <w:ind w:left="1134"/>
        <w:rPr>
          <w:lang w:val="en-US"/>
        </w:rPr>
      </w:pPr>
      <w:r w:rsidRPr="002B5D2B">
        <w:rPr>
          <w:lang w:val="en-US"/>
        </w:rPr>
        <w:t xml:space="preserve">Implementing procedures to minimize data capture errors; </w:t>
      </w:r>
    </w:p>
    <w:p w14:paraId="4E7F48C3" w14:textId="77777777" w:rsidR="002B5D2B" w:rsidRPr="002B5D2B" w:rsidRDefault="002B5D2B" w:rsidP="000B424D">
      <w:pPr>
        <w:pStyle w:val="BulletsLevel2"/>
        <w:numPr>
          <w:ilvl w:val="1"/>
          <w:numId w:val="17"/>
        </w:numPr>
        <w:ind w:left="1134"/>
        <w:rPr>
          <w:lang w:val="en-US"/>
        </w:rPr>
      </w:pPr>
      <w:r w:rsidRPr="002B5D2B">
        <w:rPr>
          <w:lang w:val="en-US"/>
        </w:rPr>
        <w:t xml:space="preserve">Conducting coding and editing quality checks to verify the processing logic; and </w:t>
      </w:r>
    </w:p>
    <w:p w14:paraId="041731FE" w14:textId="77777777" w:rsidR="002B5D2B" w:rsidRPr="002B5D2B" w:rsidRDefault="002B5D2B" w:rsidP="000B424D">
      <w:pPr>
        <w:pStyle w:val="BulletsLevel2"/>
        <w:numPr>
          <w:ilvl w:val="1"/>
          <w:numId w:val="17"/>
        </w:numPr>
        <w:ind w:left="1134"/>
        <w:rPr>
          <w:lang w:val="en-US"/>
        </w:rPr>
      </w:pPr>
      <w:r w:rsidRPr="002B5D2B">
        <w:rPr>
          <w:lang w:val="en-US"/>
        </w:rPr>
        <w:t>Adjusting survey weights for total (survey) non-response.</w:t>
      </w:r>
    </w:p>
    <w:p w14:paraId="507E2510" w14:textId="7CCE88A3" w:rsidR="008E4D7A" w:rsidRPr="002B5D2B" w:rsidRDefault="008E4D7A" w:rsidP="000B424D">
      <w:pPr>
        <w:rPr>
          <w:lang w:val="en-US"/>
        </w:rPr>
        <w:sectPr w:rsidR="008E4D7A" w:rsidRPr="002B5D2B" w:rsidSect="00DB49E6">
          <w:pgSz w:w="12240" w:h="15840"/>
          <w:pgMar w:top="1567" w:right="1020" w:bottom="1611" w:left="1014" w:header="35" w:footer="443" w:gutter="0"/>
          <w:pgNumType w:chapSep="emDash"/>
          <w:cols w:space="708"/>
          <w:titlePg/>
          <w:docGrid w:linePitch="360"/>
        </w:sectPr>
      </w:pPr>
    </w:p>
    <w:p w14:paraId="4C7AC539" w14:textId="7ED83F45" w:rsidR="00C1323C" w:rsidRPr="00F84F5B" w:rsidRDefault="00C1323C" w:rsidP="00266D03">
      <w:pPr>
        <w:pStyle w:val="1"/>
      </w:pPr>
      <w:bookmarkStart w:id="47" w:name="_Ref179375312"/>
      <w:bookmarkStart w:id="48" w:name="_Ref179375333"/>
      <w:bookmarkStart w:id="49" w:name="_Toc190266506"/>
      <w:r w:rsidRPr="00F84F5B">
        <w:t xml:space="preserve">Guidelines for </w:t>
      </w:r>
      <w:r w:rsidR="006E418A">
        <w:t>t</w:t>
      </w:r>
      <w:r w:rsidRPr="00F84F5B">
        <w:t xml:space="preserve">abulation, </w:t>
      </w:r>
      <w:r w:rsidR="006E418A">
        <w:t>a</w:t>
      </w:r>
      <w:r w:rsidRPr="00F84F5B">
        <w:t xml:space="preserve">nalysis and </w:t>
      </w:r>
      <w:r w:rsidR="006E418A">
        <w:t>r</w:t>
      </w:r>
      <w:r w:rsidRPr="00F84F5B">
        <w:t>elease</w:t>
      </w:r>
      <w:bookmarkEnd w:id="47"/>
      <w:bookmarkEnd w:id="48"/>
      <w:bookmarkEnd w:id="49"/>
    </w:p>
    <w:p w14:paraId="1CECFA92" w14:textId="66A433B6" w:rsidR="00C1323C" w:rsidRPr="00F84F5B" w:rsidRDefault="00C1323C" w:rsidP="00C1323C">
      <w:r w:rsidRPr="00F84F5B">
        <w:t>This section details guidelines for users when tabulating, analyzing, and publishing or otherwise releasing any data derived from the CSTADS 2021</w:t>
      </w:r>
      <w:r w:rsidR="00B1408A">
        <w:t>–</w:t>
      </w:r>
      <w:r w:rsidRPr="00F84F5B">
        <w:t>22 Public Use Microdata File (PUMF). With the aid of these guidelines, PUMF users will be able to generate results that are consistent with those of other users and, at the same time, will be able to develop currently unpublished figures in a manner consistent with these established guidelines.</w:t>
      </w:r>
      <w:r w:rsidR="001E7DFA">
        <w:t xml:space="preserve"> </w:t>
      </w:r>
      <w:r w:rsidR="001E7DFA" w:rsidRPr="00CD7005">
        <w:t>Please note that these guidelines are consistent where possible with past implementations and were initially adapted from the 2002 YSS User Guide written by Statistics Canada.</w:t>
      </w:r>
    </w:p>
    <w:p w14:paraId="4427DDE3" w14:textId="255E14D6" w:rsidR="00C1323C" w:rsidRPr="00F84F5B" w:rsidRDefault="003C08B4" w:rsidP="00C1323C">
      <w:pPr>
        <w:pStyle w:val="2"/>
      </w:pPr>
      <w:bookmarkStart w:id="50" w:name="_Toc190266507"/>
      <w:r>
        <w:t>Importance of</w:t>
      </w:r>
      <w:r w:rsidR="00C1323C" w:rsidRPr="00F84F5B">
        <w:t xml:space="preserve"> </w:t>
      </w:r>
      <w:r w:rsidR="00CE005D">
        <w:t>s</w:t>
      </w:r>
      <w:r w:rsidR="00C1323C" w:rsidRPr="00F84F5B">
        <w:t xml:space="preserve">urvey </w:t>
      </w:r>
      <w:r w:rsidR="00A617CF">
        <w:t>and bootstrap weights</w:t>
      </w:r>
      <w:bookmarkEnd w:id="50"/>
    </w:p>
    <w:p w14:paraId="395C616F" w14:textId="0E5F231F" w:rsidR="00253350" w:rsidRPr="00253350" w:rsidRDefault="00253350" w:rsidP="00253350">
      <w:r w:rsidRPr="00253350">
        <w:t xml:space="preserve">When producing simple population estimates, including the production of ordinary statistical tables, users must apply the proper </w:t>
      </w:r>
      <w:r w:rsidR="00821ECE">
        <w:t>survey and bootstrap</w:t>
      </w:r>
      <w:r w:rsidR="00821ECE" w:rsidRPr="00253350">
        <w:t xml:space="preserve"> </w:t>
      </w:r>
      <w:r w:rsidRPr="00253350">
        <w:t xml:space="preserve">weights. There are </w:t>
      </w:r>
      <w:r w:rsidR="004C191E">
        <w:t>three</w:t>
      </w:r>
      <w:r w:rsidR="004C191E" w:rsidRPr="00253350">
        <w:t xml:space="preserve"> </w:t>
      </w:r>
      <w:r w:rsidRPr="00253350">
        <w:t xml:space="preserve">reasons why </w:t>
      </w:r>
      <w:r w:rsidR="004C191E">
        <w:t>the</w:t>
      </w:r>
      <w:r w:rsidR="004C191E" w:rsidRPr="00253350">
        <w:t xml:space="preserve"> </w:t>
      </w:r>
      <w:r w:rsidRPr="00253350">
        <w:t xml:space="preserve">survey weight variable </w:t>
      </w:r>
      <w:r w:rsidR="004C191E">
        <w:t>and the bootstrap weight</w:t>
      </w:r>
      <w:r w:rsidR="00924A29">
        <w:t xml:space="preserve"> variables </w:t>
      </w:r>
      <w:r w:rsidRPr="00253350">
        <w:t>should be used when performing analyses.</w:t>
      </w:r>
    </w:p>
    <w:p w14:paraId="6DC9FACB" w14:textId="3247CCC2" w:rsidR="00253350" w:rsidRPr="00253350" w:rsidRDefault="00253350" w:rsidP="000B424D">
      <w:pPr>
        <w:numPr>
          <w:ilvl w:val="0"/>
          <w:numId w:val="18"/>
        </w:numPr>
        <w:rPr>
          <w:lang w:val="en-US"/>
        </w:rPr>
      </w:pPr>
      <w:r w:rsidRPr="00253350">
        <w:rPr>
          <w:b/>
          <w:bCs/>
          <w:lang w:val="en-US"/>
        </w:rPr>
        <w:t>Total population versus sample size</w:t>
      </w:r>
      <w:r w:rsidRPr="00253350">
        <w:rPr>
          <w:b/>
          <w:bCs/>
          <w:vertAlign w:val="superscript"/>
          <w:lang w:val="en-US"/>
        </w:rPr>
        <w:footnoteReference w:id="12"/>
      </w:r>
      <w:r w:rsidRPr="00253350">
        <w:rPr>
          <w:lang w:val="en-US"/>
        </w:rPr>
        <w:t>. Users may want results based on population figures instead of estimates based on the sample of individuals included in the study. For example, the CS</w:t>
      </w:r>
      <w:r w:rsidR="007C2C78">
        <w:rPr>
          <w:lang w:val="en-US"/>
        </w:rPr>
        <w:t>T</w:t>
      </w:r>
      <w:r w:rsidRPr="00253350">
        <w:rPr>
          <w:lang w:val="en-US"/>
        </w:rPr>
        <w:t xml:space="preserve">ADS survey weight, when used, will produce results based on a national population estimate of </w:t>
      </w:r>
      <w:r w:rsidRPr="001672BF">
        <w:rPr>
          <w:i/>
          <w:iCs/>
          <w:lang w:val="en-US"/>
        </w:rPr>
        <w:t>N</w:t>
      </w:r>
      <w:r w:rsidRPr="00253350">
        <w:rPr>
          <w:lang w:val="en-US"/>
        </w:rPr>
        <w:t xml:space="preserve">, which represents all the students in the participating provinces (grades 7-12) instead of </w:t>
      </w:r>
      <w:r w:rsidRPr="001672BF">
        <w:rPr>
          <w:i/>
          <w:iCs/>
          <w:lang w:val="en-US"/>
        </w:rPr>
        <w:t>n</w:t>
      </w:r>
      <w:r w:rsidRPr="00253350">
        <w:rPr>
          <w:lang w:val="en-US"/>
        </w:rPr>
        <w:t>, which is the total number of students who actually completed the survey</w:t>
      </w:r>
      <w:r w:rsidR="007D1732">
        <w:rPr>
          <w:lang w:val="en-US"/>
        </w:rPr>
        <w:t xml:space="preserve"> (i.e., t</w:t>
      </w:r>
      <w:r w:rsidRPr="00253350">
        <w:rPr>
          <w:lang w:val="en-US"/>
        </w:rPr>
        <w:t>he sample size of the CS</w:t>
      </w:r>
      <w:r w:rsidR="007C2C78">
        <w:rPr>
          <w:lang w:val="en-US"/>
        </w:rPr>
        <w:t>T</w:t>
      </w:r>
      <w:r w:rsidRPr="00253350">
        <w:rPr>
          <w:lang w:val="en-US"/>
        </w:rPr>
        <w:t>ADS</w:t>
      </w:r>
      <w:r w:rsidR="007D1732">
        <w:rPr>
          <w:lang w:val="en-US"/>
        </w:rPr>
        <w:t>)</w:t>
      </w:r>
      <w:r w:rsidRPr="00253350">
        <w:rPr>
          <w:lang w:val="en-US"/>
        </w:rPr>
        <w:t>.</w:t>
      </w:r>
    </w:p>
    <w:p w14:paraId="2BA042B3" w14:textId="72D316B4" w:rsidR="004C191E" w:rsidRDefault="00253350" w:rsidP="004C191E">
      <w:pPr>
        <w:numPr>
          <w:ilvl w:val="0"/>
          <w:numId w:val="18"/>
        </w:numPr>
        <w:rPr>
          <w:lang w:val="en-US"/>
        </w:rPr>
      </w:pPr>
      <w:r w:rsidRPr="00253350">
        <w:rPr>
          <w:b/>
          <w:bCs/>
          <w:lang w:val="en-US"/>
        </w:rPr>
        <w:t xml:space="preserve">Adjusting for sampling and non-response. </w:t>
      </w:r>
      <w:r w:rsidRPr="00253350">
        <w:rPr>
          <w:lang w:val="en-US"/>
        </w:rPr>
        <w:t>If every member of a population had an equal probability of being selected in a sample and had the same likelihood of participating in the survey, each case would carry the same survey weight and the survey weight for all individuals would be the inverse probability of selection and response. However, CS</w:t>
      </w:r>
      <w:r w:rsidR="007C2C78">
        <w:rPr>
          <w:lang w:val="en-US"/>
        </w:rPr>
        <w:t>T</w:t>
      </w:r>
      <w:r w:rsidRPr="00253350">
        <w:rPr>
          <w:lang w:val="en-US"/>
        </w:rPr>
        <w:t>ADS sampling employed more complex considerations, and non-response was not homogeneous across provinces and strata. As a result, individuals did not have an equal probability of participating in the survey. To correct for this unequal probability, the survey weight variable was created. In short, using the survey weight variable permits the user to make generalizations to the population from the sample of respondents.</w:t>
      </w:r>
    </w:p>
    <w:p w14:paraId="2204D0A8" w14:textId="657A8C1B" w:rsidR="00821ECE" w:rsidRPr="00095609" w:rsidRDefault="004C191E" w:rsidP="00095609">
      <w:pPr>
        <w:numPr>
          <w:ilvl w:val="0"/>
          <w:numId w:val="18"/>
        </w:numPr>
        <w:rPr>
          <w:lang w:val="en-US"/>
        </w:rPr>
      </w:pPr>
      <w:r>
        <w:rPr>
          <w:b/>
          <w:bCs/>
          <w:lang w:val="en-US"/>
        </w:rPr>
        <w:t>Adjusting for the complex survey design.</w:t>
      </w:r>
      <w:r>
        <w:rPr>
          <w:lang w:val="en-US"/>
        </w:rPr>
        <w:t xml:space="preserve"> </w:t>
      </w:r>
      <w:r w:rsidR="00095609" w:rsidRPr="00095609">
        <w:rPr>
          <w:lang w:val="en-US"/>
        </w:rPr>
        <w:t>If every member of a population had an equal chance of being selected for a sample, variances could be easily calculated by measuring how much each data point differs from the average. However, since CSTADS does not give every student an equal probability of being selected, variance estimation must account for a more complex sampling design, which introduces additional biases and larger sampling errors. To address this, bootstrap weight variables were created to accurately calculate variances and ensure reliable conclusions from the data.</w:t>
      </w:r>
    </w:p>
    <w:p w14:paraId="0C26122C" w14:textId="10CF088E" w:rsidR="00C1323C" w:rsidRDefault="00253350" w:rsidP="00C1323C">
      <w:r w:rsidRPr="00253350">
        <w:t xml:space="preserve">If </w:t>
      </w:r>
      <w:r w:rsidR="00095609">
        <w:t>survey</w:t>
      </w:r>
      <w:r w:rsidR="00095609" w:rsidRPr="00253350">
        <w:t xml:space="preserve"> </w:t>
      </w:r>
      <w:r w:rsidRPr="00253350">
        <w:t xml:space="preserve">weights are not used, the estimates derived from the data cannot be considered as representative of the survey population and will not correspond to estimates produced by Health Canada. </w:t>
      </w:r>
      <w:r w:rsidR="009A54F3">
        <w:t>Additionally,</w:t>
      </w:r>
      <w:r w:rsidR="006C676C">
        <w:t xml:space="preserve"> if bootstrap weights are not used, </w:t>
      </w:r>
      <w:r w:rsidR="00A3050D" w:rsidRPr="00A3050D">
        <w:t>statistical software will assume a simple random design, leading to inaccurate variance estimates and overly narrow confidence intervals</w:t>
      </w:r>
      <w:r w:rsidR="00A3050D">
        <w:t>.</w:t>
      </w:r>
      <w:r w:rsidR="00A3050D" w:rsidRPr="00A3050D">
        <w:t xml:space="preserve"> </w:t>
      </w:r>
      <w:r w:rsidR="00A3050D">
        <w:t xml:space="preserve">Producing estimates without survey weights </w:t>
      </w:r>
      <w:r w:rsidR="00095609">
        <w:t>and/</w:t>
      </w:r>
      <w:r w:rsidR="00A3050D">
        <w:t>or bootstraps weights</w:t>
      </w:r>
      <w:r w:rsidR="00A3050D" w:rsidRPr="00253350">
        <w:t xml:space="preserve"> may produce biased results, leading to erroneous conclusions and misinterpretation of the data.</w:t>
      </w:r>
    </w:p>
    <w:p w14:paraId="51CE310F" w14:textId="18914F9B" w:rsidR="00C1323C" w:rsidRDefault="00CE005D" w:rsidP="00C1323C">
      <w:pPr>
        <w:pStyle w:val="2"/>
      </w:pPr>
      <w:bookmarkStart w:id="51" w:name="_Ref180412052"/>
      <w:bookmarkStart w:id="52" w:name="_Toc190266508"/>
      <w:r>
        <w:t xml:space="preserve">Using survey </w:t>
      </w:r>
      <w:r w:rsidR="007F285B">
        <w:t xml:space="preserve">and bootstrap </w:t>
      </w:r>
      <w:r>
        <w:t>weights</w:t>
      </w:r>
      <w:bookmarkEnd w:id="51"/>
      <w:bookmarkEnd w:id="52"/>
    </w:p>
    <w:p w14:paraId="5AE7B98D" w14:textId="05A53B60" w:rsidR="009D13D1" w:rsidRPr="009D13D1" w:rsidRDefault="003730FA" w:rsidP="0073514F">
      <w:r>
        <w:t xml:space="preserve">This section </w:t>
      </w:r>
      <w:r w:rsidR="00482A52">
        <w:t>discusses</w:t>
      </w:r>
      <w:r w:rsidR="4C55A5FE">
        <w:t xml:space="preserve"> how </w:t>
      </w:r>
      <w:r w:rsidR="425FA087">
        <w:t xml:space="preserve">to </w:t>
      </w:r>
      <w:r w:rsidR="00D0A31C">
        <w:t>use</w:t>
      </w:r>
      <w:r w:rsidR="425FA087">
        <w:t xml:space="preserve"> the</w:t>
      </w:r>
      <w:r w:rsidR="4C55A5FE">
        <w:t xml:space="preserve"> weight variable </w:t>
      </w:r>
      <w:r w:rsidR="242F959D">
        <w:t xml:space="preserve">(wtpumf) </w:t>
      </w:r>
      <w:r w:rsidR="3899989E">
        <w:t xml:space="preserve">and the bootstrap weight variables </w:t>
      </w:r>
      <w:r w:rsidR="242F959D">
        <w:t>(bsw1–bsw500)</w:t>
      </w:r>
      <w:r w:rsidR="00482A52">
        <w:t>. Users should know how to apply these variables</w:t>
      </w:r>
      <w:r w:rsidR="242F959D">
        <w:t xml:space="preserve"> </w:t>
      </w:r>
      <w:r w:rsidR="4C55A5FE">
        <w:t>within the</w:t>
      </w:r>
      <w:r w:rsidR="242F959D">
        <w:t>ir</w:t>
      </w:r>
      <w:r w:rsidR="4C55A5FE">
        <w:t xml:space="preserve"> software package.</w:t>
      </w:r>
      <w:r w:rsidR="2FC74FC2">
        <w:t xml:space="preserve"> </w:t>
      </w:r>
    </w:p>
    <w:p w14:paraId="6E3CEE87" w14:textId="592C21EF" w:rsidR="00C1323C" w:rsidRPr="00F84F5B" w:rsidRDefault="00CE005D" w:rsidP="00C1323C">
      <w:pPr>
        <w:pStyle w:val="3"/>
      </w:pPr>
      <w:r>
        <w:t>Calculating weighted estimates</w:t>
      </w:r>
    </w:p>
    <w:p w14:paraId="7F217EF2" w14:textId="3F3DD2AA" w:rsidR="00C1323C" w:rsidRPr="00F84F5B" w:rsidRDefault="00C1323C" w:rsidP="00C1323C">
      <w:r w:rsidRPr="00F84F5B">
        <w:t>Estimates of population sizes can be obtained from the CSTADS PUMF by summing the final weights (wtpumf) for all records that belong to the population of interest. For example, to obtain an estimate of the total number of current smokers (derived variable DVTY1ST=1) in grade 9 (secondary III in Quebec), sum the weights wtpumf for all records having GRADE equal to 9 and DVTY1ST equal to 1. Note that this quantity will be underestimating the true population size by the extent to which grade 9 students did not report their smoking status (DVTY1ST=99, for Not Stated). A method to adjust estimates for such item non</w:t>
      </w:r>
      <w:r w:rsidR="00B72A49">
        <w:t>-</w:t>
      </w:r>
      <w:r w:rsidRPr="00F84F5B">
        <w:t>response is given below.</w:t>
      </w:r>
    </w:p>
    <w:p w14:paraId="5810A1DA" w14:textId="439E470C" w:rsidR="00C1323C" w:rsidRPr="00F84F5B" w:rsidRDefault="00C1323C" w:rsidP="00C1323C">
      <w:r w:rsidRPr="00F84F5B">
        <w:t xml:space="preserve">Estimates of quantities can be obtained by multiplying the value of the variable of interest by the final weight for each record, then summing this quantity over all records of interest. For example, to obtain an estimate of the total number of whole cigarettes smoked in the past 7 days prior to the survey by students in grade 9, multiply the value reported in the derived variable DVCIGWK (number of whole cigarettes smoked in the past 7 days prior to the survey) by the final weight for the record (wtpumf), then sum this product for all records where DVCIGWK &lt; 996 and GRADE equals 9. </w:t>
      </w:r>
    </w:p>
    <w:p w14:paraId="46CB0A3E" w14:textId="3C30D44F" w:rsidR="00C1323C" w:rsidRPr="00F84F5B" w:rsidRDefault="00C1323C" w:rsidP="00C1323C">
      <w:r w:rsidRPr="00F84F5B">
        <w:t xml:space="preserve">Estimates of ratios are obtained by taking the ratios of weighted estimates. For example, to obtain an estimate of the average number of whole cigarettes smoked in the past 7 days prior to the survey by students in grade 9, divide the preceding estimate of the total number of whole cigarettes smoked in the past 7 days prior to the survey by students in grade 9 by the estimate of the number of grade 9 students, or by the estimate of the number of grade 9 students who are smokers, if that is desired. </w:t>
      </w:r>
    </w:p>
    <w:p w14:paraId="7654D56C" w14:textId="4FBE3831" w:rsidR="00C1323C" w:rsidRPr="00F84F5B" w:rsidRDefault="00C1323C" w:rsidP="00C1323C">
      <w:pPr>
        <w:pStyle w:val="3"/>
      </w:pPr>
      <w:r w:rsidRPr="00F84F5B">
        <w:t xml:space="preserve">Adjusting </w:t>
      </w:r>
      <w:r w:rsidR="00CE005D">
        <w:t>w</w:t>
      </w:r>
      <w:r w:rsidRPr="00F84F5B">
        <w:t xml:space="preserve">eighted </w:t>
      </w:r>
      <w:r w:rsidR="00CE005D">
        <w:t>e</w:t>
      </w:r>
      <w:r w:rsidRPr="00F84F5B">
        <w:t xml:space="preserve">stimates for </w:t>
      </w:r>
      <w:r w:rsidR="00CE005D">
        <w:t>i</w:t>
      </w:r>
      <w:r w:rsidRPr="00F84F5B">
        <w:t xml:space="preserve">tem </w:t>
      </w:r>
      <w:r w:rsidR="00CE005D">
        <w:t>n</w:t>
      </w:r>
      <w:r w:rsidRPr="00F84F5B">
        <w:t>on</w:t>
      </w:r>
      <w:r w:rsidR="00CE005D">
        <w:t>-</w:t>
      </w:r>
      <w:r w:rsidRPr="00F84F5B">
        <w:t>response</w:t>
      </w:r>
    </w:p>
    <w:p w14:paraId="3A8318FE" w14:textId="34CA4AB9" w:rsidR="00C1323C" w:rsidRPr="00F84F5B" w:rsidRDefault="00C1323C" w:rsidP="00C1323C">
      <w:r w:rsidRPr="00F84F5B">
        <w:t>The final survey weights (wtpumf) are adjusted to account for total non</w:t>
      </w:r>
      <w:r w:rsidR="00063F25">
        <w:t>-</w:t>
      </w:r>
      <w:r w:rsidRPr="00F84F5B">
        <w:t>response (non</w:t>
      </w:r>
      <w:r w:rsidR="00063F25">
        <w:t>-</w:t>
      </w:r>
      <w:r w:rsidRPr="00F84F5B">
        <w:t>response to the survey), but not for item nonresponse (</w:t>
      </w:r>
      <w:r w:rsidR="00063F25">
        <w:t>non-response</w:t>
      </w:r>
      <w:r w:rsidRPr="00F84F5B">
        <w:t xml:space="preserve"> to individual questions). Adjusting for item </w:t>
      </w:r>
      <w:r w:rsidR="00063F25">
        <w:t>non-response</w:t>
      </w:r>
      <w:r w:rsidRPr="00F84F5B">
        <w:t xml:space="preserve"> is necessary to avoid biases in survey estimates. The adjustment can be simple or complicated, depending on the statistic being estimated, the information available for nonrespondents, and the model used for </w:t>
      </w:r>
      <w:r w:rsidR="00063F25">
        <w:t>non-response</w:t>
      </w:r>
      <w:r w:rsidRPr="00F84F5B">
        <w:t>.</w:t>
      </w:r>
    </w:p>
    <w:p w14:paraId="2C092EAF" w14:textId="7E7ED143" w:rsidR="00C1323C" w:rsidRPr="00F84F5B" w:rsidRDefault="00C1323C" w:rsidP="00C1323C">
      <w:r w:rsidRPr="00F84F5B">
        <w:t xml:space="preserve">A simple adjustment for item </w:t>
      </w:r>
      <w:r w:rsidR="00063F25">
        <w:t>non-response</w:t>
      </w:r>
      <w:r w:rsidRPr="00F84F5B">
        <w:t xml:space="preserve"> consists of multiplying the final weights (wtpumf) of each respondent in the population of interest by the ratio of the sum of final weights for all records in the population of interest divided by the sum of final weights for all respondents to that question in the population of interest. For example, consider the following survey results for DVTY1ST for grade 9 students.</w:t>
      </w:r>
    </w:p>
    <w:tbl>
      <w:tblPr>
        <w:tblStyle w:val="afd"/>
        <w:tblW w:w="0" w:type="auto"/>
        <w:jc w:val="center"/>
        <w:tblLook w:val="04A0" w:firstRow="1" w:lastRow="0" w:firstColumn="1" w:lastColumn="0" w:noHBand="0" w:noVBand="1"/>
      </w:tblPr>
      <w:tblGrid>
        <w:gridCol w:w="6789"/>
        <w:gridCol w:w="1570"/>
        <w:gridCol w:w="1837"/>
      </w:tblGrid>
      <w:tr w:rsidR="00432AA2" w:rsidRPr="00FC2839" w14:paraId="36170A61" w14:textId="77777777" w:rsidTr="00C42742">
        <w:trPr>
          <w:jc w:val="center"/>
        </w:trPr>
        <w:tc>
          <w:tcPr>
            <w:tcW w:w="0" w:type="auto"/>
            <w:shd w:val="clear" w:color="auto" w:fill="D9D9D9" w:themeFill="background1" w:themeFillShade="D9"/>
          </w:tcPr>
          <w:p w14:paraId="7750BD7F" w14:textId="77777777" w:rsidR="00432AA2" w:rsidRPr="00FC2839" w:rsidRDefault="00432AA2" w:rsidP="000B424D">
            <w:pPr>
              <w:spacing w:before="40" w:after="40"/>
            </w:pPr>
            <w:r w:rsidRPr="00FC2839">
              <w:t>DVTY1ST</w:t>
            </w:r>
          </w:p>
        </w:tc>
        <w:tc>
          <w:tcPr>
            <w:tcW w:w="0" w:type="auto"/>
            <w:shd w:val="clear" w:color="auto" w:fill="D9D9D9" w:themeFill="background1" w:themeFillShade="D9"/>
          </w:tcPr>
          <w:p w14:paraId="6F82ADBD" w14:textId="02D7489D" w:rsidR="00432AA2" w:rsidRPr="00FC2839" w:rsidRDefault="00432AA2" w:rsidP="000B424D">
            <w:pPr>
              <w:spacing w:before="40" w:after="40"/>
            </w:pPr>
            <w:r>
              <w:t>N</w:t>
            </w:r>
            <w:r w:rsidRPr="00FC2839">
              <w:t>umber of records</w:t>
            </w:r>
          </w:p>
        </w:tc>
        <w:tc>
          <w:tcPr>
            <w:tcW w:w="0" w:type="auto"/>
            <w:shd w:val="clear" w:color="auto" w:fill="D9D9D9" w:themeFill="background1" w:themeFillShade="D9"/>
          </w:tcPr>
          <w:p w14:paraId="03502E90" w14:textId="6BADDFBC" w:rsidR="00432AA2" w:rsidRPr="00FC2839" w:rsidRDefault="00432AA2" w:rsidP="000B424D">
            <w:pPr>
              <w:spacing w:before="40" w:after="40"/>
            </w:pPr>
            <w:r>
              <w:t>S</w:t>
            </w:r>
            <w:r w:rsidRPr="00FC2839">
              <w:t>um of wtpumf</w:t>
            </w:r>
          </w:p>
        </w:tc>
      </w:tr>
      <w:tr w:rsidR="000B424D" w:rsidRPr="00FC2839" w14:paraId="2F74191D" w14:textId="77777777" w:rsidTr="00C42742">
        <w:trPr>
          <w:jc w:val="center"/>
        </w:trPr>
        <w:tc>
          <w:tcPr>
            <w:tcW w:w="0" w:type="auto"/>
          </w:tcPr>
          <w:p w14:paraId="2CF5EA55" w14:textId="77777777" w:rsidR="00C1323C" w:rsidRPr="00F84F5B" w:rsidRDefault="00C1323C" w:rsidP="000B424D">
            <w:pPr>
              <w:spacing w:before="40" w:after="40"/>
            </w:pPr>
            <w:r w:rsidRPr="00F84F5B">
              <w:t>1 = Current Smoker</w:t>
            </w:r>
          </w:p>
        </w:tc>
        <w:tc>
          <w:tcPr>
            <w:tcW w:w="0" w:type="auto"/>
          </w:tcPr>
          <w:p w14:paraId="712B871B" w14:textId="77777777" w:rsidR="00C1323C" w:rsidRPr="00FC2839" w:rsidRDefault="00C1323C" w:rsidP="000B424D">
            <w:pPr>
              <w:spacing w:before="40" w:after="40"/>
            </w:pPr>
            <w:r w:rsidRPr="00FC2839">
              <w:t>180</w:t>
            </w:r>
          </w:p>
        </w:tc>
        <w:tc>
          <w:tcPr>
            <w:tcW w:w="0" w:type="auto"/>
          </w:tcPr>
          <w:p w14:paraId="2DEB1AE9" w14:textId="77777777" w:rsidR="00C1323C" w:rsidRPr="00FC2839" w:rsidRDefault="00C1323C" w:rsidP="000B424D">
            <w:pPr>
              <w:spacing w:before="40" w:after="40"/>
            </w:pPr>
            <w:r w:rsidRPr="00FC2839">
              <w:t>6,802.1</w:t>
            </w:r>
          </w:p>
        </w:tc>
      </w:tr>
      <w:tr w:rsidR="000B424D" w:rsidRPr="00FC2839" w14:paraId="2756E54A" w14:textId="77777777" w:rsidTr="00C42742">
        <w:trPr>
          <w:jc w:val="center"/>
        </w:trPr>
        <w:tc>
          <w:tcPr>
            <w:tcW w:w="0" w:type="auto"/>
          </w:tcPr>
          <w:p w14:paraId="13F4376B" w14:textId="77777777" w:rsidR="00C1323C" w:rsidRPr="00FC2839" w:rsidRDefault="00C1323C" w:rsidP="000B424D">
            <w:pPr>
              <w:spacing w:before="40" w:after="40"/>
            </w:pPr>
            <w:r w:rsidRPr="00FC2839">
              <w:t>2 = Former Smoker</w:t>
            </w:r>
          </w:p>
        </w:tc>
        <w:tc>
          <w:tcPr>
            <w:tcW w:w="0" w:type="auto"/>
          </w:tcPr>
          <w:p w14:paraId="1AFEBB19" w14:textId="77777777" w:rsidR="00C1323C" w:rsidRPr="00FC2839" w:rsidRDefault="00C1323C" w:rsidP="000B424D">
            <w:pPr>
              <w:spacing w:before="40" w:after="40"/>
            </w:pPr>
            <w:r w:rsidRPr="00FC2839">
              <w:t>24</w:t>
            </w:r>
          </w:p>
        </w:tc>
        <w:tc>
          <w:tcPr>
            <w:tcW w:w="0" w:type="auto"/>
          </w:tcPr>
          <w:p w14:paraId="395C5C8A" w14:textId="77777777" w:rsidR="00C1323C" w:rsidRPr="00FC2839" w:rsidRDefault="00C1323C" w:rsidP="000B424D">
            <w:pPr>
              <w:spacing w:before="40" w:after="40"/>
            </w:pPr>
            <w:r w:rsidRPr="00FC2839">
              <w:t>696.8</w:t>
            </w:r>
          </w:p>
        </w:tc>
      </w:tr>
      <w:tr w:rsidR="000B424D" w:rsidRPr="00FC2839" w14:paraId="7AF5C7A8" w14:textId="77777777" w:rsidTr="00C42742">
        <w:trPr>
          <w:jc w:val="center"/>
        </w:trPr>
        <w:tc>
          <w:tcPr>
            <w:tcW w:w="0" w:type="auto"/>
          </w:tcPr>
          <w:p w14:paraId="4BA7027A" w14:textId="77777777" w:rsidR="00C1323C" w:rsidRPr="00FC2839" w:rsidRDefault="00C1323C" w:rsidP="000B424D">
            <w:pPr>
              <w:spacing w:before="40" w:after="40"/>
            </w:pPr>
            <w:r w:rsidRPr="00FC2839">
              <w:t>3 = Never Smoker</w:t>
            </w:r>
          </w:p>
        </w:tc>
        <w:tc>
          <w:tcPr>
            <w:tcW w:w="0" w:type="auto"/>
          </w:tcPr>
          <w:p w14:paraId="6116DDCE" w14:textId="77777777" w:rsidR="00C1323C" w:rsidRPr="00FC2839" w:rsidRDefault="00C1323C" w:rsidP="000B424D">
            <w:pPr>
              <w:spacing w:before="40" w:after="40"/>
            </w:pPr>
            <w:r w:rsidRPr="00FC2839">
              <w:t>10,815</w:t>
            </w:r>
          </w:p>
        </w:tc>
        <w:tc>
          <w:tcPr>
            <w:tcW w:w="0" w:type="auto"/>
          </w:tcPr>
          <w:p w14:paraId="45481FB9" w14:textId="77777777" w:rsidR="00C1323C" w:rsidRPr="00FC2839" w:rsidRDefault="00C1323C" w:rsidP="000B424D">
            <w:pPr>
              <w:spacing w:before="40" w:after="40"/>
            </w:pPr>
            <w:r w:rsidRPr="00FC2839">
              <w:t>375,630.6</w:t>
            </w:r>
          </w:p>
        </w:tc>
      </w:tr>
      <w:tr w:rsidR="000B424D" w:rsidRPr="00FC2839" w14:paraId="37922F6E" w14:textId="77777777" w:rsidTr="00C42742">
        <w:trPr>
          <w:jc w:val="center"/>
        </w:trPr>
        <w:tc>
          <w:tcPr>
            <w:tcW w:w="0" w:type="auto"/>
          </w:tcPr>
          <w:p w14:paraId="41F974DD" w14:textId="77777777" w:rsidR="00C1323C" w:rsidRPr="00FC2839" w:rsidRDefault="00C1323C" w:rsidP="000B424D">
            <w:pPr>
              <w:spacing w:before="40" w:after="40"/>
            </w:pPr>
            <w:r w:rsidRPr="00FC2839">
              <w:t>99 = Not Stated</w:t>
            </w:r>
          </w:p>
        </w:tc>
        <w:tc>
          <w:tcPr>
            <w:tcW w:w="0" w:type="auto"/>
          </w:tcPr>
          <w:p w14:paraId="1A050D71" w14:textId="77777777" w:rsidR="00C1323C" w:rsidRPr="00FC2839" w:rsidRDefault="00C1323C" w:rsidP="000B424D">
            <w:pPr>
              <w:spacing w:before="40" w:after="40"/>
            </w:pPr>
            <w:r w:rsidRPr="00FC2839">
              <w:t>36</w:t>
            </w:r>
          </w:p>
        </w:tc>
        <w:tc>
          <w:tcPr>
            <w:tcW w:w="0" w:type="auto"/>
          </w:tcPr>
          <w:p w14:paraId="4EE162A5" w14:textId="77777777" w:rsidR="00C1323C" w:rsidRPr="00FC2839" w:rsidRDefault="00C1323C" w:rsidP="000B424D">
            <w:pPr>
              <w:spacing w:before="40" w:after="40"/>
            </w:pPr>
            <w:r w:rsidRPr="00FC2839">
              <w:t>1,338.6</w:t>
            </w:r>
          </w:p>
        </w:tc>
      </w:tr>
      <w:tr w:rsidR="000B424D" w:rsidRPr="00FC2839" w14:paraId="3DEC890B" w14:textId="77777777" w:rsidTr="00C42742">
        <w:trPr>
          <w:jc w:val="center"/>
        </w:trPr>
        <w:tc>
          <w:tcPr>
            <w:tcW w:w="0" w:type="auto"/>
          </w:tcPr>
          <w:p w14:paraId="7E32607B" w14:textId="77777777" w:rsidR="00C1323C" w:rsidRPr="00FC2839" w:rsidRDefault="00C1323C" w:rsidP="000B424D">
            <w:pPr>
              <w:spacing w:before="40" w:after="40"/>
            </w:pPr>
            <w:r w:rsidRPr="00FC2839">
              <w:t>Total (Grade 9)</w:t>
            </w:r>
          </w:p>
        </w:tc>
        <w:tc>
          <w:tcPr>
            <w:tcW w:w="0" w:type="auto"/>
          </w:tcPr>
          <w:p w14:paraId="6DAC407F" w14:textId="77777777" w:rsidR="00C1323C" w:rsidRPr="00FC2839" w:rsidRDefault="00C1323C" w:rsidP="000B424D">
            <w:pPr>
              <w:spacing w:before="40" w:after="40"/>
            </w:pPr>
            <w:r w:rsidRPr="00FC2839">
              <w:t>11,055</w:t>
            </w:r>
          </w:p>
        </w:tc>
        <w:tc>
          <w:tcPr>
            <w:tcW w:w="0" w:type="auto"/>
          </w:tcPr>
          <w:p w14:paraId="0433450C" w14:textId="77777777" w:rsidR="00C1323C" w:rsidRPr="00FC2839" w:rsidRDefault="00C1323C" w:rsidP="000B424D">
            <w:pPr>
              <w:spacing w:before="40" w:after="40"/>
            </w:pPr>
            <w:r w:rsidRPr="00FC2839">
              <w:t>384,468.2</w:t>
            </w:r>
          </w:p>
        </w:tc>
      </w:tr>
      <w:tr w:rsidR="0073360A" w:rsidRPr="00FC2839" w14:paraId="4504BF77" w14:textId="77777777" w:rsidTr="008C3BBC">
        <w:trPr>
          <w:jc w:val="center"/>
        </w:trPr>
        <w:tc>
          <w:tcPr>
            <w:tcW w:w="0" w:type="auto"/>
          </w:tcPr>
          <w:p w14:paraId="627472E8" w14:textId="77777777" w:rsidR="0073360A" w:rsidRPr="00FC2839" w:rsidRDefault="0073360A" w:rsidP="00432AA2">
            <w:pPr>
              <w:spacing w:before="40" w:after="40"/>
            </w:pPr>
            <w:r w:rsidRPr="00F01682">
              <w:rPr>
                <w:b/>
                <w:bCs/>
                <w:i/>
                <w:iCs/>
              </w:rPr>
              <w:t>Note:</w:t>
            </w:r>
            <w:r>
              <w:rPr>
                <w:i/>
                <w:iCs/>
              </w:rPr>
              <w:t xml:space="preserve"> </w:t>
            </w:r>
            <w:r>
              <w:t xml:space="preserve">These data are </w:t>
            </w:r>
            <w:r w:rsidRPr="000B206D">
              <w:t>illustrative examples and not based on actual information</w:t>
            </w:r>
            <w:r>
              <w:t>.</w:t>
            </w:r>
          </w:p>
        </w:tc>
        <w:tc>
          <w:tcPr>
            <w:tcW w:w="1570" w:type="dxa"/>
          </w:tcPr>
          <w:p w14:paraId="28692618" w14:textId="77777777" w:rsidR="0073360A" w:rsidRPr="00FC2839" w:rsidRDefault="0073360A" w:rsidP="00432AA2">
            <w:pPr>
              <w:spacing w:before="40" w:after="40"/>
            </w:pPr>
          </w:p>
        </w:tc>
        <w:tc>
          <w:tcPr>
            <w:tcW w:w="1837" w:type="dxa"/>
          </w:tcPr>
          <w:p w14:paraId="4BEC584F" w14:textId="744A538E" w:rsidR="0073360A" w:rsidRPr="00FC2839" w:rsidRDefault="0073360A" w:rsidP="00432AA2">
            <w:pPr>
              <w:spacing w:before="40" w:after="40"/>
            </w:pPr>
          </w:p>
        </w:tc>
      </w:tr>
    </w:tbl>
    <w:p w14:paraId="3654DC82" w14:textId="77777777" w:rsidR="00CE005D" w:rsidRDefault="00CE005D" w:rsidP="00C1323C"/>
    <w:p w14:paraId="6E54AAB1" w14:textId="4FAB3D3B" w:rsidR="00C1323C" w:rsidRPr="00F84F5B" w:rsidRDefault="00C1323C" w:rsidP="00C1323C">
      <w:r w:rsidRPr="00F84F5B">
        <w:t xml:space="preserve">To adjust estimates of current smokers, former smokers and never smokers in grade 9 for </w:t>
      </w:r>
      <w:r w:rsidR="00063F25">
        <w:t>non-response</w:t>
      </w:r>
      <w:r w:rsidRPr="00F84F5B">
        <w:t xml:space="preserve">, multiply their weights wtpumf by the ratio 384468.2/(6802.1 + 696.8 + 375630.6) = 1.00349 before summing. The </w:t>
      </w:r>
      <w:r w:rsidR="00063F25">
        <w:t>non-response</w:t>
      </w:r>
      <w:r w:rsidRPr="00F84F5B">
        <w:t xml:space="preserve"> adjusted estimate for the number of current smokers in grade 9 will thus be 6,825.8. The adjustment is small because there is very low </w:t>
      </w:r>
      <w:r w:rsidR="00063F25">
        <w:t>non-response</w:t>
      </w:r>
      <w:r w:rsidRPr="00F84F5B">
        <w:t xml:space="preserve"> to that question.</w:t>
      </w:r>
    </w:p>
    <w:p w14:paraId="49A404ED" w14:textId="3F58A2BB" w:rsidR="00C1323C" w:rsidRPr="00F84F5B" w:rsidRDefault="00C1323C" w:rsidP="00C1323C">
      <w:r w:rsidRPr="00F84F5B">
        <w:t xml:space="preserve">The </w:t>
      </w:r>
      <w:r w:rsidR="00063F25">
        <w:t>non-response</w:t>
      </w:r>
      <w:r w:rsidRPr="00F84F5B">
        <w:t xml:space="preserve"> adjustment for the estimate of the total number of whole cigarettes smoked in the past 7 days prior to the survey by students in grade 9 is slightly more complicated because the variable DVCIGWK is subject to a skip based on answers to an earlier question (SS_030: Have you ever smoked a whole cigarette?) which itself is subject to </w:t>
      </w:r>
      <w:r w:rsidR="00063F25">
        <w:t>non-response</w:t>
      </w:r>
      <w:r w:rsidRPr="00F84F5B">
        <w:t xml:space="preserve">. What is important is to determine which records to use to adjust for </w:t>
      </w:r>
      <w:r w:rsidR="00063F25">
        <w:t>non-response</w:t>
      </w:r>
      <w:r w:rsidRPr="00F84F5B">
        <w:t xml:space="preserve">. In some cases, it may be necessary to carry out two separate adjustments; first, for </w:t>
      </w:r>
      <w:r w:rsidR="00063F25">
        <w:t>non-response</w:t>
      </w:r>
      <w:r w:rsidRPr="00F84F5B">
        <w:t xml:space="preserve"> to the filter question (SS_030) and then, for </w:t>
      </w:r>
      <w:r w:rsidR="00063F25">
        <w:t>non-response</w:t>
      </w:r>
      <w:r w:rsidRPr="00F84F5B">
        <w:t xml:space="preserve"> to the question of interest (DVCIGWK). In this particular case, since nonrespondents to SS_030 were not made to skip the question of interest, we do not have to deal with question SS_030 when adjusting for </w:t>
      </w:r>
      <w:r w:rsidR="00063F25">
        <w:t>non-response</w:t>
      </w:r>
      <w:r w:rsidRPr="00F84F5B">
        <w:t xml:space="preserve"> to DVCIGWK. Consider the following responses to DVCIGWK among grade 9 students.</w:t>
      </w:r>
    </w:p>
    <w:tbl>
      <w:tblPr>
        <w:tblStyle w:val="afd"/>
        <w:tblW w:w="0" w:type="auto"/>
        <w:jc w:val="center"/>
        <w:tblLook w:val="04A0" w:firstRow="1" w:lastRow="0" w:firstColumn="1" w:lastColumn="0" w:noHBand="0" w:noVBand="1"/>
      </w:tblPr>
      <w:tblGrid>
        <w:gridCol w:w="6789"/>
        <w:gridCol w:w="1428"/>
        <w:gridCol w:w="1979"/>
      </w:tblGrid>
      <w:tr w:rsidR="00C1323C" w:rsidRPr="00FC2839" w14:paraId="55A7E318" w14:textId="77777777" w:rsidTr="00C42742">
        <w:trPr>
          <w:jc w:val="center"/>
        </w:trPr>
        <w:tc>
          <w:tcPr>
            <w:tcW w:w="0" w:type="auto"/>
            <w:shd w:val="clear" w:color="auto" w:fill="D9D9D9" w:themeFill="background1" w:themeFillShade="D9"/>
          </w:tcPr>
          <w:p w14:paraId="345DDCF4" w14:textId="77777777" w:rsidR="00C1323C" w:rsidRPr="00FC2839" w:rsidRDefault="00C1323C" w:rsidP="000B424D">
            <w:pPr>
              <w:spacing w:before="40" w:after="40"/>
            </w:pPr>
            <w:r w:rsidRPr="00FC2839">
              <w:t>DVCIGWK</w:t>
            </w:r>
          </w:p>
        </w:tc>
        <w:tc>
          <w:tcPr>
            <w:tcW w:w="0" w:type="auto"/>
            <w:shd w:val="clear" w:color="auto" w:fill="D9D9D9" w:themeFill="background1" w:themeFillShade="D9"/>
          </w:tcPr>
          <w:p w14:paraId="0FF242DA" w14:textId="1CE163D2" w:rsidR="00C1323C" w:rsidRPr="00FC2839" w:rsidRDefault="00432AA2" w:rsidP="000B424D">
            <w:pPr>
              <w:spacing w:before="40" w:after="40"/>
            </w:pPr>
            <w:r>
              <w:t>N</w:t>
            </w:r>
            <w:r w:rsidR="00C1323C" w:rsidRPr="00FC2839">
              <w:t>umber of records</w:t>
            </w:r>
          </w:p>
        </w:tc>
        <w:tc>
          <w:tcPr>
            <w:tcW w:w="0" w:type="auto"/>
            <w:shd w:val="clear" w:color="auto" w:fill="D9D9D9" w:themeFill="background1" w:themeFillShade="D9"/>
          </w:tcPr>
          <w:p w14:paraId="5BFB603D" w14:textId="12C415C5" w:rsidR="00C1323C" w:rsidRPr="00FC2839" w:rsidRDefault="00432AA2" w:rsidP="000B424D">
            <w:pPr>
              <w:spacing w:before="40" w:after="40"/>
            </w:pPr>
            <w:r>
              <w:t>S</w:t>
            </w:r>
            <w:r w:rsidR="00C1323C" w:rsidRPr="00FC2839">
              <w:t>um of wtpumf</w:t>
            </w:r>
          </w:p>
        </w:tc>
      </w:tr>
      <w:tr w:rsidR="00C1323C" w:rsidRPr="00FC2839" w14:paraId="1B6BC1CB" w14:textId="77777777" w:rsidTr="00C42742">
        <w:trPr>
          <w:jc w:val="center"/>
        </w:trPr>
        <w:tc>
          <w:tcPr>
            <w:tcW w:w="0" w:type="auto"/>
          </w:tcPr>
          <w:p w14:paraId="24BFEEE1" w14:textId="77777777" w:rsidR="00C1323C" w:rsidRPr="00F84F5B" w:rsidRDefault="00C1323C" w:rsidP="000B424D">
            <w:pPr>
              <w:spacing w:before="40" w:after="40"/>
            </w:pPr>
            <w:r w:rsidRPr="00F84F5B">
              <w:t>0 = 0 whole cigarettes smoked</w:t>
            </w:r>
          </w:p>
        </w:tc>
        <w:tc>
          <w:tcPr>
            <w:tcW w:w="0" w:type="auto"/>
          </w:tcPr>
          <w:p w14:paraId="723BFB70" w14:textId="77777777" w:rsidR="00C1323C" w:rsidRPr="00FC2839" w:rsidRDefault="00C1323C" w:rsidP="000B424D">
            <w:pPr>
              <w:spacing w:before="40" w:after="40"/>
            </w:pPr>
            <w:r w:rsidRPr="00FC2839">
              <w:t>358</w:t>
            </w:r>
          </w:p>
        </w:tc>
        <w:tc>
          <w:tcPr>
            <w:tcW w:w="0" w:type="auto"/>
          </w:tcPr>
          <w:p w14:paraId="0229DF64" w14:textId="77777777" w:rsidR="00C1323C" w:rsidRPr="00FC2839" w:rsidRDefault="00C1323C" w:rsidP="000B424D">
            <w:pPr>
              <w:spacing w:before="40" w:after="40"/>
            </w:pPr>
            <w:r w:rsidRPr="00FC2839">
              <w:t>10,358.1</w:t>
            </w:r>
          </w:p>
        </w:tc>
      </w:tr>
      <w:tr w:rsidR="00C1323C" w:rsidRPr="00FC2839" w14:paraId="550B692F" w14:textId="77777777" w:rsidTr="00C42742">
        <w:trPr>
          <w:jc w:val="center"/>
        </w:trPr>
        <w:tc>
          <w:tcPr>
            <w:tcW w:w="0" w:type="auto"/>
          </w:tcPr>
          <w:p w14:paraId="0FF640A6" w14:textId="77777777" w:rsidR="00C1323C" w:rsidRPr="00F84F5B" w:rsidRDefault="00C1323C" w:rsidP="000B424D">
            <w:pPr>
              <w:spacing w:before="40" w:after="40"/>
            </w:pPr>
            <w:r w:rsidRPr="00F84F5B">
              <w:t>1:252 = Range: 1 to 252 whole cigarettes smoked</w:t>
            </w:r>
          </w:p>
        </w:tc>
        <w:tc>
          <w:tcPr>
            <w:tcW w:w="0" w:type="auto"/>
          </w:tcPr>
          <w:p w14:paraId="751AD7C0" w14:textId="77777777" w:rsidR="00C1323C" w:rsidRPr="00FC2839" w:rsidRDefault="00C1323C" w:rsidP="000B424D">
            <w:pPr>
              <w:spacing w:before="40" w:after="40"/>
            </w:pPr>
            <w:r w:rsidRPr="00FC2839">
              <w:t>334</w:t>
            </w:r>
          </w:p>
        </w:tc>
        <w:tc>
          <w:tcPr>
            <w:tcW w:w="0" w:type="auto"/>
          </w:tcPr>
          <w:p w14:paraId="21D3CA7A" w14:textId="77777777" w:rsidR="00C1323C" w:rsidRPr="00FC2839" w:rsidRDefault="00C1323C" w:rsidP="000B424D">
            <w:pPr>
              <w:spacing w:before="40" w:after="40"/>
            </w:pPr>
            <w:r w:rsidRPr="00FC2839">
              <w:t>11,866.2</w:t>
            </w:r>
          </w:p>
        </w:tc>
      </w:tr>
      <w:tr w:rsidR="00C1323C" w:rsidRPr="00FC2839" w14:paraId="5058D655" w14:textId="77777777" w:rsidTr="00C42742">
        <w:trPr>
          <w:jc w:val="center"/>
        </w:trPr>
        <w:tc>
          <w:tcPr>
            <w:tcW w:w="0" w:type="auto"/>
          </w:tcPr>
          <w:p w14:paraId="31CF1920" w14:textId="77777777" w:rsidR="00C1323C" w:rsidRPr="00FC2839" w:rsidRDefault="00C1323C" w:rsidP="000B424D">
            <w:pPr>
              <w:spacing w:before="40" w:after="40"/>
            </w:pPr>
            <w:r w:rsidRPr="00FC2839">
              <w:t>996 = Valid Skip</w:t>
            </w:r>
          </w:p>
        </w:tc>
        <w:tc>
          <w:tcPr>
            <w:tcW w:w="0" w:type="auto"/>
          </w:tcPr>
          <w:p w14:paraId="7103AD6D" w14:textId="77777777" w:rsidR="00C1323C" w:rsidRPr="00FC2839" w:rsidRDefault="00C1323C" w:rsidP="000B424D">
            <w:pPr>
              <w:spacing w:before="40" w:after="40"/>
            </w:pPr>
            <w:r w:rsidRPr="00FC2839">
              <w:t>10,234</w:t>
            </w:r>
          </w:p>
        </w:tc>
        <w:tc>
          <w:tcPr>
            <w:tcW w:w="0" w:type="auto"/>
          </w:tcPr>
          <w:p w14:paraId="35210F68" w14:textId="77777777" w:rsidR="00C1323C" w:rsidRPr="00FC2839" w:rsidRDefault="00C1323C" w:rsidP="000B424D">
            <w:pPr>
              <w:spacing w:before="40" w:after="40"/>
            </w:pPr>
            <w:r w:rsidRPr="00FC2839">
              <w:t>357,512.6</w:t>
            </w:r>
          </w:p>
        </w:tc>
      </w:tr>
      <w:tr w:rsidR="00C1323C" w:rsidRPr="00FC2839" w14:paraId="486C32DD" w14:textId="77777777" w:rsidTr="00C42742">
        <w:trPr>
          <w:jc w:val="center"/>
        </w:trPr>
        <w:tc>
          <w:tcPr>
            <w:tcW w:w="0" w:type="auto"/>
          </w:tcPr>
          <w:p w14:paraId="7B2354A4" w14:textId="77777777" w:rsidR="00C1323C" w:rsidRPr="00FC2839" w:rsidRDefault="00C1323C" w:rsidP="000B424D">
            <w:pPr>
              <w:spacing w:before="40" w:after="40"/>
            </w:pPr>
            <w:r w:rsidRPr="00FC2839">
              <w:t>999 = Not Stated</w:t>
            </w:r>
          </w:p>
        </w:tc>
        <w:tc>
          <w:tcPr>
            <w:tcW w:w="0" w:type="auto"/>
          </w:tcPr>
          <w:p w14:paraId="157308A6" w14:textId="77777777" w:rsidR="00C1323C" w:rsidRPr="00FC2839" w:rsidRDefault="00C1323C" w:rsidP="000B424D">
            <w:pPr>
              <w:spacing w:before="40" w:after="40"/>
            </w:pPr>
            <w:r w:rsidRPr="00FC2839">
              <w:t>129</w:t>
            </w:r>
          </w:p>
        </w:tc>
        <w:tc>
          <w:tcPr>
            <w:tcW w:w="0" w:type="auto"/>
          </w:tcPr>
          <w:p w14:paraId="791F7F86" w14:textId="77777777" w:rsidR="00C1323C" w:rsidRPr="00FC2839" w:rsidRDefault="00C1323C" w:rsidP="000B424D">
            <w:pPr>
              <w:spacing w:before="40" w:after="40"/>
            </w:pPr>
            <w:r w:rsidRPr="00FC2839">
              <w:t>4,731.3</w:t>
            </w:r>
          </w:p>
        </w:tc>
      </w:tr>
      <w:tr w:rsidR="00C1323C" w:rsidRPr="00FC2839" w14:paraId="2C573E3A" w14:textId="77777777" w:rsidTr="00C42742">
        <w:trPr>
          <w:jc w:val="center"/>
        </w:trPr>
        <w:tc>
          <w:tcPr>
            <w:tcW w:w="0" w:type="auto"/>
          </w:tcPr>
          <w:p w14:paraId="79E8136F" w14:textId="77777777" w:rsidR="00C1323C" w:rsidRPr="00FC2839" w:rsidRDefault="00C1323C" w:rsidP="000B424D">
            <w:pPr>
              <w:spacing w:before="40" w:after="40"/>
            </w:pPr>
            <w:r w:rsidRPr="00FC2839">
              <w:t>Total (Grade 9)</w:t>
            </w:r>
          </w:p>
        </w:tc>
        <w:tc>
          <w:tcPr>
            <w:tcW w:w="0" w:type="auto"/>
          </w:tcPr>
          <w:p w14:paraId="573E90A5" w14:textId="77777777" w:rsidR="00C1323C" w:rsidRPr="00FC2839" w:rsidRDefault="00C1323C" w:rsidP="000B424D">
            <w:pPr>
              <w:spacing w:before="40" w:after="40"/>
            </w:pPr>
            <w:r w:rsidRPr="00FC2839">
              <w:t>11,055</w:t>
            </w:r>
          </w:p>
        </w:tc>
        <w:tc>
          <w:tcPr>
            <w:tcW w:w="0" w:type="auto"/>
          </w:tcPr>
          <w:p w14:paraId="163FE595" w14:textId="77777777" w:rsidR="00C1323C" w:rsidRPr="00FC2839" w:rsidRDefault="00C1323C" w:rsidP="000B424D">
            <w:pPr>
              <w:spacing w:before="40" w:after="40"/>
            </w:pPr>
            <w:r w:rsidRPr="00FC2839">
              <w:t>384,468.2</w:t>
            </w:r>
          </w:p>
        </w:tc>
      </w:tr>
      <w:tr w:rsidR="008C3BBC" w:rsidRPr="00FC2839" w14:paraId="01B03AE9" w14:textId="77777777" w:rsidTr="008C3BBC">
        <w:trPr>
          <w:jc w:val="center"/>
        </w:trPr>
        <w:tc>
          <w:tcPr>
            <w:tcW w:w="0" w:type="auto"/>
          </w:tcPr>
          <w:p w14:paraId="61AD2350" w14:textId="77777777" w:rsidR="008C3BBC" w:rsidRPr="00FC2839" w:rsidRDefault="008C3BBC" w:rsidP="00432AA2">
            <w:pPr>
              <w:spacing w:before="40" w:after="40"/>
            </w:pPr>
            <w:r w:rsidRPr="00F01682">
              <w:rPr>
                <w:b/>
                <w:bCs/>
                <w:i/>
                <w:iCs/>
              </w:rPr>
              <w:t>Note:</w:t>
            </w:r>
            <w:r>
              <w:rPr>
                <w:i/>
                <w:iCs/>
              </w:rPr>
              <w:t xml:space="preserve"> </w:t>
            </w:r>
            <w:r>
              <w:t xml:space="preserve">These data are </w:t>
            </w:r>
            <w:r w:rsidRPr="000B206D">
              <w:t>illustrative examples and not based on actual information</w:t>
            </w:r>
            <w:r>
              <w:t>.</w:t>
            </w:r>
          </w:p>
        </w:tc>
        <w:tc>
          <w:tcPr>
            <w:tcW w:w="1428" w:type="dxa"/>
          </w:tcPr>
          <w:p w14:paraId="4A30A701" w14:textId="77777777" w:rsidR="008C3BBC" w:rsidRPr="00FC2839" w:rsidRDefault="008C3BBC" w:rsidP="00432AA2">
            <w:pPr>
              <w:spacing w:before="40" w:after="40"/>
            </w:pPr>
          </w:p>
        </w:tc>
        <w:tc>
          <w:tcPr>
            <w:tcW w:w="1979" w:type="dxa"/>
          </w:tcPr>
          <w:p w14:paraId="17E9DC2C" w14:textId="41EAA448" w:rsidR="008C3BBC" w:rsidRPr="00FC2839" w:rsidRDefault="008C3BBC" w:rsidP="00432AA2">
            <w:pPr>
              <w:spacing w:before="40" w:after="40"/>
            </w:pPr>
          </w:p>
        </w:tc>
      </w:tr>
    </w:tbl>
    <w:p w14:paraId="29FAFA48" w14:textId="77777777" w:rsidR="00C1323C" w:rsidRPr="00F84F5B" w:rsidRDefault="00C1323C" w:rsidP="00C1323C"/>
    <w:p w14:paraId="3B36EDD6" w14:textId="13F2B6BE" w:rsidR="00C1323C" w:rsidRPr="00FC2839" w:rsidRDefault="00C1323C" w:rsidP="00C1323C">
      <w:r w:rsidRPr="00FC2839">
        <w:t xml:space="preserve">The adjustment for </w:t>
      </w:r>
      <w:r w:rsidR="00063F25">
        <w:t>non-response</w:t>
      </w:r>
      <w:r w:rsidRPr="00FC2839">
        <w:t xml:space="preserve"> to DVCIGWK for grade 9 consists of multiplying the weights wtpumf of respondents by the ratio of the sum of weights for all grade 9 students who were administered the question (10358.1 + 11866.2 + 4731.3) divided by the sum of weights for those who responded (10358.1 + 11866.2), which is 1.21289. The estimate of cigarettes smoked should be calculated using these adjusted weights instead of weights wtpumf, otherwise cigarette consumption may be underestimated by about one-sixth.</w:t>
      </w:r>
    </w:p>
    <w:p w14:paraId="01FCCA7D" w14:textId="26517CD7" w:rsidR="00C1323C" w:rsidRPr="00F84F5B" w:rsidRDefault="00C1323C" w:rsidP="00C1323C">
      <w:r w:rsidRPr="00F84F5B">
        <w:t>When estimating a quantity that is based on more than one question or item, such as a ratio, the set of respondents would normally consist of records that have reported all questions or items (i.e., reported values for both the numerator and the denominator, in the case of ratios).</w:t>
      </w:r>
    </w:p>
    <w:p w14:paraId="05A7505C" w14:textId="6B3AD23E" w:rsidR="00C1323C" w:rsidRPr="00F84F5B" w:rsidRDefault="00C1323C" w:rsidP="00C1323C">
      <w:r w:rsidRPr="00F84F5B">
        <w:t xml:space="preserve">Finally, note that the nonrespondent adjustment can be refined by being carried out separately by subgroup. This is recommended when item </w:t>
      </w:r>
      <w:r w:rsidR="00063F25">
        <w:t>non-response</w:t>
      </w:r>
      <w:r w:rsidRPr="00F84F5B">
        <w:t xml:space="preserve"> rates are not very small and the </w:t>
      </w:r>
      <w:r w:rsidR="00063F25">
        <w:t>non-response</w:t>
      </w:r>
      <w:r w:rsidRPr="00F84F5B">
        <w:t xml:space="preserve"> patterns differ for different sub-populations (e.g., by gender, grade, and/or geography), and these sub-populations are identifiable on the PUMF. </w:t>
      </w:r>
    </w:p>
    <w:p w14:paraId="7EC28FBE" w14:textId="784AE33C" w:rsidR="00C1323C" w:rsidRPr="00F84F5B" w:rsidRDefault="00CE005D" w:rsidP="00C1323C">
      <w:pPr>
        <w:pStyle w:val="3"/>
      </w:pPr>
      <w:r>
        <w:t>Calculating</w:t>
      </w:r>
      <w:r w:rsidR="00C1323C" w:rsidRPr="00FC2839">
        <w:t xml:space="preserve"> </w:t>
      </w:r>
      <w:r w:rsidR="006E418A">
        <w:t>v</w:t>
      </w:r>
      <w:r w:rsidR="00F1483E" w:rsidRPr="00FC2839">
        <w:t xml:space="preserve">ariance </w:t>
      </w:r>
      <w:r w:rsidR="006E418A">
        <w:t>e</w:t>
      </w:r>
      <w:r w:rsidR="00F1483E" w:rsidRPr="00FC2839">
        <w:t xml:space="preserve">stimates </w:t>
      </w:r>
      <w:r w:rsidR="00F1483E">
        <w:t>u</w:t>
      </w:r>
      <w:r w:rsidR="00F1483E" w:rsidRPr="00FC2839">
        <w:t xml:space="preserve">sing </w:t>
      </w:r>
      <w:r w:rsidR="006E418A">
        <w:t>b</w:t>
      </w:r>
      <w:r w:rsidR="00C1323C" w:rsidRPr="00FC2839">
        <w:t xml:space="preserve">ootstrap </w:t>
      </w:r>
      <w:r w:rsidR="006E418A">
        <w:t>w</w:t>
      </w:r>
      <w:r w:rsidR="00C1323C" w:rsidRPr="00FC2839">
        <w:t>eights</w:t>
      </w:r>
    </w:p>
    <w:p w14:paraId="217E8933" w14:textId="1D2B7B73" w:rsidR="00C1323C" w:rsidRDefault="00A62423" w:rsidP="00BD42BF">
      <w:r>
        <w:t>To generate the 500 bootstrap estimates for an estimate, it is necessary to replicate all the steps that were used to generate the original estimate</w:t>
      </w:r>
      <w:r w:rsidRPr="00FC2839">
        <w:t xml:space="preserve">, including any adjustment for item </w:t>
      </w:r>
      <w:r>
        <w:t>non-response</w:t>
      </w:r>
      <w:r w:rsidRPr="006D6FF2">
        <w:t xml:space="preserve">, </w:t>
      </w:r>
      <w:r w:rsidRPr="000B424D">
        <w:t>e.g., wt</w:t>
      </w:r>
      <w:r w:rsidRPr="000B424D">
        <w:rPr>
          <w:vertAlign w:val="subscript"/>
        </w:rPr>
        <w:t>adj,j</w:t>
      </w:r>
      <w:r w:rsidRPr="000B424D">
        <w:t xml:space="preserve"> = wt</w:t>
      </w:r>
      <w:r w:rsidRPr="000B424D">
        <w:rPr>
          <w:vertAlign w:val="subscript"/>
        </w:rPr>
        <w:t>j</w:t>
      </w:r>
      <w:r w:rsidRPr="000B424D">
        <w:t xml:space="preserve"> (Σ</w:t>
      </w:r>
      <w:r w:rsidRPr="000B424D">
        <w:rPr>
          <w:vertAlign w:val="subscript"/>
        </w:rPr>
        <w:t>all</w:t>
      </w:r>
      <w:r w:rsidRPr="000B424D">
        <w:t xml:space="preserve"> wt</w:t>
      </w:r>
      <w:r w:rsidRPr="000B424D">
        <w:rPr>
          <w:vertAlign w:val="subscript"/>
        </w:rPr>
        <w:t xml:space="preserve">j </w:t>
      </w:r>
      <w:r w:rsidRPr="000B424D">
        <w:t>/Σ</w:t>
      </w:r>
      <w:r w:rsidRPr="000B424D">
        <w:rPr>
          <w:vertAlign w:val="subscript"/>
        </w:rPr>
        <w:t>resp</w:t>
      </w:r>
      <w:r w:rsidRPr="000B424D">
        <w:t xml:space="preserve"> wt</w:t>
      </w:r>
      <w:r w:rsidRPr="000B424D">
        <w:rPr>
          <w:vertAlign w:val="subscript"/>
        </w:rPr>
        <w:t xml:space="preserve">j </w:t>
      </w:r>
      <w:r w:rsidRPr="006D6FF2">
        <w:t>),</w:t>
      </w:r>
      <w:r>
        <w:t xml:space="preserve"> </w:t>
      </w:r>
      <w:r w:rsidRPr="00FC2839">
        <w:t xml:space="preserve">except that the set of wtpumf values </w:t>
      </w:r>
      <w:r>
        <w:t>are</w:t>
      </w:r>
      <w:r w:rsidRPr="00FC2839">
        <w:t xml:space="preserve"> successively replaced </w:t>
      </w:r>
      <w:r>
        <w:t>by each of the sets of bsw values (bsw1</w:t>
      </w:r>
      <w:r w:rsidR="008B23C9" w:rsidRPr="009A2044">
        <w:t>–</w:t>
      </w:r>
      <w:r>
        <w:t>bsw500) from the bootstrap weights file</w:t>
      </w:r>
      <w:r w:rsidRPr="00FC2839">
        <w:t xml:space="preserve">. </w:t>
      </w:r>
      <w:r>
        <w:t>These estimates are then inserted into the formula for the bootstrap variance.</w:t>
      </w:r>
    </w:p>
    <w:p w14:paraId="689F6974" w14:textId="2FBAD49F" w:rsidR="00482A52" w:rsidRPr="00FC2839" w:rsidRDefault="008542D3" w:rsidP="00BD42BF">
      <w:r>
        <w:t xml:space="preserve">Users must </w:t>
      </w:r>
      <w:r w:rsidR="0071537E">
        <w:t xml:space="preserve">specify </w:t>
      </w:r>
      <w:r w:rsidR="008E59B4">
        <w:t xml:space="preserve">a variance formula for </w:t>
      </w:r>
      <w:r w:rsidR="008E59B4" w:rsidRPr="008542D3">
        <w:rPr>
          <w:u w:val="single"/>
        </w:rPr>
        <w:t>mean</w:t>
      </w:r>
      <w:r w:rsidR="008E59B4">
        <w:t xml:space="preserve"> </w:t>
      </w:r>
      <w:r>
        <w:t>bootstrap</w:t>
      </w:r>
      <w:r w:rsidR="008E59B4">
        <w:t xml:space="preserve"> weights </w:t>
      </w:r>
      <w:r w:rsidR="00214985">
        <w:t>in the</w:t>
      </w:r>
      <w:r>
        <w:t>ir</w:t>
      </w:r>
      <w:r w:rsidR="00214985">
        <w:t xml:space="preserve"> software package. However, as some </w:t>
      </w:r>
      <w:r w:rsidR="00865A64">
        <w:t>package</w:t>
      </w:r>
      <w:r>
        <w:t>s</w:t>
      </w:r>
      <w:r w:rsidR="00865A64">
        <w:t xml:space="preserve"> (e.g., SAS) do not </w:t>
      </w:r>
      <w:r w:rsidR="005849D0">
        <w:t>provide this option, t</w:t>
      </w:r>
      <w:r w:rsidR="00482A52">
        <w:t>he Fay’s modified balanced repeated replication (BRR) method for variance estimation should be specified</w:t>
      </w:r>
      <w:r>
        <w:t xml:space="preserve"> instead</w:t>
      </w:r>
      <w:r w:rsidR="005C6F7F">
        <w:t>,</w:t>
      </w:r>
      <w:r w:rsidR="00482A52">
        <w:t xml:space="preserve"> with a Fay coefficient set to 0.71132487</w:t>
      </w:r>
      <w:r w:rsidR="005C6F7F">
        <w:t>.</w:t>
      </w:r>
      <w:r w:rsidR="005C6F7F">
        <w:rPr>
          <w:rStyle w:val="aff1"/>
        </w:rPr>
        <w:footnoteReference w:id="13"/>
      </w:r>
    </w:p>
    <w:p w14:paraId="6C015C0C" w14:textId="1BF7760B" w:rsidR="008831AE" w:rsidRDefault="008831AE" w:rsidP="008831AE">
      <w:r w:rsidRPr="00B57B07">
        <w:t>For example, to generate the 15</w:t>
      </w:r>
      <w:r w:rsidRPr="00B57B07">
        <w:rPr>
          <w:vertAlign w:val="superscript"/>
        </w:rPr>
        <w:t>th</w:t>
      </w:r>
      <w:r w:rsidRPr="00B57B07">
        <w:t xml:space="preserve"> bootstrap estimate of the total number of current smokers in grade 9, sum the </w:t>
      </w:r>
      <w:r>
        <w:t>non-response</w:t>
      </w:r>
      <w:r w:rsidR="006319D2">
        <w:t>-</w:t>
      </w:r>
      <w:r w:rsidRPr="00B57B07">
        <w:t>adjusted 15</w:t>
      </w:r>
      <w:r w:rsidRPr="00B57B07">
        <w:rPr>
          <w:vertAlign w:val="superscript"/>
        </w:rPr>
        <w:t>th</w:t>
      </w:r>
      <w:r w:rsidRPr="00B57B07">
        <w:t xml:space="preserve"> bootstrap weights for all records having GRADE equal to 9 and DVTY1ST equal to 1. The </w:t>
      </w:r>
      <w:r>
        <w:t>non-response</w:t>
      </w:r>
      <w:r w:rsidR="006319D2">
        <w:t>-</w:t>
      </w:r>
      <w:r w:rsidRPr="00B57B07">
        <w:t>adjusted 15</w:t>
      </w:r>
      <w:r w:rsidRPr="00B57B07">
        <w:rPr>
          <w:vertAlign w:val="superscript"/>
        </w:rPr>
        <w:t>th</w:t>
      </w:r>
      <w:r w:rsidRPr="00B57B07">
        <w:t xml:space="preserve"> bootstrap weights are the weights bsw15 multiplied by the ratio of the sum of bsw15 for all records in grade 9 divided by the sum of bsw15 for all grade 9 records with DVTY1ST &lt; 99.</w:t>
      </w:r>
    </w:p>
    <w:p w14:paraId="36B66955" w14:textId="77777777" w:rsidR="002B7A35" w:rsidRPr="00F84F5B" w:rsidRDefault="002B7A35" w:rsidP="002B7A35">
      <w:pPr>
        <w:pStyle w:val="2"/>
      </w:pPr>
      <w:bookmarkStart w:id="53" w:name="_Ref180412083"/>
      <w:bookmarkStart w:id="54" w:name="_Toc190266509"/>
      <w:r w:rsidRPr="00F84F5B">
        <w:t xml:space="preserve">Rounding </w:t>
      </w:r>
      <w:r>
        <w:t>g</w:t>
      </w:r>
      <w:r w:rsidRPr="00F84F5B">
        <w:t>uide</w:t>
      </w:r>
      <w:bookmarkEnd w:id="53"/>
      <w:bookmarkEnd w:id="54"/>
      <w:r w:rsidRPr="00F84F5B">
        <w:t xml:space="preserve"> </w:t>
      </w:r>
    </w:p>
    <w:p w14:paraId="0EF3C47D" w14:textId="166DE102" w:rsidR="002B7A35" w:rsidRPr="00F84F5B" w:rsidRDefault="002B7A35" w:rsidP="002B7A35">
      <w:r w:rsidRPr="001073E3">
        <w:t>Rounding is a technique that helps protect privacy and prevents estimates from seeming more exact than they really are. Users are encouraged to adhere to the following guidelines for rounding estimates</w:t>
      </w:r>
      <w:r w:rsidRPr="00F84F5B">
        <w:t xml:space="preserve">: </w:t>
      </w:r>
    </w:p>
    <w:p w14:paraId="38C5A463" w14:textId="77777777" w:rsidR="002B7A35" w:rsidRPr="00F84F5B" w:rsidRDefault="002B7A35" w:rsidP="002B7A35">
      <w:pPr>
        <w:pStyle w:val="a"/>
        <w:numPr>
          <w:ilvl w:val="0"/>
          <w:numId w:val="5"/>
        </w:numPr>
      </w:pPr>
      <w:r w:rsidRPr="00F84F5B">
        <w:t xml:space="preserve">Estimates in the main body of a statistical table are to be rounded to the nearest hundred units using the normal rounding technique. In normal rounding, if the first or only digit to be dropped is 0 to 4, the last digit to be retained is not changed. If the first or only digit to be dropped is 5 to 9, the last digit to be retained is raised by 1. For example, in normal rounding to the nearest 100, if the last two digits are between 00 and 49, they are changed to 00 and the preceding digit (the hundreds digit) is left unchanged. If the last digits are between 50 and 99, they are changed to 00 and the preceding digit is incremented by 1. </w:t>
      </w:r>
    </w:p>
    <w:p w14:paraId="11402D8E" w14:textId="77777777" w:rsidR="002B7A35" w:rsidRPr="00F84F5B" w:rsidRDefault="002B7A35" w:rsidP="002B7A35">
      <w:pPr>
        <w:pStyle w:val="a"/>
        <w:numPr>
          <w:ilvl w:val="0"/>
          <w:numId w:val="5"/>
        </w:numPr>
      </w:pPr>
      <w:r w:rsidRPr="00F84F5B">
        <w:t xml:space="preserve">Marginal sub-totals and totals in statistical tables are to be derived from their corresponding un-rounded components and then are to be rounded themselves to the nearest 100 units using normal rounding. </w:t>
      </w:r>
    </w:p>
    <w:p w14:paraId="66204DEA" w14:textId="77777777" w:rsidR="002B7A35" w:rsidRPr="00F84F5B" w:rsidRDefault="002B7A35" w:rsidP="002B7A35">
      <w:pPr>
        <w:pStyle w:val="a"/>
        <w:numPr>
          <w:ilvl w:val="0"/>
          <w:numId w:val="5"/>
        </w:numPr>
      </w:pPr>
      <w:r w:rsidRPr="00F84F5B">
        <w:t xml:space="preserve">Averages, proportions, rates and percentages are to be computed from un-rounded components (i.e., numerators and/or denominators) and then are to be rounded to one decimal using normal rounding. In normal rounding to a single digit, if the final or only digit to be dropped is 0 to 4, the last digit to be retained is not changed. If the first or only digit to be dropped is 5 to 9, the last digit to be retained is increased by 1. </w:t>
      </w:r>
    </w:p>
    <w:p w14:paraId="005A0618" w14:textId="77777777" w:rsidR="002B7A35" w:rsidRPr="00F84F5B" w:rsidRDefault="002B7A35" w:rsidP="002B7A35">
      <w:pPr>
        <w:pStyle w:val="a"/>
        <w:numPr>
          <w:ilvl w:val="0"/>
          <w:numId w:val="5"/>
        </w:numPr>
      </w:pPr>
      <w:r w:rsidRPr="00F84F5B">
        <w:t xml:space="preserve">Sums and differences of aggregates (or ratios) are to be derived from their corresponding un-rounded components and then are to be rounded themselves to the nearest 100 units (or the nearest one decimal) using normal rounding. </w:t>
      </w:r>
    </w:p>
    <w:p w14:paraId="4AF7606A" w14:textId="035DD293" w:rsidR="002B7A35" w:rsidRPr="00B57B07" w:rsidRDefault="002B7A35" w:rsidP="003026EC">
      <w:pPr>
        <w:pBdr>
          <w:top w:val="single" w:sz="4" w:space="1" w:color="auto"/>
          <w:left w:val="single" w:sz="4" w:space="4" w:color="auto"/>
          <w:bottom w:val="single" w:sz="4" w:space="1" w:color="auto"/>
          <w:right w:val="single" w:sz="4" w:space="4" w:color="auto"/>
        </w:pBdr>
      </w:pPr>
      <w:r w:rsidRPr="000B424D">
        <w:rPr>
          <w:b/>
          <w:bCs/>
        </w:rPr>
        <w:t xml:space="preserve">Under no circumstances are un-rounded estimates to be published or otherwise released by users. Un-rounded estimates imply greater precision than actually exists. </w:t>
      </w:r>
    </w:p>
    <w:p w14:paraId="18A5FCEE" w14:textId="28D7C8AF" w:rsidR="00C1323C" w:rsidRPr="00FC2839" w:rsidRDefault="00C1323C" w:rsidP="00C1323C">
      <w:pPr>
        <w:pStyle w:val="2"/>
      </w:pPr>
      <w:bookmarkStart w:id="55" w:name="_Toc190266510"/>
      <w:r w:rsidRPr="00FC2839">
        <w:t xml:space="preserve">Release </w:t>
      </w:r>
      <w:r w:rsidR="006E418A">
        <w:t>g</w:t>
      </w:r>
      <w:r w:rsidRPr="00FC2839">
        <w:t>uidelines</w:t>
      </w:r>
      <w:bookmarkEnd w:id="55"/>
      <w:r w:rsidRPr="00FC2839">
        <w:t xml:space="preserve"> </w:t>
      </w:r>
    </w:p>
    <w:p w14:paraId="143FBEBB" w14:textId="13FC0E2C" w:rsidR="00C1323C" w:rsidRPr="00FC2839" w:rsidRDefault="00C1323C" w:rsidP="00C1323C">
      <w:r w:rsidRPr="00FC2839">
        <w:t>Before releasing and/or publishing any estimate from the CSTADS 2021</w:t>
      </w:r>
      <w:r w:rsidR="00A2513A">
        <w:t>–</w:t>
      </w:r>
      <w:r w:rsidRPr="00FC2839">
        <w:t xml:space="preserve">22, users should first determine the quality level of the estimate. The quality levels are Acceptable, Marginal, and Unacceptable. Data quality is affected by both sampling and non-sampling errors </w:t>
      </w:r>
      <w:r w:rsidR="00810C39">
        <w:t xml:space="preserve">(as discussed in section </w:t>
      </w:r>
      <w:r w:rsidR="006F65AA">
        <w:fldChar w:fldCharType="begin"/>
      </w:r>
      <w:r w:rsidR="006F65AA">
        <w:instrText xml:space="preserve"> REF _Ref179377328 \n \h </w:instrText>
      </w:r>
      <w:r w:rsidR="006F65AA">
        <w:fldChar w:fldCharType="separate"/>
      </w:r>
      <w:r w:rsidR="0097252E">
        <w:t>7</w:t>
      </w:r>
      <w:r w:rsidR="006F65AA">
        <w:fldChar w:fldCharType="end"/>
      </w:r>
      <w:r w:rsidR="00810C39">
        <w:t>)</w:t>
      </w:r>
      <w:r w:rsidRPr="00FC2839">
        <w:t xml:space="preserve">. However, for this purpose, the quality level of an estimate will be determined only on the basis of sampling error as reflected by the coefficient of variation (i.e., standard error divided by the estimate, multiplied by 100) as shown in </w:t>
      </w:r>
      <w:r w:rsidR="002B552B">
        <w:fldChar w:fldCharType="begin"/>
      </w:r>
      <w:r w:rsidR="002B552B">
        <w:instrText xml:space="preserve"> REF _Ref179377741 \h </w:instrText>
      </w:r>
      <w:r w:rsidR="002B552B">
        <w:fldChar w:fldCharType="separate"/>
      </w:r>
      <w:r w:rsidR="0097252E" w:rsidRPr="004A397F">
        <w:t xml:space="preserve">Table </w:t>
      </w:r>
      <w:r w:rsidR="0097252E">
        <w:rPr>
          <w:noProof/>
        </w:rPr>
        <w:t>1</w:t>
      </w:r>
      <w:r w:rsidR="002B552B">
        <w:fldChar w:fldCharType="end"/>
      </w:r>
      <w:r w:rsidRPr="00FC2839">
        <w:t xml:space="preserve"> below. </w:t>
      </w:r>
    </w:p>
    <w:p w14:paraId="1EF43C1E" w14:textId="1D2E8F61" w:rsidR="00C1323C" w:rsidRDefault="00C1323C" w:rsidP="00C1323C">
      <w:r w:rsidRPr="00FC2839">
        <w:t xml:space="preserve">First, </w:t>
      </w:r>
      <w:r w:rsidR="007174A8">
        <w:t xml:space="preserve">users should </w:t>
      </w:r>
      <w:r w:rsidRPr="00FC2839">
        <w:t xml:space="preserve">determine the </w:t>
      </w:r>
      <w:r w:rsidR="00BA6FB9">
        <w:t xml:space="preserve">unweighted </w:t>
      </w:r>
      <w:r w:rsidRPr="00FC2839">
        <w:t>number of respondents who contributed to the numerator in the calculation of the</w:t>
      </w:r>
      <w:r w:rsidR="00BA6FB9">
        <w:t xml:space="preserve"> </w:t>
      </w:r>
      <w:r w:rsidRPr="00FC2839">
        <w:t xml:space="preserve">estimate. </w:t>
      </w:r>
      <w:r w:rsidRPr="000B424D">
        <w:rPr>
          <w:b/>
          <w:bCs/>
        </w:rPr>
        <w:t xml:space="preserve">If this number is less than 30, the estimate must be considered to be of unacceptable quality and cannot be released. </w:t>
      </w:r>
      <w:r w:rsidRPr="00FC2839">
        <w:t>For estimates based on sample sizes of 30 or more, users should</w:t>
      </w:r>
      <w:r w:rsidR="00835A86">
        <w:t xml:space="preserve"> then</w:t>
      </w:r>
      <w:r w:rsidRPr="00FC2839">
        <w:t xml:space="preserve"> determine the coefficient of variation of the estimate and follow the guidelines in </w:t>
      </w:r>
      <w:r w:rsidR="00A2513A">
        <w:fldChar w:fldCharType="begin"/>
      </w:r>
      <w:r w:rsidR="00A2513A">
        <w:instrText xml:space="preserve"> REF _Ref179377741 \h </w:instrText>
      </w:r>
      <w:r w:rsidR="00A2513A">
        <w:fldChar w:fldCharType="separate"/>
      </w:r>
      <w:r w:rsidR="0097252E" w:rsidRPr="004A397F">
        <w:t xml:space="preserve">Table </w:t>
      </w:r>
      <w:r w:rsidR="0097252E">
        <w:rPr>
          <w:noProof/>
        </w:rPr>
        <w:t>1</w:t>
      </w:r>
      <w:r w:rsidR="00A2513A">
        <w:fldChar w:fldCharType="end"/>
      </w:r>
      <w:r w:rsidR="00A2513A" w:rsidRPr="00FC2839">
        <w:t xml:space="preserve">. </w:t>
      </w:r>
      <w:r w:rsidRPr="00FC2839">
        <w:t xml:space="preserve">Apply these quality level guidelines </w:t>
      </w:r>
      <w:r w:rsidR="00A019CF">
        <w:t xml:space="preserve">to the </w:t>
      </w:r>
      <w:r w:rsidR="00BA6FB9">
        <w:t xml:space="preserve">weighted and rounded </w:t>
      </w:r>
      <w:r w:rsidR="00A019CF">
        <w:t>estimate</w:t>
      </w:r>
      <w:r w:rsidR="0012593F">
        <w:t>, produced</w:t>
      </w:r>
      <w:r w:rsidR="00A019CF">
        <w:t xml:space="preserve"> </w:t>
      </w:r>
      <w:r w:rsidR="00B06A43">
        <w:t xml:space="preserve">using the survey and bootstrap weights (see section </w:t>
      </w:r>
      <w:r w:rsidR="00B06A43">
        <w:fldChar w:fldCharType="begin"/>
      </w:r>
      <w:r w:rsidR="00B06A43">
        <w:instrText xml:space="preserve"> REF _Ref180412052 \r \h </w:instrText>
      </w:r>
      <w:r w:rsidR="00B06A43">
        <w:fldChar w:fldCharType="separate"/>
      </w:r>
      <w:r w:rsidR="0097252E">
        <w:t>8.2</w:t>
      </w:r>
      <w:r w:rsidR="00B06A43">
        <w:fldChar w:fldCharType="end"/>
      </w:r>
      <w:r w:rsidR="00B06A43">
        <w:t xml:space="preserve">) and </w:t>
      </w:r>
      <w:r w:rsidR="0012593F">
        <w:t>the rounding guide</w:t>
      </w:r>
      <w:r w:rsidR="00B06A43">
        <w:t xml:space="preserve"> (see section </w:t>
      </w:r>
      <w:r w:rsidR="00B06A43">
        <w:fldChar w:fldCharType="begin"/>
      </w:r>
      <w:r w:rsidR="00B06A43">
        <w:instrText xml:space="preserve"> REF _Ref180412083 \r \h </w:instrText>
      </w:r>
      <w:r w:rsidR="00B06A43">
        <w:fldChar w:fldCharType="separate"/>
      </w:r>
      <w:r w:rsidR="0097252E">
        <w:t>8.3</w:t>
      </w:r>
      <w:r w:rsidR="00B06A43">
        <w:fldChar w:fldCharType="end"/>
      </w:r>
      <w:r w:rsidR="00B06A43">
        <w:t xml:space="preserve">). </w:t>
      </w:r>
    </w:p>
    <w:p w14:paraId="5FF80DD5" w14:textId="21359668" w:rsidR="00C934AB" w:rsidRDefault="00C70879" w:rsidP="00C1323C">
      <w:r w:rsidRPr="00732211">
        <w:t>I</w:t>
      </w:r>
      <w:r w:rsidR="00FE0742">
        <w:t>f the</w:t>
      </w:r>
      <w:r w:rsidR="00D102DF">
        <w:t xml:space="preserve"> weighted estimate can be release</w:t>
      </w:r>
      <w:r w:rsidR="00A866C3">
        <w:t>d, i</w:t>
      </w:r>
      <w:r w:rsidRPr="00732211">
        <w:t>t is considered best practice to</w:t>
      </w:r>
      <w:r>
        <w:t xml:space="preserve"> </w:t>
      </w:r>
      <w:r w:rsidRPr="00732211">
        <w:t xml:space="preserve">report the sampling error of </w:t>
      </w:r>
      <w:r w:rsidR="00A866C3">
        <w:t>the</w:t>
      </w:r>
      <w:r w:rsidRPr="00732211">
        <w:t xml:space="preserve"> estimate through its 95% confidence interval (CI). The confidence</w:t>
      </w:r>
      <w:r>
        <w:t xml:space="preserve"> </w:t>
      </w:r>
      <w:r w:rsidRPr="00732211">
        <w:t>interval should be released with the estimate, in the same table as the estimate</w:t>
      </w:r>
      <w:r w:rsidRPr="008309E8">
        <w:t>. We do not recommend constructing the confidence interval using the commonly used Wald interval method</w:t>
      </w:r>
      <w:r>
        <w:rPr>
          <w:rFonts w:eastAsiaTheme="minorEastAsia"/>
        </w:rPr>
        <w:t>.</w:t>
      </w:r>
      <w:r>
        <w:rPr>
          <w:rStyle w:val="aff1"/>
          <w:rFonts w:eastAsiaTheme="minorEastAsia"/>
        </w:rPr>
        <w:footnoteReference w:id="14"/>
      </w:r>
      <w:r w:rsidRPr="008309E8">
        <w:t xml:space="preserve"> </w:t>
      </w:r>
      <w:r>
        <w:t>Instead, we recommend that users construct confidence intervals for proportions using alternative methods (in order of preference): the modified Wilson interval, the modified Clopper-Pearson interval, or the logit interval (see Korn and Graubard, 1998; and Liu and Kott, 2009).</w:t>
      </w:r>
      <w:r>
        <w:rPr>
          <w:rStyle w:val="aff1"/>
        </w:rPr>
        <w:footnoteReference w:id="15"/>
      </w:r>
    </w:p>
    <w:p w14:paraId="1AB31CA6" w14:textId="2C644AE3" w:rsidR="00C1323C" w:rsidRPr="004A397F" w:rsidRDefault="00947CAF" w:rsidP="000B424D">
      <w:pPr>
        <w:pStyle w:val="aff5"/>
      </w:pPr>
      <w:bookmarkStart w:id="56" w:name="_Ref179377741"/>
      <w:r w:rsidRPr="004A397F">
        <w:t xml:space="preserve">Table </w:t>
      </w:r>
      <w:fldSimple w:instr=" SEQ Table \* ARABIC ">
        <w:r w:rsidR="0097252E">
          <w:rPr>
            <w:noProof/>
          </w:rPr>
          <w:t>1</w:t>
        </w:r>
      </w:fldSimple>
      <w:bookmarkEnd w:id="56"/>
      <w:r w:rsidRPr="004A397F">
        <w:t>. Quality Level Guidelines for Weighted Estimates</w:t>
      </w:r>
    </w:p>
    <w:tbl>
      <w:tblPr>
        <w:tblStyle w:val="afd"/>
        <w:tblW w:w="0" w:type="auto"/>
        <w:tblLook w:val="04A0" w:firstRow="1" w:lastRow="0" w:firstColumn="1" w:lastColumn="0" w:noHBand="0" w:noVBand="1"/>
      </w:tblPr>
      <w:tblGrid>
        <w:gridCol w:w="1980"/>
        <w:gridCol w:w="8216"/>
      </w:tblGrid>
      <w:tr w:rsidR="00C1323C" w:rsidRPr="00FC2839" w14:paraId="0FF5C565" w14:textId="77777777" w:rsidTr="00EA7DF2">
        <w:trPr>
          <w:trHeight w:val="300"/>
        </w:trPr>
        <w:tc>
          <w:tcPr>
            <w:tcW w:w="1980" w:type="dxa"/>
            <w:shd w:val="clear" w:color="auto" w:fill="D9D9D9" w:themeFill="background1" w:themeFillShade="D9"/>
            <w:hideMark/>
          </w:tcPr>
          <w:p w14:paraId="645EC64C" w14:textId="77777777" w:rsidR="00C1323C" w:rsidRPr="00FC2839" w:rsidRDefault="00C1323C" w:rsidP="00EA7DF2">
            <w:pPr>
              <w:spacing w:before="40" w:after="40"/>
            </w:pPr>
            <w:r w:rsidRPr="00FC2839">
              <w:t>Quality Level of Estimate</w:t>
            </w:r>
            <w:r w:rsidRPr="00FC2839">
              <w:tab/>
              <w:t> </w:t>
            </w:r>
          </w:p>
        </w:tc>
        <w:tc>
          <w:tcPr>
            <w:tcW w:w="8216" w:type="dxa"/>
            <w:shd w:val="clear" w:color="auto" w:fill="D9D9D9" w:themeFill="background1" w:themeFillShade="D9"/>
            <w:hideMark/>
          </w:tcPr>
          <w:p w14:paraId="22EA4214" w14:textId="77777777" w:rsidR="00C1323C" w:rsidRPr="00FC2839" w:rsidRDefault="00C1323C" w:rsidP="00EA7DF2">
            <w:pPr>
              <w:spacing w:before="40" w:after="40"/>
            </w:pPr>
            <w:r w:rsidRPr="00FC2839">
              <w:t>Guidelines </w:t>
            </w:r>
          </w:p>
        </w:tc>
      </w:tr>
      <w:tr w:rsidR="00C1323C" w:rsidRPr="00FC2839" w14:paraId="1A9B1E06" w14:textId="77777777" w:rsidTr="00EA7DF2">
        <w:trPr>
          <w:trHeight w:val="300"/>
        </w:trPr>
        <w:tc>
          <w:tcPr>
            <w:tcW w:w="1980" w:type="dxa"/>
            <w:hideMark/>
          </w:tcPr>
          <w:p w14:paraId="62A27C25" w14:textId="77777777" w:rsidR="00C1323C" w:rsidRPr="00FC2839" w:rsidRDefault="00C1323C" w:rsidP="00EA7DF2">
            <w:pPr>
              <w:spacing w:before="40" w:after="40"/>
            </w:pPr>
            <w:r w:rsidRPr="00FC2839">
              <w:t>Acceptable </w:t>
            </w:r>
          </w:p>
        </w:tc>
        <w:tc>
          <w:tcPr>
            <w:tcW w:w="8216" w:type="dxa"/>
            <w:hideMark/>
          </w:tcPr>
          <w:p w14:paraId="0E818A16" w14:textId="77777777" w:rsidR="00C1323C" w:rsidRPr="00FC2839" w:rsidRDefault="00C1323C" w:rsidP="00EA7DF2">
            <w:pPr>
              <w:spacing w:before="40" w:after="40"/>
            </w:pPr>
            <w:r w:rsidRPr="00FC2839">
              <w:t>Estimates have a sample size of 30 or more and low coefficients of variation in the range of 0.0% to 16.5%. No warning is required. </w:t>
            </w:r>
          </w:p>
        </w:tc>
      </w:tr>
      <w:tr w:rsidR="00C1323C" w:rsidRPr="00FC2839" w14:paraId="2B8C399E" w14:textId="77777777" w:rsidTr="00EA7DF2">
        <w:trPr>
          <w:trHeight w:val="300"/>
        </w:trPr>
        <w:tc>
          <w:tcPr>
            <w:tcW w:w="1980" w:type="dxa"/>
            <w:hideMark/>
          </w:tcPr>
          <w:p w14:paraId="4BDB9037" w14:textId="77777777" w:rsidR="00C1323C" w:rsidRPr="00FC2839" w:rsidRDefault="00C1323C" w:rsidP="00EA7DF2">
            <w:pPr>
              <w:spacing w:before="40" w:after="40"/>
            </w:pPr>
            <w:r w:rsidRPr="00FC2839">
              <w:t>Marginal </w:t>
            </w:r>
          </w:p>
        </w:tc>
        <w:tc>
          <w:tcPr>
            <w:tcW w:w="8216" w:type="dxa"/>
            <w:hideMark/>
          </w:tcPr>
          <w:p w14:paraId="4138651F" w14:textId="77777777" w:rsidR="00C1323C" w:rsidRPr="00FC2839" w:rsidRDefault="00C1323C" w:rsidP="00EA7DF2">
            <w:pPr>
              <w:spacing w:before="40" w:after="40"/>
            </w:pPr>
            <w:r w:rsidRPr="00FC2839">
              <w:t>Estimates have a sample size of 30 or more and high coefficients of variation in the range of 16.6% to 33.3%. Estimates should be flagged with the letter M (or some similar identifier). They should be accompanied by a warning to caution subsequent users about the estimated levels of error associated with the estimates. </w:t>
            </w:r>
          </w:p>
        </w:tc>
      </w:tr>
      <w:tr w:rsidR="00C1323C" w:rsidRPr="00FC2839" w14:paraId="35C845DC" w14:textId="77777777" w:rsidTr="00EA7DF2">
        <w:trPr>
          <w:trHeight w:val="300"/>
        </w:trPr>
        <w:tc>
          <w:tcPr>
            <w:tcW w:w="1980" w:type="dxa"/>
            <w:hideMark/>
          </w:tcPr>
          <w:p w14:paraId="3D8B36B1" w14:textId="77777777" w:rsidR="00C1323C" w:rsidRPr="00FC2839" w:rsidRDefault="00C1323C" w:rsidP="00EA7DF2">
            <w:pPr>
              <w:spacing w:before="40" w:after="40"/>
            </w:pPr>
            <w:r w:rsidRPr="00FC2839">
              <w:t>Unacceptable </w:t>
            </w:r>
          </w:p>
        </w:tc>
        <w:tc>
          <w:tcPr>
            <w:tcW w:w="8216" w:type="dxa"/>
            <w:hideMark/>
          </w:tcPr>
          <w:p w14:paraId="20BE0B68" w14:textId="77777777" w:rsidR="00C1323C" w:rsidRPr="00FC2839" w:rsidRDefault="00C1323C" w:rsidP="00EA7DF2">
            <w:pPr>
              <w:spacing w:before="40" w:after="40"/>
            </w:pPr>
            <w:r w:rsidRPr="00FC2839">
              <w:t xml:space="preserve">Estimates have a sample size of less than 30, or very high coefficients of variation in excess of 33.3%. It is not recommended to release estimates of unacceptable quality. Such estimates should be replaced with the letter U (or some similar identifier) and the following statement: </w:t>
            </w:r>
            <w:r w:rsidRPr="00FC2839">
              <w:rPr>
                <w:b/>
                <w:bCs/>
              </w:rPr>
              <w:t>"</w:t>
            </w:r>
            <w:proofErr w:type="spellStart"/>
            <w:r w:rsidRPr="00FC2839">
              <w:rPr>
                <w:b/>
                <w:bCs/>
              </w:rPr>
              <w:t>Unreleasable</w:t>
            </w:r>
            <w:proofErr w:type="spellEnd"/>
            <w:r w:rsidRPr="00FC2839">
              <w:rPr>
                <w:b/>
                <w:bCs/>
              </w:rPr>
              <w:t xml:space="preserve"> due to low sample size or high sampling variability.”</w:t>
            </w:r>
            <w:r w:rsidRPr="00FC2839">
              <w:t> </w:t>
            </w:r>
          </w:p>
        </w:tc>
      </w:tr>
    </w:tbl>
    <w:p w14:paraId="3CE6704F" w14:textId="6BE4B458" w:rsidR="00C1323C" w:rsidRDefault="00C1323C" w:rsidP="0F8BBC04">
      <w:pPr>
        <w:sectPr w:rsidR="00C1323C" w:rsidSect="00DB49E6">
          <w:pgSz w:w="12240" w:h="15840"/>
          <w:pgMar w:top="1567" w:right="1020" w:bottom="1611" w:left="1014" w:header="35" w:footer="443" w:gutter="0"/>
          <w:pgNumType w:chapSep="emDash"/>
          <w:cols w:space="708"/>
          <w:titlePg/>
          <w:docGrid w:linePitch="360"/>
        </w:sectPr>
      </w:pPr>
    </w:p>
    <w:p w14:paraId="3667D4B7" w14:textId="56E3582C" w:rsidR="00A86284" w:rsidRPr="000B424D" w:rsidRDefault="00A86284" w:rsidP="00266D03">
      <w:pPr>
        <w:pStyle w:val="1"/>
      </w:pPr>
      <w:bookmarkStart w:id="57" w:name="_Toc190266511"/>
      <w:r w:rsidRPr="000B424D">
        <w:t>Variable Description</w:t>
      </w:r>
      <w:bookmarkEnd w:id="7"/>
      <w:bookmarkEnd w:id="57"/>
    </w:p>
    <w:p w14:paraId="5FEFAB6D" w14:textId="5783813B" w:rsidR="00B339D5" w:rsidRDefault="00A2513A" w:rsidP="00B4461E">
      <w:r>
        <w:fldChar w:fldCharType="begin"/>
      </w:r>
      <w:r>
        <w:instrText xml:space="preserve"> REF _Ref179377823 \h </w:instrText>
      </w:r>
      <w:r>
        <w:fldChar w:fldCharType="separate"/>
      </w:r>
      <w:r w:rsidR="0097252E">
        <w:t xml:space="preserve">Table </w:t>
      </w:r>
      <w:r w:rsidR="0097252E">
        <w:rPr>
          <w:noProof/>
        </w:rPr>
        <w:t>2</w:t>
      </w:r>
      <w:r>
        <w:fldChar w:fldCharType="end"/>
      </w:r>
      <w:r>
        <w:t xml:space="preserve"> </w:t>
      </w:r>
      <w:r w:rsidR="008E5B59" w:rsidRPr="00F84F5B">
        <w:t>describes the variables included in the CSTADS 2021</w:t>
      </w:r>
      <w:r>
        <w:t>–</w:t>
      </w:r>
      <w:r w:rsidR="008E5B59" w:rsidRPr="00F84F5B">
        <w:t>22 PUMF</w:t>
      </w:r>
      <w:r w:rsidR="00E534F0">
        <w:t xml:space="preserve">, excluding derived variables which are </w:t>
      </w:r>
      <w:r w:rsidR="002A6C0E">
        <w:t>detailed</w:t>
      </w:r>
      <w:r w:rsidR="00E534F0">
        <w:t xml:space="preserve"> in </w:t>
      </w:r>
      <w:r w:rsidR="000024A4">
        <w:t xml:space="preserve">the subsequent </w:t>
      </w:r>
      <w:r w:rsidR="00E534F0">
        <w:t>section</w:t>
      </w:r>
      <w:r w:rsidR="008E5B59" w:rsidRPr="00F84F5B">
        <w:t>.</w:t>
      </w:r>
    </w:p>
    <w:p w14:paraId="2EC87E77" w14:textId="77777777" w:rsidR="008E5B59" w:rsidRDefault="008E5B59" w:rsidP="00B4461E"/>
    <w:p w14:paraId="51EEBDA8" w14:textId="0303BD56" w:rsidR="00F37887" w:rsidRPr="000B424D" w:rsidRDefault="00A2513A" w:rsidP="000B424D">
      <w:pPr>
        <w:pStyle w:val="aff5"/>
      </w:pPr>
      <w:bookmarkStart w:id="58" w:name="_Ref179377823"/>
      <w:r>
        <w:t xml:space="preserve">Table </w:t>
      </w:r>
      <w:fldSimple w:instr=" SEQ Table \* ARABIC ">
        <w:r w:rsidR="0097252E">
          <w:rPr>
            <w:noProof/>
          </w:rPr>
          <w:t>2</w:t>
        </w:r>
      </w:fldSimple>
      <w:bookmarkEnd w:id="58"/>
      <w:r>
        <w:t xml:space="preserve">. </w:t>
      </w:r>
      <w:r w:rsidRPr="00D30B10">
        <w:t>Variable description, values and labels.</w:t>
      </w:r>
    </w:p>
    <w:tbl>
      <w:tblPr>
        <w:tblStyle w:val="afd"/>
        <w:tblW w:w="0" w:type="auto"/>
        <w:tblInd w:w="-5" w:type="dxa"/>
        <w:tblLook w:val="04A0" w:firstRow="1" w:lastRow="0" w:firstColumn="1" w:lastColumn="0" w:noHBand="0" w:noVBand="1"/>
      </w:tblPr>
      <w:tblGrid>
        <w:gridCol w:w="1843"/>
        <w:gridCol w:w="938"/>
        <w:gridCol w:w="3640"/>
        <w:gridCol w:w="3780"/>
      </w:tblGrid>
      <w:tr w:rsidR="00D509F7" w:rsidRPr="00FC2839" w14:paraId="5D34E110" w14:textId="77777777" w:rsidTr="00CE1B9B">
        <w:trPr>
          <w:cantSplit/>
          <w:tblHeader/>
        </w:trPr>
        <w:tc>
          <w:tcPr>
            <w:tcW w:w="1843" w:type="dxa"/>
            <w:shd w:val="clear" w:color="auto" w:fill="D9D9D9" w:themeFill="background1" w:themeFillShade="D9"/>
            <w:vAlign w:val="center"/>
          </w:tcPr>
          <w:p w14:paraId="230E38B8" w14:textId="64F92D33" w:rsidR="00E3109C" w:rsidRPr="00FC2839" w:rsidRDefault="00E3109C" w:rsidP="00CE1B9B">
            <w:pPr>
              <w:spacing w:after="0"/>
            </w:pPr>
            <w:bookmarkStart w:id="59" w:name="_Hlk103956366"/>
            <w:r w:rsidRPr="00FC2839">
              <w:t>Variable</w:t>
            </w:r>
            <w:r w:rsidR="00687BC2" w:rsidRPr="00FC2839">
              <w:t xml:space="preserve"> </w:t>
            </w:r>
            <w:r w:rsidRPr="00FC2839">
              <w:t>Name</w:t>
            </w:r>
          </w:p>
        </w:tc>
        <w:tc>
          <w:tcPr>
            <w:tcW w:w="684" w:type="dxa"/>
            <w:shd w:val="clear" w:color="auto" w:fill="D9D9D9" w:themeFill="background1" w:themeFillShade="D9"/>
            <w:vAlign w:val="center"/>
          </w:tcPr>
          <w:p w14:paraId="73A2A37D" w14:textId="77777777" w:rsidR="00E3109C" w:rsidRPr="00FC2839" w:rsidRDefault="00E3109C" w:rsidP="00CE1B9B">
            <w:pPr>
              <w:spacing w:beforeLines="40" w:before="96" w:afterLines="40" w:after="96"/>
              <w:contextualSpacing/>
            </w:pPr>
            <w:r w:rsidRPr="00FC2839">
              <w:t>Position</w:t>
            </w:r>
          </w:p>
        </w:tc>
        <w:tc>
          <w:tcPr>
            <w:tcW w:w="0" w:type="auto"/>
            <w:shd w:val="clear" w:color="auto" w:fill="D9D9D9" w:themeFill="background1" w:themeFillShade="D9"/>
            <w:vAlign w:val="center"/>
          </w:tcPr>
          <w:p w14:paraId="4166D88A" w14:textId="776191F6" w:rsidR="00E3109C" w:rsidRPr="00FC2839" w:rsidRDefault="00E3109C" w:rsidP="00CE1B9B">
            <w:pPr>
              <w:spacing w:beforeLines="40" w:before="96" w:afterLines="40" w:after="96"/>
              <w:contextualSpacing/>
            </w:pPr>
            <w:r w:rsidRPr="00FC2839">
              <w:t>Description</w:t>
            </w:r>
          </w:p>
        </w:tc>
        <w:tc>
          <w:tcPr>
            <w:tcW w:w="0" w:type="auto"/>
            <w:shd w:val="clear" w:color="auto" w:fill="D9D9D9" w:themeFill="background1" w:themeFillShade="D9"/>
            <w:vAlign w:val="center"/>
          </w:tcPr>
          <w:p w14:paraId="218DEFCA" w14:textId="73FB191D" w:rsidR="00E3109C" w:rsidRPr="00FC2839" w:rsidRDefault="00E3109C" w:rsidP="00CE1B9B">
            <w:pPr>
              <w:spacing w:beforeLines="40" w:before="96" w:afterLines="40" w:after="96"/>
              <w:contextualSpacing/>
            </w:pPr>
            <w:r w:rsidRPr="00FC2839">
              <w:t>Values and Labels</w:t>
            </w:r>
          </w:p>
        </w:tc>
      </w:tr>
      <w:tr w:rsidR="004750C7" w:rsidRPr="00FC2839" w14:paraId="61863633" w14:textId="77777777" w:rsidTr="00687BC2">
        <w:trPr>
          <w:cantSplit/>
        </w:trPr>
        <w:tc>
          <w:tcPr>
            <w:tcW w:w="1843" w:type="dxa"/>
            <w:vAlign w:val="center"/>
          </w:tcPr>
          <w:p w14:paraId="50AB03FE" w14:textId="77777777" w:rsidR="00E3109C" w:rsidRPr="00FC2839" w:rsidRDefault="00E3109C" w:rsidP="00A17BB2">
            <w:pPr>
              <w:spacing w:beforeLines="40" w:before="96" w:afterLines="40" w:after="96"/>
              <w:contextualSpacing/>
            </w:pPr>
            <w:r w:rsidRPr="00FC2839">
              <w:t>SEQID</w:t>
            </w:r>
          </w:p>
        </w:tc>
        <w:tc>
          <w:tcPr>
            <w:tcW w:w="684" w:type="dxa"/>
            <w:vAlign w:val="center"/>
          </w:tcPr>
          <w:p w14:paraId="4BC517AA" w14:textId="77777777" w:rsidR="00E3109C" w:rsidRPr="00FC2839" w:rsidRDefault="00E3109C" w:rsidP="00A17BB2">
            <w:pPr>
              <w:spacing w:beforeLines="40" w:before="96" w:afterLines="40" w:after="96"/>
              <w:contextualSpacing/>
            </w:pPr>
            <w:r w:rsidRPr="00FC2839">
              <w:t>1</w:t>
            </w:r>
          </w:p>
        </w:tc>
        <w:tc>
          <w:tcPr>
            <w:tcW w:w="0" w:type="auto"/>
            <w:vAlign w:val="center"/>
          </w:tcPr>
          <w:p w14:paraId="6329C047" w14:textId="77777777" w:rsidR="00E3109C" w:rsidRPr="00FC2839" w:rsidRDefault="00E3109C" w:rsidP="00A17BB2">
            <w:pPr>
              <w:spacing w:beforeLines="40" w:before="96" w:afterLines="40" w:after="96"/>
              <w:contextualSpacing/>
              <w:rPr>
                <w:bCs/>
              </w:rPr>
            </w:pPr>
            <w:r w:rsidRPr="00FC2839">
              <w:t>Unique ID</w:t>
            </w:r>
          </w:p>
        </w:tc>
        <w:tc>
          <w:tcPr>
            <w:tcW w:w="0" w:type="auto"/>
            <w:vAlign w:val="center"/>
          </w:tcPr>
          <w:p w14:paraId="53C256BB" w14:textId="77777777" w:rsidR="00E3109C" w:rsidRPr="00FC2839" w:rsidRDefault="00E3109C" w:rsidP="00A17BB2">
            <w:pPr>
              <w:spacing w:beforeLines="40" w:before="96" w:afterLines="40" w:after="96"/>
              <w:contextualSpacing/>
            </w:pPr>
            <w:r w:rsidRPr="00FC2839">
              <w:t>1 to 61,096</w:t>
            </w:r>
          </w:p>
        </w:tc>
      </w:tr>
      <w:tr w:rsidR="004750C7" w:rsidRPr="00FC2839" w14:paraId="0821F46F" w14:textId="77777777" w:rsidTr="00687BC2">
        <w:trPr>
          <w:cantSplit/>
        </w:trPr>
        <w:tc>
          <w:tcPr>
            <w:tcW w:w="1843" w:type="dxa"/>
            <w:vAlign w:val="center"/>
          </w:tcPr>
          <w:p w14:paraId="74DA1C70" w14:textId="77777777" w:rsidR="00E3109C" w:rsidRPr="00FC2839" w:rsidRDefault="00E3109C" w:rsidP="00A17BB2">
            <w:pPr>
              <w:spacing w:beforeLines="40" w:before="96" w:afterLines="40" w:after="96"/>
              <w:contextualSpacing/>
            </w:pPr>
            <w:r w:rsidRPr="00FC2839">
              <w:t>PROVID</w:t>
            </w:r>
          </w:p>
        </w:tc>
        <w:tc>
          <w:tcPr>
            <w:tcW w:w="684" w:type="dxa"/>
            <w:vAlign w:val="center"/>
          </w:tcPr>
          <w:p w14:paraId="6E81F3B0" w14:textId="77777777" w:rsidR="00E3109C" w:rsidRPr="00FC2839" w:rsidRDefault="00E3109C" w:rsidP="00A17BB2">
            <w:pPr>
              <w:spacing w:beforeLines="40" w:before="96" w:afterLines="40" w:after="96"/>
              <w:contextualSpacing/>
            </w:pPr>
            <w:r w:rsidRPr="00FC2839">
              <w:t>2</w:t>
            </w:r>
          </w:p>
        </w:tc>
        <w:tc>
          <w:tcPr>
            <w:tcW w:w="0" w:type="auto"/>
            <w:vAlign w:val="center"/>
          </w:tcPr>
          <w:p w14:paraId="0A6EA2A6" w14:textId="77777777" w:rsidR="00E3109C" w:rsidRPr="00FC2839" w:rsidRDefault="00E3109C" w:rsidP="00A17BB2">
            <w:pPr>
              <w:spacing w:beforeLines="40" w:before="96" w:afterLines="40" w:after="96"/>
              <w:contextualSpacing/>
              <w:rPr>
                <w:bCs/>
              </w:rPr>
            </w:pPr>
            <w:r w:rsidRPr="00FC2839">
              <w:t>Province of respondent</w:t>
            </w:r>
          </w:p>
        </w:tc>
        <w:tc>
          <w:tcPr>
            <w:tcW w:w="0" w:type="auto"/>
            <w:vAlign w:val="center"/>
          </w:tcPr>
          <w:p w14:paraId="51626995" w14:textId="77777777" w:rsidR="00E3109C" w:rsidRPr="00FC2839" w:rsidRDefault="00E3109C" w:rsidP="00A17BB2">
            <w:pPr>
              <w:spacing w:beforeLines="40" w:before="96" w:afterLines="40" w:after="96"/>
              <w:contextualSpacing/>
            </w:pPr>
            <w:r w:rsidRPr="00FC2839">
              <w:t>10 = Newfoundland and Labrador</w:t>
            </w:r>
          </w:p>
          <w:p w14:paraId="47796A92" w14:textId="77777777" w:rsidR="00E3109C" w:rsidRPr="00FC2839" w:rsidRDefault="00E3109C" w:rsidP="00A17BB2">
            <w:pPr>
              <w:spacing w:beforeLines="40" w:before="96" w:afterLines="40" w:after="96"/>
              <w:contextualSpacing/>
            </w:pPr>
            <w:r w:rsidRPr="00FC2839">
              <w:t>11 = Prince Edward Island</w:t>
            </w:r>
          </w:p>
          <w:p w14:paraId="17FA3D08" w14:textId="77777777" w:rsidR="00E3109C" w:rsidRPr="00FC2839" w:rsidRDefault="00E3109C" w:rsidP="00A17BB2">
            <w:pPr>
              <w:spacing w:beforeLines="40" w:before="96" w:afterLines="40" w:after="96"/>
              <w:contextualSpacing/>
            </w:pPr>
            <w:r w:rsidRPr="00FC2839">
              <w:t>12 = Nova Scotia</w:t>
            </w:r>
          </w:p>
          <w:p w14:paraId="76041526" w14:textId="77777777" w:rsidR="00E3109C" w:rsidRPr="00FC2839" w:rsidRDefault="00E3109C" w:rsidP="00A17BB2">
            <w:pPr>
              <w:spacing w:beforeLines="40" w:before="96" w:afterLines="40" w:after="96"/>
              <w:contextualSpacing/>
              <w:rPr>
                <w:bCs/>
              </w:rPr>
            </w:pPr>
            <w:r w:rsidRPr="00FC2839">
              <w:t>24 = Québec</w:t>
            </w:r>
          </w:p>
          <w:p w14:paraId="15AC4A51" w14:textId="77777777" w:rsidR="00E3109C" w:rsidRPr="00FC2839" w:rsidRDefault="00E3109C" w:rsidP="00A17BB2">
            <w:pPr>
              <w:spacing w:beforeLines="40" w:before="96" w:afterLines="40" w:after="96"/>
              <w:contextualSpacing/>
              <w:rPr>
                <w:bCs/>
              </w:rPr>
            </w:pPr>
            <w:r w:rsidRPr="00FC2839">
              <w:t>35 = Ontario</w:t>
            </w:r>
          </w:p>
          <w:p w14:paraId="0DABD47B" w14:textId="77777777" w:rsidR="00E3109C" w:rsidRPr="00FC2839" w:rsidRDefault="00E3109C" w:rsidP="00A17BB2">
            <w:pPr>
              <w:spacing w:beforeLines="40" w:before="96" w:afterLines="40" w:after="96"/>
              <w:contextualSpacing/>
              <w:rPr>
                <w:bCs/>
              </w:rPr>
            </w:pPr>
            <w:r w:rsidRPr="00FC2839">
              <w:t>46 = Manitoba</w:t>
            </w:r>
          </w:p>
          <w:p w14:paraId="14031800" w14:textId="77777777" w:rsidR="00E3109C" w:rsidRPr="00FC2839" w:rsidRDefault="00E3109C" w:rsidP="00A17BB2">
            <w:pPr>
              <w:spacing w:beforeLines="40" w:before="96" w:afterLines="40" w:after="96"/>
              <w:contextualSpacing/>
              <w:rPr>
                <w:bCs/>
              </w:rPr>
            </w:pPr>
            <w:r w:rsidRPr="00FC2839">
              <w:t>47 = Saskatchewan</w:t>
            </w:r>
          </w:p>
          <w:p w14:paraId="55BC7D02" w14:textId="77777777" w:rsidR="00E3109C" w:rsidRPr="00FC2839" w:rsidRDefault="00E3109C" w:rsidP="00A17BB2">
            <w:pPr>
              <w:spacing w:beforeLines="40" w:before="96" w:afterLines="40" w:after="96"/>
              <w:contextualSpacing/>
              <w:rPr>
                <w:bCs/>
              </w:rPr>
            </w:pPr>
            <w:r w:rsidRPr="00FC2839">
              <w:t>48 = Alberta</w:t>
            </w:r>
          </w:p>
          <w:p w14:paraId="2080CC15" w14:textId="5B9D3FC2" w:rsidR="00E3109C" w:rsidRPr="00FC2839" w:rsidRDefault="00E3109C" w:rsidP="00A17BB2">
            <w:pPr>
              <w:spacing w:beforeLines="40" w:before="96" w:afterLines="40" w:after="96"/>
              <w:contextualSpacing/>
            </w:pPr>
            <w:r w:rsidRPr="00FC2839">
              <w:t>59 = British Columbia</w:t>
            </w:r>
          </w:p>
        </w:tc>
      </w:tr>
      <w:tr w:rsidR="004750C7" w:rsidRPr="00FC2839" w14:paraId="69142A39" w14:textId="77777777" w:rsidTr="00687BC2">
        <w:trPr>
          <w:cantSplit/>
        </w:trPr>
        <w:tc>
          <w:tcPr>
            <w:tcW w:w="1843" w:type="dxa"/>
            <w:vAlign w:val="center"/>
          </w:tcPr>
          <w:p w14:paraId="19AAFFA6" w14:textId="77777777" w:rsidR="00E3109C" w:rsidRPr="00FC2839" w:rsidRDefault="00E3109C" w:rsidP="00A17BB2">
            <w:pPr>
              <w:spacing w:beforeLines="40" w:before="96" w:afterLines="40" w:after="96"/>
              <w:contextualSpacing/>
            </w:pPr>
            <w:r w:rsidRPr="00FC2839">
              <w:t>GRADE</w:t>
            </w:r>
          </w:p>
        </w:tc>
        <w:tc>
          <w:tcPr>
            <w:tcW w:w="684" w:type="dxa"/>
            <w:vAlign w:val="center"/>
          </w:tcPr>
          <w:p w14:paraId="501E350E" w14:textId="77777777" w:rsidR="00E3109C" w:rsidRPr="00FC2839" w:rsidRDefault="00E3109C" w:rsidP="00A17BB2">
            <w:pPr>
              <w:spacing w:beforeLines="40" w:before="96" w:afterLines="40" w:after="96"/>
              <w:contextualSpacing/>
            </w:pPr>
            <w:r w:rsidRPr="00FC2839">
              <w:t>3</w:t>
            </w:r>
          </w:p>
        </w:tc>
        <w:tc>
          <w:tcPr>
            <w:tcW w:w="0" w:type="auto"/>
            <w:vAlign w:val="center"/>
          </w:tcPr>
          <w:p w14:paraId="31E64B4E" w14:textId="77777777" w:rsidR="00E3109C" w:rsidRPr="00FC2839" w:rsidRDefault="00E3109C" w:rsidP="00A17BB2">
            <w:pPr>
              <w:spacing w:beforeLines="40" w:before="96" w:afterLines="40" w:after="96"/>
              <w:contextualSpacing/>
              <w:rPr>
                <w:bCs/>
              </w:rPr>
            </w:pPr>
            <w:r w:rsidRPr="00FC2839">
              <w:t>What grade are you in?</w:t>
            </w:r>
          </w:p>
        </w:tc>
        <w:tc>
          <w:tcPr>
            <w:tcW w:w="0" w:type="auto"/>
            <w:vAlign w:val="center"/>
          </w:tcPr>
          <w:p w14:paraId="6AE3B46B" w14:textId="77777777" w:rsidR="00E3109C" w:rsidRPr="00FC2839" w:rsidRDefault="00E3109C" w:rsidP="00A17BB2">
            <w:pPr>
              <w:spacing w:beforeLines="40" w:before="96" w:afterLines="40" w:after="96"/>
              <w:contextualSpacing/>
              <w:rPr>
                <w:bCs/>
              </w:rPr>
            </w:pPr>
            <w:r w:rsidRPr="00FC2839">
              <w:t>7 = Grade 7 or Secondary I</w:t>
            </w:r>
          </w:p>
          <w:p w14:paraId="3C8D58D8" w14:textId="77777777" w:rsidR="00E3109C" w:rsidRPr="00FC2839" w:rsidRDefault="00E3109C" w:rsidP="00A17BB2">
            <w:pPr>
              <w:spacing w:beforeLines="40" w:before="96" w:afterLines="40" w:after="96"/>
              <w:contextualSpacing/>
              <w:rPr>
                <w:bCs/>
              </w:rPr>
            </w:pPr>
            <w:r w:rsidRPr="00FC2839">
              <w:t>8 = Grade 8 or Secondary II</w:t>
            </w:r>
          </w:p>
          <w:p w14:paraId="15962692" w14:textId="77777777" w:rsidR="00E3109C" w:rsidRPr="00FC2839" w:rsidRDefault="00E3109C" w:rsidP="00A17BB2">
            <w:pPr>
              <w:spacing w:beforeLines="40" w:before="96" w:afterLines="40" w:after="96"/>
              <w:contextualSpacing/>
              <w:rPr>
                <w:bCs/>
              </w:rPr>
            </w:pPr>
            <w:r w:rsidRPr="00FC2839">
              <w:t>9 = Grade 9 or Secondary III</w:t>
            </w:r>
          </w:p>
          <w:p w14:paraId="3C52692F" w14:textId="77777777" w:rsidR="00E3109C" w:rsidRPr="00FC2839" w:rsidRDefault="00E3109C" w:rsidP="00A17BB2">
            <w:pPr>
              <w:spacing w:beforeLines="40" w:before="96" w:afterLines="40" w:after="96"/>
              <w:contextualSpacing/>
              <w:rPr>
                <w:bCs/>
              </w:rPr>
            </w:pPr>
            <w:r w:rsidRPr="00FC2839">
              <w:t>10 = Grade 10 or Secondary IV</w:t>
            </w:r>
          </w:p>
          <w:p w14:paraId="409A081E" w14:textId="77777777" w:rsidR="00E3109C" w:rsidRPr="00FC2839" w:rsidRDefault="00E3109C" w:rsidP="00A17BB2">
            <w:pPr>
              <w:spacing w:beforeLines="40" w:before="96" w:afterLines="40" w:after="96"/>
              <w:contextualSpacing/>
              <w:rPr>
                <w:bCs/>
              </w:rPr>
            </w:pPr>
            <w:r w:rsidRPr="00FC2839">
              <w:t>11 = Grade 11 or Secondary V</w:t>
            </w:r>
          </w:p>
          <w:p w14:paraId="2EDE5162" w14:textId="77777777" w:rsidR="00E3109C" w:rsidRDefault="00E3109C" w:rsidP="00A17BB2">
            <w:pPr>
              <w:spacing w:beforeLines="40" w:before="96" w:afterLines="40" w:after="96"/>
              <w:contextualSpacing/>
            </w:pPr>
            <w:r w:rsidRPr="00FC2839">
              <w:t>12 = Grade 12</w:t>
            </w:r>
          </w:p>
          <w:p w14:paraId="2B55C42C" w14:textId="77777777" w:rsidR="0080350B" w:rsidRDefault="0080350B" w:rsidP="00A17BB2">
            <w:pPr>
              <w:spacing w:beforeLines="40" w:before="96" w:afterLines="40" w:after="96"/>
              <w:contextualSpacing/>
            </w:pPr>
          </w:p>
          <w:p w14:paraId="70362AC8" w14:textId="7C8A9AA2" w:rsidR="00251AC6" w:rsidRPr="000B424D" w:rsidRDefault="00251AC6" w:rsidP="00A17BB2">
            <w:pPr>
              <w:spacing w:beforeLines="40" w:before="96" w:afterLines="40" w:after="96"/>
              <w:contextualSpacing/>
              <w:rPr>
                <w:i/>
                <w:iCs/>
              </w:rPr>
            </w:pPr>
            <w:r w:rsidRPr="000B424D">
              <w:rPr>
                <w:bCs/>
                <w:i/>
                <w:iCs/>
              </w:rPr>
              <w:t xml:space="preserve">Note: </w:t>
            </w:r>
            <w:r w:rsidRPr="000B424D">
              <w:rPr>
                <w:i/>
                <w:iCs/>
              </w:rPr>
              <w:t xml:space="preserve">During the cleaning process, data analysts investigated cases where grade was missing or inconsistent with the grades represented in their school. If a student indicated a grade that did not match the relevant grades in the school or province, or if grade was missing or </w:t>
            </w:r>
            <w:proofErr w:type="spellStart"/>
            <w:r w:rsidRPr="000B424D">
              <w:rPr>
                <w:i/>
                <w:iCs/>
              </w:rPr>
              <w:t>uncodeable</w:t>
            </w:r>
            <w:proofErr w:type="spellEnd"/>
            <w:r w:rsidRPr="000B424D">
              <w:rPr>
                <w:i/>
                <w:iCs/>
              </w:rPr>
              <w:t>, the variable was recoded to the median grade of the class to which the student belonged. If this option was not available, then student age was used</w:t>
            </w:r>
            <w:r w:rsidR="00A17BB2">
              <w:rPr>
                <w:i/>
                <w:iCs/>
              </w:rPr>
              <w:t xml:space="preserve"> </w:t>
            </w:r>
            <w:r w:rsidRPr="000B424D">
              <w:rPr>
                <w:i/>
                <w:iCs/>
              </w:rPr>
              <w:t>to impute grade.</w:t>
            </w:r>
          </w:p>
        </w:tc>
      </w:tr>
      <w:tr w:rsidR="004750C7" w:rsidRPr="00FC2839" w14:paraId="5A69CE96" w14:textId="77777777" w:rsidTr="00687BC2">
        <w:trPr>
          <w:cantSplit/>
        </w:trPr>
        <w:tc>
          <w:tcPr>
            <w:tcW w:w="1843" w:type="dxa"/>
            <w:vAlign w:val="center"/>
          </w:tcPr>
          <w:p w14:paraId="45A4B861" w14:textId="77777777" w:rsidR="00E3109C" w:rsidRPr="00FC2839" w:rsidRDefault="00E3109C" w:rsidP="00A17BB2">
            <w:pPr>
              <w:spacing w:beforeLines="40" w:before="96" w:afterLines="40" w:after="96"/>
              <w:contextualSpacing/>
            </w:pPr>
            <w:r w:rsidRPr="00FC2839">
              <w:t>DVGENDER</w:t>
            </w:r>
          </w:p>
        </w:tc>
        <w:tc>
          <w:tcPr>
            <w:tcW w:w="684" w:type="dxa"/>
            <w:vAlign w:val="center"/>
          </w:tcPr>
          <w:p w14:paraId="5B423BC0" w14:textId="77777777" w:rsidR="00E3109C" w:rsidRPr="00FC2839" w:rsidRDefault="00E3109C" w:rsidP="00A17BB2">
            <w:pPr>
              <w:spacing w:beforeLines="40" w:before="96" w:afterLines="40" w:after="96"/>
              <w:contextualSpacing/>
            </w:pPr>
            <w:r w:rsidRPr="00FC2839">
              <w:t>4</w:t>
            </w:r>
          </w:p>
        </w:tc>
        <w:tc>
          <w:tcPr>
            <w:tcW w:w="0" w:type="auto"/>
            <w:vAlign w:val="center"/>
          </w:tcPr>
          <w:p w14:paraId="16FB1EC7" w14:textId="77777777" w:rsidR="00E3109C" w:rsidRPr="00FC2839" w:rsidRDefault="00E3109C" w:rsidP="00A17BB2">
            <w:pPr>
              <w:spacing w:beforeLines="40" w:before="96" w:afterLines="40" w:after="96"/>
              <w:contextualSpacing/>
            </w:pPr>
            <w:r w:rsidRPr="00FC2839">
              <w:t>What is your gender?</w:t>
            </w:r>
          </w:p>
          <w:p w14:paraId="3AD86C98" w14:textId="77777777" w:rsidR="00E3109C" w:rsidRPr="00FC2839" w:rsidRDefault="00E3109C" w:rsidP="00A17BB2">
            <w:pPr>
              <w:spacing w:beforeLines="40" w:before="96" w:afterLines="40" w:after="96"/>
              <w:contextualSpacing/>
            </w:pPr>
            <w:r w:rsidRPr="00FC2839">
              <w:t>(Note: Gender refers to current gender which may be different from sex assigned at birth and may be different from what is indicated on legal documents. Responses for gender were collapsed into two categories, plus 99, and subjected to suppression.)</w:t>
            </w:r>
          </w:p>
        </w:tc>
        <w:tc>
          <w:tcPr>
            <w:tcW w:w="0" w:type="auto"/>
            <w:vAlign w:val="center"/>
          </w:tcPr>
          <w:p w14:paraId="1BCAD4D1" w14:textId="77777777" w:rsidR="00E3109C" w:rsidRPr="004176C8" w:rsidRDefault="00E3109C" w:rsidP="00A17BB2">
            <w:pPr>
              <w:spacing w:beforeLines="40" w:before="96" w:afterLines="40" w:after="96"/>
              <w:contextualSpacing/>
            </w:pPr>
            <w:r w:rsidRPr="004176C8">
              <w:t>1 = Woman / girl</w:t>
            </w:r>
          </w:p>
          <w:p w14:paraId="4F532859" w14:textId="77777777" w:rsidR="00E3109C" w:rsidRPr="004176C8" w:rsidRDefault="00E3109C" w:rsidP="00A17BB2">
            <w:pPr>
              <w:spacing w:beforeLines="40" w:before="96" w:afterLines="40" w:after="96"/>
              <w:contextualSpacing/>
            </w:pPr>
            <w:r w:rsidRPr="004176C8">
              <w:t>2 = Man / boy</w:t>
            </w:r>
          </w:p>
          <w:p w14:paraId="34973E87" w14:textId="77777777" w:rsidR="00E3109C" w:rsidRDefault="00E3109C" w:rsidP="00A17BB2">
            <w:pPr>
              <w:spacing w:beforeLines="40" w:before="96" w:afterLines="40" w:after="96"/>
              <w:contextualSpacing/>
            </w:pPr>
            <w:r w:rsidRPr="004176C8">
              <w:t>99 = Another gender or gender not stated</w:t>
            </w:r>
          </w:p>
          <w:p w14:paraId="005BB91D" w14:textId="77777777" w:rsidR="0080350B" w:rsidRPr="004176C8" w:rsidRDefault="0080350B" w:rsidP="00A17BB2">
            <w:pPr>
              <w:spacing w:beforeLines="40" w:before="96" w:afterLines="40" w:after="96"/>
              <w:contextualSpacing/>
            </w:pPr>
          </w:p>
          <w:p w14:paraId="443FB0AE" w14:textId="26619B32" w:rsidR="004176C8" w:rsidRPr="000B424D" w:rsidRDefault="004176C8" w:rsidP="00A17BB2">
            <w:pPr>
              <w:spacing w:beforeLines="40" w:before="96" w:afterLines="40" w:after="96"/>
              <w:contextualSpacing/>
              <w:rPr>
                <w:i/>
                <w:iCs/>
              </w:rPr>
            </w:pPr>
            <w:r w:rsidRPr="000B424D">
              <w:rPr>
                <w:i/>
                <w:iCs/>
              </w:rPr>
              <w:t>Note: Write-in responses were recoded and used to create the derived variable</w:t>
            </w:r>
            <w:r w:rsidR="009341BA">
              <w:rPr>
                <w:i/>
                <w:iCs/>
              </w:rPr>
              <w:t>.</w:t>
            </w:r>
          </w:p>
        </w:tc>
      </w:tr>
      <w:tr w:rsidR="004750C7" w:rsidRPr="00FC2839" w14:paraId="6CE050B4" w14:textId="77777777" w:rsidTr="00687BC2">
        <w:trPr>
          <w:cantSplit/>
        </w:trPr>
        <w:tc>
          <w:tcPr>
            <w:tcW w:w="1843" w:type="dxa"/>
            <w:vAlign w:val="center"/>
          </w:tcPr>
          <w:p w14:paraId="2827465B" w14:textId="77777777" w:rsidR="00E3109C" w:rsidRPr="00FC2839" w:rsidRDefault="00E3109C" w:rsidP="00A17BB2">
            <w:pPr>
              <w:spacing w:beforeLines="40" w:before="96" w:afterLines="40" w:after="96"/>
              <w:contextualSpacing/>
            </w:pPr>
            <w:r w:rsidRPr="00FC2839">
              <w:t>DVURBAN</w:t>
            </w:r>
          </w:p>
        </w:tc>
        <w:tc>
          <w:tcPr>
            <w:tcW w:w="684" w:type="dxa"/>
            <w:vAlign w:val="center"/>
          </w:tcPr>
          <w:p w14:paraId="05C2E030" w14:textId="77777777" w:rsidR="00E3109C" w:rsidRPr="00FC2839" w:rsidRDefault="00E3109C" w:rsidP="00A17BB2">
            <w:pPr>
              <w:spacing w:beforeLines="40" w:before="96" w:afterLines="40" w:after="96"/>
              <w:contextualSpacing/>
            </w:pPr>
            <w:r w:rsidRPr="00FC2839">
              <w:t>5</w:t>
            </w:r>
          </w:p>
        </w:tc>
        <w:tc>
          <w:tcPr>
            <w:tcW w:w="0" w:type="auto"/>
            <w:vAlign w:val="center"/>
          </w:tcPr>
          <w:p w14:paraId="201F3DB9" w14:textId="77777777" w:rsidR="00E3109C" w:rsidRPr="00FC2839" w:rsidRDefault="00E3109C" w:rsidP="00A17BB2">
            <w:pPr>
              <w:spacing w:beforeLines="40" w:before="96" w:afterLines="40" w:after="96"/>
              <w:contextualSpacing/>
              <w:rPr>
                <w:bCs/>
              </w:rPr>
            </w:pPr>
            <w:r w:rsidRPr="00FC2839">
              <w:t>Is the respondent’s school in an urban or rural region?</w:t>
            </w:r>
          </w:p>
        </w:tc>
        <w:tc>
          <w:tcPr>
            <w:tcW w:w="0" w:type="auto"/>
            <w:vAlign w:val="center"/>
          </w:tcPr>
          <w:p w14:paraId="698FA318" w14:textId="77777777" w:rsidR="00E3109C" w:rsidRPr="00FC2839" w:rsidRDefault="00E3109C" w:rsidP="00A17BB2">
            <w:pPr>
              <w:spacing w:beforeLines="40" w:before="96" w:afterLines="40" w:after="96"/>
              <w:contextualSpacing/>
              <w:rPr>
                <w:bCs/>
              </w:rPr>
            </w:pPr>
            <w:r w:rsidRPr="00FC2839">
              <w:t>1 = Urban</w:t>
            </w:r>
          </w:p>
          <w:p w14:paraId="4670B519" w14:textId="77777777" w:rsidR="00E3109C" w:rsidRPr="00FC2839" w:rsidRDefault="00E3109C" w:rsidP="00A17BB2">
            <w:pPr>
              <w:spacing w:beforeLines="40" w:before="96" w:afterLines="40" w:after="96"/>
              <w:contextualSpacing/>
              <w:rPr>
                <w:bCs/>
              </w:rPr>
            </w:pPr>
            <w:r w:rsidRPr="00FC2839">
              <w:t>2 = Rural</w:t>
            </w:r>
          </w:p>
        </w:tc>
      </w:tr>
      <w:tr w:rsidR="004750C7" w:rsidRPr="00FC2839" w14:paraId="72BB8B82" w14:textId="77777777" w:rsidTr="00687BC2">
        <w:trPr>
          <w:cantSplit/>
        </w:trPr>
        <w:tc>
          <w:tcPr>
            <w:tcW w:w="1843" w:type="dxa"/>
            <w:vAlign w:val="center"/>
          </w:tcPr>
          <w:p w14:paraId="7484F44F" w14:textId="77777777" w:rsidR="00E3109C" w:rsidRPr="00FC2839" w:rsidRDefault="00E3109C" w:rsidP="00A17BB2">
            <w:pPr>
              <w:spacing w:beforeLines="40" w:before="96" w:afterLines="40" w:after="96"/>
              <w:contextualSpacing/>
            </w:pPr>
            <w:r w:rsidRPr="00FC2839">
              <w:t>DVRES</w:t>
            </w:r>
          </w:p>
        </w:tc>
        <w:tc>
          <w:tcPr>
            <w:tcW w:w="684" w:type="dxa"/>
            <w:vAlign w:val="center"/>
          </w:tcPr>
          <w:p w14:paraId="2B9D82B2" w14:textId="77777777" w:rsidR="00E3109C" w:rsidRPr="00FC2839" w:rsidRDefault="00E3109C" w:rsidP="00A17BB2">
            <w:pPr>
              <w:spacing w:beforeLines="40" w:before="96" w:afterLines="40" w:after="96"/>
              <w:contextualSpacing/>
            </w:pPr>
            <w:r w:rsidRPr="00FC2839">
              <w:t>6</w:t>
            </w:r>
          </w:p>
        </w:tc>
        <w:tc>
          <w:tcPr>
            <w:tcW w:w="0" w:type="auto"/>
            <w:vAlign w:val="center"/>
          </w:tcPr>
          <w:p w14:paraId="54ABB437" w14:textId="77777777" w:rsidR="00E3109C" w:rsidRPr="00FC2839" w:rsidRDefault="00E3109C" w:rsidP="00A17BB2">
            <w:pPr>
              <w:spacing w:beforeLines="40" w:before="96" w:afterLines="40" w:after="96"/>
              <w:contextualSpacing/>
            </w:pPr>
            <w:r w:rsidRPr="00FC2839">
              <w:t>How many years have you lived in Canada?</w:t>
            </w:r>
          </w:p>
          <w:p w14:paraId="5A2D7BBE" w14:textId="77777777" w:rsidR="00E3109C" w:rsidRPr="00FC2839" w:rsidRDefault="00E3109C" w:rsidP="00A17BB2">
            <w:pPr>
              <w:spacing w:beforeLines="40" w:before="96" w:afterLines="40" w:after="96"/>
              <w:contextualSpacing/>
              <w:rPr>
                <w:bCs/>
              </w:rPr>
            </w:pPr>
            <w:r w:rsidRPr="00FC2839">
              <w:t>(Note: years lived in Canada were collapsed into 3 categories, plus 99, and subjected to suppression).</w:t>
            </w:r>
          </w:p>
        </w:tc>
        <w:tc>
          <w:tcPr>
            <w:tcW w:w="0" w:type="auto"/>
            <w:vAlign w:val="center"/>
          </w:tcPr>
          <w:p w14:paraId="1DF11918" w14:textId="77777777" w:rsidR="00E3109C" w:rsidRPr="00FC2839" w:rsidRDefault="00E3109C" w:rsidP="00A17BB2">
            <w:pPr>
              <w:spacing w:beforeLines="40" w:before="96" w:afterLines="40" w:after="96"/>
              <w:contextualSpacing/>
              <w:rPr>
                <w:bCs/>
              </w:rPr>
            </w:pPr>
            <w:r w:rsidRPr="00FC2839">
              <w:t>1 = I was born in Canada</w:t>
            </w:r>
          </w:p>
          <w:p w14:paraId="455C64DE" w14:textId="77777777" w:rsidR="00E3109C" w:rsidRPr="00FC2839" w:rsidRDefault="00E3109C" w:rsidP="00A17BB2">
            <w:pPr>
              <w:spacing w:beforeLines="40" w:before="96" w:afterLines="40" w:after="96"/>
              <w:contextualSpacing/>
              <w:rPr>
                <w:bCs/>
              </w:rPr>
            </w:pPr>
            <w:r w:rsidRPr="00FC2839">
              <w:t>2 = 1 to 10 years</w:t>
            </w:r>
          </w:p>
          <w:p w14:paraId="04966681" w14:textId="77777777" w:rsidR="00E3109C" w:rsidRPr="00FC2839" w:rsidRDefault="00E3109C" w:rsidP="00A17BB2">
            <w:pPr>
              <w:spacing w:beforeLines="40" w:before="96" w:afterLines="40" w:after="96"/>
              <w:contextualSpacing/>
              <w:rPr>
                <w:bCs/>
              </w:rPr>
            </w:pPr>
            <w:r w:rsidRPr="00FC2839">
              <w:t>3 = 11 or more years</w:t>
            </w:r>
          </w:p>
          <w:p w14:paraId="18E70BC7" w14:textId="77777777" w:rsidR="00E3109C" w:rsidRPr="00FC2839" w:rsidRDefault="00E3109C" w:rsidP="00A17BB2">
            <w:pPr>
              <w:spacing w:beforeLines="40" w:before="96" w:afterLines="40" w:after="96"/>
              <w:contextualSpacing/>
            </w:pPr>
            <w:r w:rsidRPr="00FC2839">
              <w:t>99 = Not Stated</w:t>
            </w:r>
          </w:p>
        </w:tc>
      </w:tr>
      <w:tr w:rsidR="004750C7" w:rsidRPr="00FC2839" w14:paraId="744DA7A5" w14:textId="77777777" w:rsidTr="00687BC2">
        <w:trPr>
          <w:cantSplit/>
        </w:trPr>
        <w:tc>
          <w:tcPr>
            <w:tcW w:w="1843" w:type="dxa"/>
            <w:vAlign w:val="center"/>
          </w:tcPr>
          <w:p w14:paraId="1FE3FF9A" w14:textId="77777777" w:rsidR="00E3109C" w:rsidRPr="00FC2839" w:rsidRDefault="00E3109C" w:rsidP="00A17BB2">
            <w:pPr>
              <w:spacing w:beforeLines="40" w:before="96" w:afterLines="40" w:after="96"/>
              <w:contextualSpacing/>
            </w:pPr>
            <w:r w:rsidRPr="00FC2839">
              <w:t>DVORIENT</w:t>
            </w:r>
          </w:p>
        </w:tc>
        <w:tc>
          <w:tcPr>
            <w:tcW w:w="684" w:type="dxa"/>
            <w:vAlign w:val="center"/>
          </w:tcPr>
          <w:p w14:paraId="08D176B7" w14:textId="77777777" w:rsidR="00E3109C" w:rsidRPr="00FC2839" w:rsidRDefault="00E3109C" w:rsidP="00A17BB2">
            <w:pPr>
              <w:spacing w:beforeLines="40" w:before="96" w:afterLines="40" w:after="96"/>
              <w:contextualSpacing/>
            </w:pPr>
            <w:r w:rsidRPr="00FC2839">
              <w:t>7</w:t>
            </w:r>
          </w:p>
        </w:tc>
        <w:tc>
          <w:tcPr>
            <w:tcW w:w="0" w:type="auto"/>
            <w:vAlign w:val="center"/>
          </w:tcPr>
          <w:p w14:paraId="66C3EDB2" w14:textId="77777777" w:rsidR="00E3109C" w:rsidRPr="00FC2839" w:rsidRDefault="00E3109C" w:rsidP="00A17BB2">
            <w:pPr>
              <w:spacing w:beforeLines="40" w:before="96" w:afterLines="40" w:after="96"/>
              <w:contextualSpacing/>
              <w:rPr>
                <w:bCs/>
              </w:rPr>
            </w:pPr>
            <w:r w:rsidRPr="00FC2839">
              <w:t>Which of the following best describes you? (Note: sexual orientation was collapsed into two categories, plus 99, and subjected to suppression.)</w:t>
            </w:r>
          </w:p>
        </w:tc>
        <w:tc>
          <w:tcPr>
            <w:tcW w:w="0" w:type="auto"/>
            <w:vAlign w:val="center"/>
          </w:tcPr>
          <w:p w14:paraId="0582ADBE" w14:textId="77777777" w:rsidR="00E3109C" w:rsidRPr="00FC2839" w:rsidRDefault="00E3109C" w:rsidP="00A17BB2">
            <w:pPr>
              <w:spacing w:beforeLines="40" w:before="96" w:afterLines="40" w:after="96"/>
              <w:contextualSpacing/>
            </w:pPr>
            <w:r w:rsidRPr="00FC2839">
              <w:t xml:space="preserve">1 = Another sexual orientation </w:t>
            </w:r>
          </w:p>
          <w:p w14:paraId="015010F8" w14:textId="77777777" w:rsidR="00E3109C" w:rsidRPr="00FC2839" w:rsidRDefault="00E3109C" w:rsidP="00A17BB2">
            <w:pPr>
              <w:spacing w:beforeLines="40" w:before="96" w:afterLines="40" w:after="96"/>
              <w:contextualSpacing/>
            </w:pPr>
            <w:r w:rsidRPr="00FC2839">
              <w:t>2 = Straight/heterosexual</w:t>
            </w:r>
          </w:p>
          <w:p w14:paraId="5E4842BA" w14:textId="77777777" w:rsidR="00E3109C" w:rsidRDefault="00E3109C" w:rsidP="00A17BB2">
            <w:pPr>
              <w:spacing w:beforeLines="40" w:before="96" w:afterLines="40" w:after="96"/>
              <w:contextualSpacing/>
            </w:pPr>
            <w:r w:rsidRPr="00FC2839">
              <w:t>99 = Not Stated</w:t>
            </w:r>
          </w:p>
          <w:p w14:paraId="7C97992B" w14:textId="77777777" w:rsidR="0080350B" w:rsidRDefault="0080350B" w:rsidP="00A17BB2">
            <w:pPr>
              <w:spacing w:beforeLines="40" w:before="96" w:afterLines="40" w:after="96"/>
              <w:contextualSpacing/>
            </w:pPr>
          </w:p>
          <w:p w14:paraId="77A79D62" w14:textId="675B9E70" w:rsidR="009341BA" w:rsidRPr="00FC2839" w:rsidRDefault="009341BA" w:rsidP="00A17BB2">
            <w:pPr>
              <w:spacing w:beforeLines="40" w:before="96" w:afterLines="40" w:after="96"/>
              <w:contextualSpacing/>
            </w:pPr>
            <w:r w:rsidRPr="00F84F5B">
              <w:rPr>
                <w:i/>
                <w:iCs/>
              </w:rPr>
              <w:t>Note: Write-in responses were recoded and used to create the derived variable</w:t>
            </w:r>
            <w:r>
              <w:rPr>
                <w:i/>
                <w:iCs/>
              </w:rPr>
              <w:t>.</w:t>
            </w:r>
          </w:p>
        </w:tc>
      </w:tr>
      <w:tr w:rsidR="004750C7" w:rsidRPr="00FC2839" w14:paraId="327BAF37" w14:textId="77777777" w:rsidTr="00687BC2">
        <w:trPr>
          <w:cantSplit/>
        </w:trPr>
        <w:tc>
          <w:tcPr>
            <w:tcW w:w="1843" w:type="dxa"/>
            <w:vAlign w:val="center"/>
          </w:tcPr>
          <w:p w14:paraId="622551A9" w14:textId="77777777" w:rsidR="00E3109C" w:rsidRPr="00FC2839" w:rsidRDefault="00E3109C" w:rsidP="00A17BB2">
            <w:pPr>
              <w:spacing w:beforeLines="40" w:before="96" w:afterLines="40" w:after="96"/>
              <w:contextualSpacing/>
            </w:pPr>
            <w:r w:rsidRPr="00FC2839">
              <w:t>DVDESCRIBE</w:t>
            </w:r>
          </w:p>
        </w:tc>
        <w:tc>
          <w:tcPr>
            <w:tcW w:w="684" w:type="dxa"/>
            <w:vAlign w:val="center"/>
          </w:tcPr>
          <w:p w14:paraId="4CBAAFD0" w14:textId="77777777" w:rsidR="00E3109C" w:rsidRPr="00FC2839" w:rsidRDefault="00E3109C" w:rsidP="00A17BB2">
            <w:pPr>
              <w:spacing w:beforeLines="40" w:before="96" w:afterLines="40" w:after="96"/>
              <w:contextualSpacing/>
            </w:pPr>
            <w:r w:rsidRPr="00FC2839">
              <w:t>8</w:t>
            </w:r>
          </w:p>
        </w:tc>
        <w:tc>
          <w:tcPr>
            <w:tcW w:w="0" w:type="auto"/>
            <w:vAlign w:val="center"/>
          </w:tcPr>
          <w:p w14:paraId="30F79C39" w14:textId="77777777" w:rsidR="00E3109C" w:rsidRPr="00FC2839" w:rsidRDefault="00E3109C" w:rsidP="00A17BB2">
            <w:pPr>
              <w:spacing w:beforeLines="40" w:before="96" w:afterLines="40" w:after="96"/>
              <w:contextualSpacing/>
            </w:pPr>
            <w:r w:rsidRPr="00FC2839">
              <w:t xml:space="preserve">How would you describe yourself? </w:t>
            </w:r>
          </w:p>
          <w:p w14:paraId="2631127F" w14:textId="77777777" w:rsidR="00E3109C" w:rsidRPr="00FC2839" w:rsidRDefault="00E3109C" w:rsidP="00A17BB2">
            <w:pPr>
              <w:spacing w:beforeLines="40" w:before="96" w:afterLines="40" w:after="96"/>
              <w:contextualSpacing/>
            </w:pPr>
            <w:r w:rsidRPr="00FC2839">
              <w:t>(Note: dvdescribe was transformed from “Mark all that apply” multiple response variables into a single variable with 8 categories. If more than one response option was selected by a respondent, their response was coded as “8: Another race/Multiple”. Respondents were also able to choose the “Another race/Multiple” response option if their population group was not listed. In the Atlantic Provinces, categories 2-8 were collapsed into “8: Another race/Multiple”. This variable was also subjected to suppression.)</w:t>
            </w:r>
          </w:p>
        </w:tc>
        <w:tc>
          <w:tcPr>
            <w:tcW w:w="0" w:type="auto"/>
            <w:vAlign w:val="center"/>
          </w:tcPr>
          <w:p w14:paraId="439F592B" w14:textId="77777777" w:rsidR="00E3109C" w:rsidRPr="00FC2839" w:rsidRDefault="00E3109C" w:rsidP="00A17BB2">
            <w:pPr>
              <w:spacing w:beforeLines="40" w:before="96" w:afterLines="40" w:after="96"/>
              <w:contextualSpacing/>
              <w:rPr>
                <w:bCs/>
              </w:rPr>
            </w:pPr>
            <w:r w:rsidRPr="00FC2839">
              <w:t>1 = White</w:t>
            </w:r>
          </w:p>
          <w:p w14:paraId="532CA7F4" w14:textId="77777777" w:rsidR="00E3109C" w:rsidRPr="00FC2839" w:rsidRDefault="00E3109C" w:rsidP="00A17BB2">
            <w:pPr>
              <w:spacing w:beforeLines="40" w:before="96" w:afterLines="40" w:after="96"/>
              <w:contextualSpacing/>
              <w:rPr>
                <w:bCs/>
              </w:rPr>
            </w:pPr>
            <w:r w:rsidRPr="00FC2839">
              <w:t>2 = Black</w:t>
            </w:r>
          </w:p>
          <w:p w14:paraId="7334139B" w14:textId="77777777" w:rsidR="00E3109C" w:rsidRPr="00FC2839" w:rsidRDefault="00E3109C" w:rsidP="00A17BB2">
            <w:pPr>
              <w:spacing w:beforeLines="40" w:before="96" w:afterLines="40" w:after="96"/>
              <w:contextualSpacing/>
              <w:rPr>
                <w:bCs/>
              </w:rPr>
            </w:pPr>
            <w:r w:rsidRPr="00FC2839">
              <w:t>3 = West Asian/Arab</w:t>
            </w:r>
          </w:p>
          <w:p w14:paraId="2FE10497" w14:textId="77777777" w:rsidR="00E3109C" w:rsidRPr="00FC2839" w:rsidRDefault="00E3109C" w:rsidP="00A17BB2">
            <w:pPr>
              <w:spacing w:beforeLines="40" w:before="96" w:afterLines="40" w:after="96"/>
              <w:contextualSpacing/>
              <w:rPr>
                <w:bCs/>
              </w:rPr>
            </w:pPr>
            <w:r w:rsidRPr="00FC2839">
              <w:t>4 = South Asian (Indian, ...)</w:t>
            </w:r>
          </w:p>
          <w:p w14:paraId="6679E241" w14:textId="77777777" w:rsidR="00E3109C" w:rsidRPr="00FC2839" w:rsidRDefault="00E3109C" w:rsidP="00A17BB2">
            <w:pPr>
              <w:spacing w:beforeLines="40" w:before="96" w:afterLines="40" w:after="96"/>
              <w:contextualSpacing/>
              <w:rPr>
                <w:bCs/>
              </w:rPr>
            </w:pPr>
            <w:r w:rsidRPr="00FC2839">
              <w:t>5 = East/Southeast Asian (Chinese, ...)</w:t>
            </w:r>
          </w:p>
          <w:p w14:paraId="6CE9C9CD" w14:textId="77777777" w:rsidR="00E3109C" w:rsidRPr="00FC2839" w:rsidRDefault="00E3109C" w:rsidP="00A17BB2">
            <w:pPr>
              <w:spacing w:beforeLines="40" w:before="96" w:afterLines="40" w:after="96"/>
              <w:contextualSpacing/>
              <w:rPr>
                <w:bCs/>
              </w:rPr>
            </w:pPr>
            <w:r w:rsidRPr="00FC2839">
              <w:t>6 = Latin American/Hispanic</w:t>
            </w:r>
          </w:p>
          <w:p w14:paraId="5FEFB6C8" w14:textId="77777777" w:rsidR="00E3109C" w:rsidRPr="00B4461E" w:rsidRDefault="00E3109C" w:rsidP="00A17BB2">
            <w:pPr>
              <w:spacing w:beforeLines="40" w:before="96" w:afterLines="40" w:after="96"/>
              <w:contextualSpacing/>
              <w:rPr>
                <w:bCs/>
                <w:lang w:val="fr-CA"/>
              </w:rPr>
            </w:pPr>
            <w:r w:rsidRPr="00B4461E">
              <w:rPr>
                <w:lang w:val="fr-CA"/>
              </w:rPr>
              <w:t>7 = Aboriginal (First Nations, Métis, Inuit, …)</w:t>
            </w:r>
          </w:p>
          <w:p w14:paraId="0A43F37F" w14:textId="77777777" w:rsidR="00E3109C" w:rsidRPr="00FC2839" w:rsidRDefault="00E3109C" w:rsidP="00A17BB2">
            <w:pPr>
              <w:spacing w:beforeLines="40" w:before="96" w:afterLines="40" w:after="96"/>
              <w:contextualSpacing/>
            </w:pPr>
            <w:r w:rsidRPr="00FC2839">
              <w:t>8 = Another race/Multiple</w:t>
            </w:r>
          </w:p>
          <w:p w14:paraId="009C9910" w14:textId="77777777" w:rsidR="00E3109C" w:rsidRDefault="00E3109C" w:rsidP="00A17BB2">
            <w:pPr>
              <w:spacing w:beforeLines="40" w:before="96" w:afterLines="40" w:after="96"/>
              <w:contextualSpacing/>
            </w:pPr>
            <w:r w:rsidRPr="00FC2839">
              <w:t>99 = Not stated</w:t>
            </w:r>
          </w:p>
          <w:p w14:paraId="38E20B21" w14:textId="77777777" w:rsidR="0080350B" w:rsidRDefault="0080350B" w:rsidP="00A17BB2">
            <w:pPr>
              <w:spacing w:beforeLines="40" w:before="96" w:afterLines="40" w:after="96"/>
              <w:contextualSpacing/>
            </w:pPr>
          </w:p>
          <w:p w14:paraId="6BE104A2" w14:textId="0D923D0A" w:rsidR="009341BA" w:rsidRPr="00FC2839" w:rsidRDefault="009341BA" w:rsidP="00A17BB2">
            <w:pPr>
              <w:spacing w:beforeLines="40" w:before="96" w:afterLines="40" w:after="96"/>
              <w:contextualSpacing/>
              <w:rPr>
                <w:bCs/>
              </w:rPr>
            </w:pPr>
            <w:r w:rsidRPr="00F84F5B">
              <w:rPr>
                <w:i/>
                <w:iCs/>
              </w:rPr>
              <w:t>Note: Write-in responses were recoded and used to create the derived variable</w:t>
            </w:r>
            <w:r>
              <w:rPr>
                <w:i/>
                <w:iCs/>
              </w:rPr>
              <w:t>.</w:t>
            </w:r>
          </w:p>
        </w:tc>
      </w:tr>
      <w:tr w:rsidR="004750C7" w:rsidRPr="00FC2839" w14:paraId="49C1571D" w14:textId="77777777" w:rsidTr="00687BC2">
        <w:trPr>
          <w:cantSplit/>
        </w:trPr>
        <w:tc>
          <w:tcPr>
            <w:tcW w:w="1843" w:type="dxa"/>
            <w:vAlign w:val="center"/>
          </w:tcPr>
          <w:p w14:paraId="4DFDAE44" w14:textId="77777777" w:rsidR="00E3109C" w:rsidRPr="00FC2839" w:rsidRDefault="00E3109C" w:rsidP="00A17BB2">
            <w:pPr>
              <w:spacing w:beforeLines="40" w:before="96" w:afterLines="40" w:after="96"/>
              <w:contextualSpacing/>
            </w:pPr>
            <w:r w:rsidRPr="00FC2839">
              <w:t>WTPUMF</w:t>
            </w:r>
          </w:p>
        </w:tc>
        <w:tc>
          <w:tcPr>
            <w:tcW w:w="684" w:type="dxa"/>
            <w:vAlign w:val="center"/>
          </w:tcPr>
          <w:p w14:paraId="18134604" w14:textId="77777777" w:rsidR="00E3109C" w:rsidRPr="00FC2839" w:rsidRDefault="00E3109C" w:rsidP="00A17BB2">
            <w:pPr>
              <w:spacing w:beforeLines="40" w:before="96" w:afterLines="40" w:after="96"/>
              <w:contextualSpacing/>
            </w:pPr>
            <w:r w:rsidRPr="00FC2839">
              <w:t>9</w:t>
            </w:r>
          </w:p>
        </w:tc>
        <w:tc>
          <w:tcPr>
            <w:tcW w:w="0" w:type="auto"/>
            <w:vAlign w:val="center"/>
          </w:tcPr>
          <w:p w14:paraId="3671BCBA" w14:textId="77777777" w:rsidR="00E3109C" w:rsidRPr="00FC2839" w:rsidRDefault="00E3109C" w:rsidP="00A17BB2">
            <w:pPr>
              <w:spacing w:beforeLines="40" w:before="96" w:afterLines="40" w:after="96"/>
              <w:contextualSpacing/>
            </w:pPr>
            <w:r w:rsidRPr="00FC2839">
              <w:t>Weight assigned to each individual record.</w:t>
            </w:r>
          </w:p>
          <w:p w14:paraId="44620B07" w14:textId="42D7C7A4" w:rsidR="00E3109C" w:rsidRPr="00FC2839" w:rsidRDefault="00E3109C" w:rsidP="00A17BB2">
            <w:pPr>
              <w:spacing w:beforeLines="40" w:before="96" w:afterLines="40" w:after="96"/>
              <w:contextualSpacing/>
            </w:pPr>
            <w:r w:rsidRPr="00FC2839">
              <w:t>(Note: this variable was subjected to perturbation to maintain privacy; more information on how these weights were generated can be found in section</w:t>
            </w:r>
            <w:r w:rsidR="00D47A3C">
              <w:t xml:space="preserve"> </w:t>
            </w:r>
            <w:r w:rsidR="000024A4">
              <w:fldChar w:fldCharType="begin"/>
            </w:r>
            <w:r w:rsidR="000024A4">
              <w:instrText xml:space="preserve"> REF _Ref179377391 \n \h </w:instrText>
            </w:r>
            <w:r w:rsidR="00A17BB2">
              <w:instrText xml:space="preserve"> \* MERGEFORMAT </w:instrText>
            </w:r>
            <w:r w:rsidR="000024A4">
              <w:fldChar w:fldCharType="separate"/>
            </w:r>
            <w:r w:rsidR="0097252E">
              <w:t>6.3</w:t>
            </w:r>
            <w:r w:rsidR="000024A4">
              <w:fldChar w:fldCharType="end"/>
            </w:r>
            <w:r w:rsidRPr="00FC2839">
              <w:t>)</w:t>
            </w:r>
          </w:p>
        </w:tc>
        <w:tc>
          <w:tcPr>
            <w:tcW w:w="0" w:type="auto"/>
            <w:vAlign w:val="center"/>
          </w:tcPr>
          <w:p w14:paraId="004DF51F" w14:textId="77777777" w:rsidR="00E3109C" w:rsidRPr="00FC2839" w:rsidRDefault="00E3109C" w:rsidP="00A17BB2">
            <w:pPr>
              <w:spacing w:beforeLines="40" w:before="96" w:afterLines="40" w:after="96"/>
              <w:contextualSpacing/>
            </w:pPr>
          </w:p>
        </w:tc>
      </w:tr>
      <w:tr w:rsidR="004750C7" w:rsidRPr="00FC2839" w14:paraId="52727FD7" w14:textId="77777777" w:rsidTr="00687BC2">
        <w:trPr>
          <w:cantSplit/>
        </w:trPr>
        <w:tc>
          <w:tcPr>
            <w:tcW w:w="1843" w:type="dxa"/>
            <w:vAlign w:val="center"/>
          </w:tcPr>
          <w:p w14:paraId="1937DDDD" w14:textId="77777777" w:rsidR="00E3109C" w:rsidRPr="00FC2839" w:rsidRDefault="00E3109C" w:rsidP="00A17BB2">
            <w:pPr>
              <w:spacing w:beforeLines="40" w:before="96" w:afterLines="40" w:after="96"/>
              <w:contextualSpacing/>
              <w:rPr>
                <w:bCs/>
              </w:rPr>
            </w:pPr>
            <w:r w:rsidRPr="00FC2839">
              <w:t>GH_010</w:t>
            </w:r>
          </w:p>
        </w:tc>
        <w:tc>
          <w:tcPr>
            <w:tcW w:w="684" w:type="dxa"/>
            <w:vAlign w:val="center"/>
          </w:tcPr>
          <w:p w14:paraId="0F471F7C" w14:textId="77777777" w:rsidR="00E3109C" w:rsidRPr="00FC2839" w:rsidRDefault="00E3109C" w:rsidP="00A17BB2">
            <w:pPr>
              <w:spacing w:beforeLines="40" w:before="96" w:afterLines="40" w:after="96"/>
              <w:contextualSpacing/>
              <w:rPr>
                <w:bCs/>
              </w:rPr>
            </w:pPr>
            <w:r w:rsidRPr="00FC2839">
              <w:t>10</w:t>
            </w:r>
          </w:p>
        </w:tc>
        <w:tc>
          <w:tcPr>
            <w:tcW w:w="0" w:type="auto"/>
            <w:vAlign w:val="center"/>
          </w:tcPr>
          <w:p w14:paraId="368F945D" w14:textId="77777777" w:rsidR="00E3109C" w:rsidRPr="00FC2839" w:rsidRDefault="00E3109C" w:rsidP="00A17BB2">
            <w:pPr>
              <w:spacing w:beforeLines="40" w:before="96" w:afterLines="40" w:after="96"/>
              <w:contextualSpacing/>
              <w:rPr>
                <w:bCs/>
              </w:rPr>
            </w:pPr>
            <w:r w:rsidRPr="00FC2839">
              <w:t>In general, would you say your physical health is excellent, very good, good, fair or poor?</w:t>
            </w:r>
          </w:p>
        </w:tc>
        <w:tc>
          <w:tcPr>
            <w:tcW w:w="0" w:type="auto"/>
            <w:vAlign w:val="center"/>
          </w:tcPr>
          <w:p w14:paraId="3D3B9617" w14:textId="77777777" w:rsidR="00E3109C" w:rsidRPr="00FC2839" w:rsidRDefault="00E3109C" w:rsidP="00A17BB2">
            <w:pPr>
              <w:spacing w:beforeLines="40" w:before="96" w:afterLines="40" w:after="96"/>
              <w:contextualSpacing/>
            </w:pPr>
            <w:r w:rsidRPr="00FC2839">
              <w:t>1 = Excellent</w:t>
            </w:r>
          </w:p>
          <w:p w14:paraId="31F9D62F" w14:textId="77777777" w:rsidR="00E3109C" w:rsidRPr="00FC2839" w:rsidRDefault="00E3109C" w:rsidP="00A17BB2">
            <w:pPr>
              <w:spacing w:beforeLines="40" w:before="96" w:afterLines="40" w:after="96"/>
              <w:contextualSpacing/>
            </w:pPr>
            <w:r w:rsidRPr="00FC2839">
              <w:t>2 = Very good</w:t>
            </w:r>
          </w:p>
          <w:p w14:paraId="589A9D25" w14:textId="77777777" w:rsidR="00E3109C" w:rsidRPr="00FC2839" w:rsidRDefault="00E3109C" w:rsidP="00A17BB2">
            <w:pPr>
              <w:spacing w:beforeLines="40" w:before="96" w:afterLines="40" w:after="96"/>
              <w:contextualSpacing/>
            </w:pPr>
            <w:r w:rsidRPr="00FC2839">
              <w:t>3 = Good</w:t>
            </w:r>
          </w:p>
          <w:p w14:paraId="3E8B66A3" w14:textId="77777777" w:rsidR="00E3109C" w:rsidRPr="00FC2839" w:rsidRDefault="00E3109C" w:rsidP="00A17BB2">
            <w:pPr>
              <w:spacing w:beforeLines="40" w:before="96" w:afterLines="40" w:after="96"/>
              <w:contextualSpacing/>
            </w:pPr>
            <w:r w:rsidRPr="00FC2839">
              <w:t>4 = Fair</w:t>
            </w:r>
          </w:p>
          <w:p w14:paraId="04ED5F06" w14:textId="77777777" w:rsidR="00E3109C" w:rsidRPr="00FC2839" w:rsidRDefault="00E3109C" w:rsidP="00A17BB2">
            <w:pPr>
              <w:spacing w:beforeLines="40" w:before="96" w:afterLines="40" w:after="96"/>
              <w:contextualSpacing/>
            </w:pPr>
            <w:r w:rsidRPr="00FC2839">
              <w:t>5 = Poor</w:t>
            </w:r>
          </w:p>
          <w:p w14:paraId="21631A8F" w14:textId="77777777" w:rsidR="00E3109C" w:rsidRPr="00FC2839" w:rsidRDefault="00E3109C" w:rsidP="00A17BB2">
            <w:pPr>
              <w:spacing w:beforeLines="40" w:before="96" w:afterLines="40" w:after="96"/>
              <w:contextualSpacing/>
            </w:pPr>
            <w:r w:rsidRPr="00FC2839">
              <w:t>6 = I do not know</w:t>
            </w:r>
          </w:p>
          <w:p w14:paraId="71FEAE52" w14:textId="77777777" w:rsidR="00E3109C" w:rsidRPr="00FC2839" w:rsidRDefault="00E3109C" w:rsidP="00A17BB2">
            <w:pPr>
              <w:spacing w:beforeLines="40" w:before="96" w:afterLines="40" w:after="96"/>
              <w:contextualSpacing/>
            </w:pPr>
            <w:r w:rsidRPr="00FC2839">
              <w:t>99 = Not stated</w:t>
            </w:r>
          </w:p>
        </w:tc>
      </w:tr>
      <w:tr w:rsidR="004750C7" w:rsidRPr="00FC2839" w14:paraId="64E7D3A2" w14:textId="77777777" w:rsidTr="00687BC2">
        <w:trPr>
          <w:cantSplit/>
        </w:trPr>
        <w:tc>
          <w:tcPr>
            <w:tcW w:w="1843" w:type="dxa"/>
            <w:vAlign w:val="center"/>
          </w:tcPr>
          <w:p w14:paraId="0D9F4548" w14:textId="77777777" w:rsidR="00E3109C" w:rsidRPr="00FC2839" w:rsidRDefault="00E3109C" w:rsidP="00A17BB2">
            <w:pPr>
              <w:spacing w:beforeLines="40" w:before="96" w:afterLines="40" w:after="96"/>
              <w:contextualSpacing/>
            </w:pPr>
            <w:r w:rsidRPr="00FC2839">
              <w:t>GH_020</w:t>
            </w:r>
          </w:p>
        </w:tc>
        <w:tc>
          <w:tcPr>
            <w:tcW w:w="684" w:type="dxa"/>
            <w:vAlign w:val="center"/>
          </w:tcPr>
          <w:p w14:paraId="32319D65" w14:textId="77777777" w:rsidR="00E3109C" w:rsidRPr="00FC2839" w:rsidRDefault="00E3109C" w:rsidP="00A17BB2">
            <w:pPr>
              <w:spacing w:beforeLines="40" w:before="96" w:afterLines="40" w:after="96"/>
              <w:contextualSpacing/>
              <w:rPr>
                <w:bCs/>
              </w:rPr>
            </w:pPr>
            <w:r w:rsidRPr="00FC2839">
              <w:t>11</w:t>
            </w:r>
          </w:p>
        </w:tc>
        <w:tc>
          <w:tcPr>
            <w:tcW w:w="0" w:type="auto"/>
            <w:vAlign w:val="center"/>
          </w:tcPr>
          <w:p w14:paraId="346FF50C" w14:textId="77777777" w:rsidR="00E3109C" w:rsidRPr="00FC2839" w:rsidRDefault="00E3109C" w:rsidP="00A17BB2">
            <w:pPr>
              <w:spacing w:beforeLines="40" w:before="96" w:afterLines="40" w:after="96"/>
              <w:contextualSpacing/>
            </w:pPr>
            <w:r w:rsidRPr="00FC2839">
              <w:t xml:space="preserve">In general, would you say your </w:t>
            </w:r>
            <w:r w:rsidRPr="00FC2839">
              <w:rPr>
                <w:u w:val="single"/>
              </w:rPr>
              <w:t>mental</w:t>
            </w:r>
            <w:r w:rsidRPr="00FC2839">
              <w:t xml:space="preserve"> health is excellent, very good, good, fair or poor?</w:t>
            </w:r>
          </w:p>
        </w:tc>
        <w:tc>
          <w:tcPr>
            <w:tcW w:w="0" w:type="auto"/>
            <w:vAlign w:val="center"/>
          </w:tcPr>
          <w:p w14:paraId="4618A088" w14:textId="77777777" w:rsidR="00E3109C" w:rsidRPr="00FC2839" w:rsidRDefault="00E3109C" w:rsidP="00A17BB2">
            <w:pPr>
              <w:spacing w:beforeLines="40" w:before="96" w:afterLines="40" w:after="96"/>
              <w:contextualSpacing/>
            </w:pPr>
            <w:r w:rsidRPr="00FC2839">
              <w:t>1 = Excellent</w:t>
            </w:r>
          </w:p>
          <w:p w14:paraId="39D34CB6" w14:textId="77777777" w:rsidR="00E3109C" w:rsidRPr="00FC2839" w:rsidRDefault="00E3109C" w:rsidP="00A17BB2">
            <w:pPr>
              <w:spacing w:beforeLines="40" w:before="96" w:afterLines="40" w:after="96"/>
              <w:contextualSpacing/>
            </w:pPr>
            <w:r w:rsidRPr="00FC2839">
              <w:t>2 = Very good</w:t>
            </w:r>
          </w:p>
          <w:p w14:paraId="7A32AAA5" w14:textId="77777777" w:rsidR="00E3109C" w:rsidRPr="00FC2839" w:rsidRDefault="00E3109C" w:rsidP="00A17BB2">
            <w:pPr>
              <w:spacing w:beforeLines="40" w:before="96" w:afterLines="40" w:after="96"/>
              <w:contextualSpacing/>
            </w:pPr>
            <w:r w:rsidRPr="00FC2839">
              <w:t>3 = Good</w:t>
            </w:r>
          </w:p>
          <w:p w14:paraId="04C9758E" w14:textId="77777777" w:rsidR="00E3109C" w:rsidRPr="00FC2839" w:rsidRDefault="00E3109C" w:rsidP="00A17BB2">
            <w:pPr>
              <w:spacing w:beforeLines="40" w:before="96" w:afterLines="40" w:after="96"/>
              <w:contextualSpacing/>
            </w:pPr>
            <w:r w:rsidRPr="00FC2839">
              <w:t>4 = Fair</w:t>
            </w:r>
          </w:p>
          <w:p w14:paraId="3FAF7492" w14:textId="77777777" w:rsidR="00E3109C" w:rsidRPr="00FC2839" w:rsidRDefault="00E3109C" w:rsidP="00A17BB2">
            <w:pPr>
              <w:spacing w:beforeLines="40" w:before="96" w:afterLines="40" w:after="96"/>
              <w:contextualSpacing/>
            </w:pPr>
            <w:r w:rsidRPr="00FC2839">
              <w:t>5 = Poor</w:t>
            </w:r>
          </w:p>
          <w:p w14:paraId="4917D06B" w14:textId="77777777" w:rsidR="00E3109C" w:rsidRPr="00FC2839" w:rsidRDefault="00E3109C" w:rsidP="00A17BB2">
            <w:pPr>
              <w:spacing w:beforeLines="40" w:before="96" w:afterLines="40" w:after="96"/>
              <w:contextualSpacing/>
            </w:pPr>
            <w:r w:rsidRPr="00FC2839">
              <w:t>6 = I do not know</w:t>
            </w:r>
          </w:p>
          <w:p w14:paraId="31A3685F" w14:textId="77777777" w:rsidR="00E3109C" w:rsidRPr="00FC2839" w:rsidRDefault="00E3109C" w:rsidP="00A17BB2">
            <w:pPr>
              <w:spacing w:beforeLines="40" w:before="96" w:afterLines="40" w:after="96"/>
              <w:contextualSpacing/>
              <w:rPr>
                <w:bCs/>
              </w:rPr>
            </w:pPr>
            <w:r w:rsidRPr="00FC2839">
              <w:t>99 = Not stated</w:t>
            </w:r>
          </w:p>
        </w:tc>
      </w:tr>
      <w:tr w:rsidR="004750C7" w:rsidRPr="00FC2839" w14:paraId="57D1A449" w14:textId="77777777" w:rsidTr="00687BC2">
        <w:trPr>
          <w:cantSplit/>
        </w:trPr>
        <w:tc>
          <w:tcPr>
            <w:tcW w:w="1843" w:type="dxa"/>
            <w:vAlign w:val="center"/>
          </w:tcPr>
          <w:p w14:paraId="2CAEE6DD" w14:textId="77777777" w:rsidR="00E3109C" w:rsidRPr="00FC2839" w:rsidRDefault="00E3109C" w:rsidP="00A17BB2">
            <w:pPr>
              <w:spacing w:beforeLines="40" w:before="96" w:afterLines="40" w:after="96"/>
              <w:contextualSpacing/>
            </w:pPr>
            <w:r w:rsidRPr="00FC2839">
              <w:t>SS_010</w:t>
            </w:r>
          </w:p>
        </w:tc>
        <w:tc>
          <w:tcPr>
            <w:tcW w:w="684" w:type="dxa"/>
            <w:vAlign w:val="center"/>
          </w:tcPr>
          <w:p w14:paraId="4CDB6D2C" w14:textId="77777777" w:rsidR="00E3109C" w:rsidRPr="00FC2839" w:rsidRDefault="00E3109C" w:rsidP="00A17BB2">
            <w:pPr>
              <w:spacing w:beforeLines="40" w:before="96" w:afterLines="40" w:after="96"/>
              <w:contextualSpacing/>
              <w:rPr>
                <w:bCs/>
              </w:rPr>
            </w:pPr>
            <w:r w:rsidRPr="00FC2839">
              <w:t>12</w:t>
            </w:r>
          </w:p>
        </w:tc>
        <w:tc>
          <w:tcPr>
            <w:tcW w:w="0" w:type="auto"/>
            <w:vAlign w:val="center"/>
          </w:tcPr>
          <w:p w14:paraId="18F8165D" w14:textId="77777777" w:rsidR="00E3109C" w:rsidRPr="00FC2839" w:rsidRDefault="00E3109C" w:rsidP="00A17BB2">
            <w:pPr>
              <w:spacing w:beforeLines="40" w:before="96" w:afterLines="40" w:after="96"/>
              <w:contextualSpacing/>
            </w:pPr>
            <w:r w:rsidRPr="00FC2839">
              <w:t xml:space="preserve">Have you </w:t>
            </w:r>
            <w:r w:rsidRPr="00FC2839">
              <w:rPr>
                <w:u w:val="single"/>
              </w:rPr>
              <w:t>ever</w:t>
            </w:r>
            <w:r w:rsidRPr="00FC2839">
              <w:t xml:space="preserve"> tried cigarette smoking, even just a few puffs?</w:t>
            </w:r>
          </w:p>
        </w:tc>
        <w:tc>
          <w:tcPr>
            <w:tcW w:w="0" w:type="auto"/>
            <w:vAlign w:val="center"/>
          </w:tcPr>
          <w:p w14:paraId="007EBE6A" w14:textId="77777777" w:rsidR="00E3109C" w:rsidRPr="00FC2839" w:rsidRDefault="00E3109C" w:rsidP="00A17BB2">
            <w:pPr>
              <w:spacing w:beforeLines="40" w:before="96" w:afterLines="40" w:after="96"/>
              <w:contextualSpacing/>
            </w:pPr>
            <w:r w:rsidRPr="00FC2839">
              <w:t>1 = Yes</w:t>
            </w:r>
          </w:p>
          <w:p w14:paraId="195B86B5" w14:textId="77777777" w:rsidR="00E3109C" w:rsidRPr="00FC2839" w:rsidRDefault="00E3109C" w:rsidP="00A17BB2">
            <w:pPr>
              <w:spacing w:beforeLines="40" w:before="96" w:afterLines="40" w:after="96"/>
              <w:contextualSpacing/>
            </w:pPr>
            <w:r w:rsidRPr="00FC2839">
              <w:t>2 = No</w:t>
            </w:r>
          </w:p>
          <w:p w14:paraId="674B88F2" w14:textId="77777777" w:rsidR="00E3109C" w:rsidRPr="00FC2839" w:rsidRDefault="00E3109C" w:rsidP="00A17BB2">
            <w:pPr>
              <w:spacing w:beforeLines="40" w:before="96" w:afterLines="40" w:after="96"/>
              <w:contextualSpacing/>
            </w:pPr>
            <w:r w:rsidRPr="00FC2839">
              <w:t>99 = Not stated</w:t>
            </w:r>
          </w:p>
        </w:tc>
      </w:tr>
      <w:tr w:rsidR="004750C7" w:rsidRPr="00FC2839" w14:paraId="54AD71D8" w14:textId="77777777" w:rsidTr="00687BC2">
        <w:trPr>
          <w:cantSplit/>
        </w:trPr>
        <w:tc>
          <w:tcPr>
            <w:tcW w:w="1843" w:type="dxa"/>
            <w:vAlign w:val="center"/>
          </w:tcPr>
          <w:p w14:paraId="20986A20" w14:textId="77777777" w:rsidR="00E3109C" w:rsidRPr="00FC2839" w:rsidRDefault="00E3109C" w:rsidP="00A17BB2">
            <w:pPr>
              <w:spacing w:beforeLines="40" w:before="96" w:afterLines="40" w:after="96"/>
              <w:contextualSpacing/>
            </w:pPr>
            <w:r w:rsidRPr="00FC2839">
              <w:t>SS_020</w:t>
            </w:r>
          </w:p>
        </w:tc>
        <w:tc>
          <w:tcPr>
            <w:tcW w:w="684" w:type="dxa"/>
            <w:vAlign w:val="center"/>
          </w:tcPr>
          <w:p w14:paraId="122C0CCB" w14:textId="77777777" w:rsidR="00E3109C" w:rsidRPr="00FC2839" w:rsidRDefault="00E3109C" w:rsidP="00A17BB2">
            <w:pPr>
              <w:spacing w:beforeLines="40" w:before="96" w:afterLines="40" w:after="96"/>
              <w:contextualSpacing/>
              <w:rPr>
                <w:bCs/>
              </w:rPr>
            </w:pPr>
            <w:r w:rsidRPr="00FC2839">
              <w:t>13</w:t>
            </w:r>
          </w:p>
        </w:tc>
        <w:tc>
          <w:tcPr>
            <w:tcW w:w="0" w:type="auto"/>
            <w:vAlign w:val="center"/>
          </w:tcPr>
          <w:p w14:paraId="3EF37FF1" w14:textId="77777777" w:rsidR="00E3109C" w:rsidRPr="00FC2839" w:rsidRDefault="00E3109C" w:rsidP="00A17BB2">
            <w:pPr>
              <w:spacing w:beforeLines="40" w:before="96" w:afterLines="40" w:after="96"/>
              <w:contextualSpacing/>
            </w:pPr>
            <w:r w:rsidRPr="00FC2839">
              <w:t>How old were you when you first tried smoking cigarettes, even just a few puffs?</w:t>
            </w:r>
          </w:p>
        </w:tc>
        <w:tc>
          <w:tcPr>
            <w:tcW w:w="0" w:type="auto"/>
            <w:vAlign w:val="center"/>
          </w:tcPr>
          <w:p w14:paraId="1E80233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I do not know</w:t>
            </w:r>
          </w:p>
          <w:p w14:paraId="34D470B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8 = 8 years or younger</w:t>
            </w:r>
          </w:p>
          <w:p w14:paraId="54F5E87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 = 9 years</w:t>
            </w:r>
          </w:p>
          <w:p w14:paraId="78E4D77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10 = 10 years</w:t>
            </w:r>
          </w:p>
          <w:p w14:paraId="7E2B5BE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11 = 11 years</w:t>
            </w:r>
          </w:p>
          <w:p w14:paraId="6070AA9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12 = 12 years</w:t>
            </w:r>
          </w:p>
          <w:p w14:paraId="5D4E4E2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13 = 13 years</w:t>
            </w:r>
          </w:p>
          <w:p w14:paraId="201A324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14 = 14 years</w:t>
            </w:r>
          </w:p>
          <w:p w14:paraId="2808638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15 = 15 years</w:t>
            </w:r>
          </w:p>
          <w:p w14:paraId="64DFFF2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16 = 16 years</w:t>
            </w:r>
          </w:p>
          <w:p w14:paraId="004D2AD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17 = 17 years</w:t>
            </w:r>
          </w:p>
          <w:p w14:paraId="2B71CE4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18 = 18 years or older</w:t>
            </w:r>
          </w:p>
          <w:p w14:paraId="4804496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96 = Valid Skip</w:t>
            </w:r>
          </w:p>
          <w:p w14:paraId="6780A5B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98 = I have never done this</w:t>
            </w:r>
          </w:p>
          <w:p w14:paraId="144B0F0E" w14:textId="77777777" w:rsidR="00E3109C" w:rsidRDefault="00E3109C" w:rsidP="00A17BB2">
            <w:pPr>
              <w:spacing w:beforeLines="40" w:before="96" w:afterLines="40" w:after="96"/>
              <w:contextualSpacing/>
              <w:rPr>
                <w:shd w:val="clear" w:color="auto" w:fill="FFFFFF"/>
              </w:rPr>
            </w:pPr>
            <w:r w:rsidRPr="00FC2839">
              <w:rPr>
                <w:shd w:val="clear" w:color="auto" w:fill="FFFFFF"/>
              </w:rPr>
              <w:t>99 = Not Stated</w:t>
            </w:r>
            <w:r w:rsidR="00160C65">
              <w:rPr>
                <w:shd w:val="clear" w:color="auto" w:fill="FFFFFF"/>
              </w:rPr>
              <w:t>*</w:t>
            </w:r>
          </w:p>
          <w:p w14:paraId="24ECF45C" w14:textId="77777777" w:rsidR="00B5210E" w:rsidRDefault="00B5210E" w:rsidP="00A17BB2">
            <w:pPr>
              <w:spacing w:beforeLines="40" w:before="96" w:afterLines="40" w:after="96"/>
              <w:contextualSpacing/>
              <w:rPr>
                <w:b/>
                <w:bCs/>
                <w:i/>
                <w:iCs/>
              </w:rPr>
            </w:pPr>
          </w:p>
          <w:p w14:paraId="4D62719D" w14:textId="7BB3345E" w:rsidR="00160C65" w:rsidRPr="00B5210E" w:rsidRDefault="00B5210E" w:rsidP="00A17BB2">
            <w:pPr>
              <w:spacing w:beforeLines="40" w:before="96" w:afterLines="40" w:after="96"/>
              <w:contextualSpacing/>
              <w:rPr>
                <w:b/>
                <w:bCs/>
                <w:i/>
                <w:iCs/>
              </w:rPr>
            </w:pPr>
            <w:r w:rsidRPr="00B5210E">
              <w:rPr>
                <w:b/>
                <w:bCs/>
                <w:i/>
                <w:iCs/>
              </w:rPr>
              <w:t xml:space="preserve">Note: </w:t>
            </w:r>
            <w:r w:rsidR="00160C65" w:rsidRPr="00B5210E">
              <w:rPr>
                <w:i/>
                <w:iCs/>
              </w:rPr>
              <w:t>If the age of initiation was higher than the self-reported age (or imputed age if missing), the variable was set to "99 = Not Stated." In the small number of cases where imputation was not possible, the reported age was retained.</w:t>
            </w:r>
          </w:p>
        </w:tc>
      </w:tr>
      <w:tr w:rsidR="004750C7" w:rsidRPr="00FC2839" w14:paraId="6D2B503F" w14:textId="77777777" w:rsidTr="00687BC2">
        <w:trPr>
          <w:cantSplit/>
        </w:trPr>
        <w:tc>
          <w:tcPr>
            <w:tcW w:w="1843" w:type="dxa"/>
            <w:vAlign w:val="center"/>
          </w:tcPr>
          <w:p w14:paraId="1CF55532" w14:textId="77777777" w:rsidR="00E3109C" w:rsidRPr="00FC2839" w:rsidRDefault="00E3109C" w:rsidP="00A17BB2">
            <w:pPr>
              <w:spacing w:beforeLines="40" w:before="96" w:afterLines="40" w:after="96"/>
              <w:contextualSpacing/>
            </w:pPr>
            <w:r w:rsidRPr="00FC2839">
              <w:t>TS_011</w:t>
            </w:r>
          </w:p>
        </w:tc>
        <w:tc>
          <w:tcPr>
            <w:tcW w:w="684" w:type="dxa"/>
            <w:vAlign w:val="center"/>
          </w:tcPr>
          <w:p w14:paraId="0AD21DF5" w14:textId="77777777" w:rsidR="00E3109C" w:rsidRPr="00FC2839" w:rsidRDefault="00E3109C" w:rsidP="00A17BB2">
            <w:pPr>
              <w:spacing w:beforeLines="40" w:before="96" w:afterLines="40" w:after="96"/>
              <w:contextualSpacing/>
              <w:rPr>
                <w:bCs/>
              </w:rPr>
            </w:pPr>
            <w:r w:rsidRPr="00FC2839">
              <w:t>14</w:t>
            </w:r>
          </w:p>
        </w:tc>
        <w:tc>
          <w:tcPr>
            <w:tcW w:w="0" w:type="auto"/>
            <w:vAlign w:val="center"/>
          </w:tcPr>
          <w:p w14:paraId="39D3FBB9" w14:textId="77777777" w:rsidR="00E3109C" w:rsidRPr="00FC2839" w:rsidRDefault="00E3109C" w:rsidP="00A17BB2">
            <w:pPr>
              <w:spacing w:beforeLines="40" w:before="96" w:afterLines="40" w:after="96"/>
              <w:contextualSpacing/>
            </w:pPr>
            <w:r w:rsidRPr="00FC2839">
              <w:t xml:space="preserve">At any time during the </w:t>
            </w:r>
            <w:r w:rsidRPr="00FC2839">
              <w:rPr>
                <w:u w:val="single"/>
              </w:rPr>
              <w:t>next 12 months</w:t>
            </w:r>
            <w:r w:rsidRPr="00FC2839">
              <w:t xml:space="preserve"> do you think you will smoke a cigarette?</w:t>
            </w:r>
          </w:p>
        </w:tc>
        <w:tc>
          <w:tcPr>
            <w:tcW w:w="0" w:type="auto"/>
            <w:vAlign w:val="center"/>
          </w:tcPr>
          <w:p w14:paraId="146CB92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Definitely yes</w:t>
            </w:r>
          </w:p>
          <w:p w14:paraId="2A07076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Probably yes</w:t>
            </w:r>
          </w:p>
          <w:p w14:paraId="6AB48B4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Probably not</w:t>
            </w:r>
          </w:p>
          <w:p w14:paraId="2B511DB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Definitely not</w:t>
            </w:r>
          </w:p>
          <w:p w14:paraId="61ED7195" w14:textId="77777777" w:rsidR="00E3109C" w:rsidRPr="00FC2839" w:rsidRDefault="00E3109C" w:rsidP="00A17BB2">
            <w:pPr>
              <w:spacing w:beforeLines="40" w:before="96" w:afterLines="40" w:after="96"/>
              <w:contextualSpacing/>
            </w:pPr>
            <w:r w:rsidRPr="00FC2839">
              <w:rPr>
                <w:shd w:val="clear" w:color="auto" w:fill="FFFFFF"/>
              </w:rPr>
              <w:t>99 = Not Stated</w:t>
            </w:r>
          </w:p>
        </w:tc>
      </w:tr>
      <w:tr w:rsidR="004750C7" w:rsidRPr="00FC2839" w14:paraId="156C894A" w14:textId="77777777" w:rsidTr="00687BC2">
        <w:trPr>
          <w:cantSplit/>
        </w:trPr>
        <w:tc>
          <w:tcPr>
            <w:tcW w:w="1843" w:type="dxa"/>
            <w:vAlign w:val="center"/>
          </w:tcPr>
          <w:p w14:paraId="31B2690A" w14:textId="77777777" w:rsidR="00E3109C" w:rsidRPr="00FC2839" w:rsidRDefault="00E3109C" w:rsidP="00A17BB2">
            <w:pPr>
              <w:spacing w:beforeLines="40" w:before="96" w:afterLines="40" w:after="96"/>
              <w:contextualSpacing/>
            </w:pPr>
            <w:r w:rsidRPr="00FC2839">
              <w:t>SS_030</w:t>
            </w:r>
          </w:p>
        </w:tc>
        <w:tc>
          <w:tcPr>
            <w:tcW w:w="684" w:type="dxa"/>
            <w:vAlign w:val="center"/>
          </w:tcPr>
          <w:p w14:paraId="24746AB1" w14:textId="77777777" w:rsidR="00E3109C" w:rsidRPr="00FC2839" w:rsidRDefault="00E3109C" w:rsidP="00A17BB2">
            <w:pPr>
              <w:spacing w:beforeLines="40" w:before="96" w:afterLines="40" w:after="96"/>
              <w:contextualSpacing/>
              <w:rPr>
                <w:bCs/>
              </w:rPr>
            </w:pPr>
            <w:r w:rsidRPr="00FC2839">
              <w:t>15</w:t>
            </w:r>
          </w:p>
        </w:tc>
        <w:tc>
          <w:tcPr>
            <w:tcW w:w="0" w:type="auto"/>
            <w:vAlign w:val="center"/>
          </w:tcPr>
          <w:p w14:paraId="212DDBC6" w14:textId="77777777" w:rsidR="00E3109C" w:rsidRPr="00FC2839" w:rsidRDefault="00E3109C" w:rsidP="00A17BB2">
            <w:pPr>
              <w:spacing w:beforeLines="40" w:before="96" w:afterLines="40" w:after="96"/>
              <w:contextualSpacing/>
            </w:pPr>
            <w:r w:rsidRPr="00FC2839">
              <w:t xml:space="preserve">Have you ever smoked a </w:t>
            </w:r>
            <w:r w:rsidRPr="00FC2839">
              <w:rPr>
                <w:u w:val="single"/>
              </w:rPr>
              <w:t>whole</w:t>
            </w:r>
            <w:r w:rsidRPr="00FC2839">
              <w:t xml:space="preserve"> cigarette?</w:t>
            </w:r>
          </w:p>
        </w:tc>
        <w:tc>
          <w:tcPr>
            <w:tcW w:w="0" w:type="auto"/>
            <w:vAlign w:val="center"/>
          </w:tcPr>
          <w:p w14:paraId="7754FBB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Yes</w:t>
            </w:r>
          </w:p>
          <w:p w14:paraId="124A867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No</w:t>
            </w:r>
          </w:p>
          <w:p w14:paraId="5014251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96 = Valid Skip</w:t>
            </w:r>
          </w:p>
          <w:p w14:paraId="2FDEE7B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46A1128D" w14:textId="77777777" w:rsidTr="00687BC2">
        <w:trPr>
          <w:cantSplit/>
        </w:trPr>
        <w:tc>
          <w:tcPr>
            <w:tcW w:w="1843" w:type="dxa"/>
            <w:vAlign w:val="center"/>
          </w:tcPr>
          <w:p w14:paraId="7FDB90A1" w14:textId="77777777" w:rsidR="00E3109C" w:rsidRPr="00FC2839" w:rsidRDefault="00E3109C" w:rsidP="00A17BB2">
            <w:pPr>
              <w:spacing w:beforeLines="40" w:before="96" w:afterLines="40" w:after="96"/>
              <w:contextualSpacing/>
            </w:pPr>
            <w:r w:rsidRPr="00FC2839">
              <w:t>SS_040</w:t>
            </w:r>
          </w:p>
        </w:tc>
        <w:tc>
          <w:tcPr>
            <w:tcW w:w="684" w:type="dxa"/>
            <w:vAlign w:val="center"/>
          </w:tcPr>
          <w:p w14:paraId="25486BE6" w14:textId="77777777" w:rsidR="00E3109C" w:rsidRPr="00FC2839" w:rsidRDefault="00E3109C" w:rsidP="00A17BB2">
            <w:pPr>
              <w:spacing w:beforeLines="40" w:before="96" w:afterLines="40" w:after="96"/>
              <w:contextualSpacing/>
              <w:rPr>
                <w:bCs/>
              </w:rPr>
            </w:pPr>
            <w:r w:rsidRPr="00FC2839">
              <w:t>16</w:t>
            </w:r>
          </w:p>
        </w:tc>
        <w:tc>
          <w:tcPr>
            <w:tcW w:w="0" w:type="auto"/>
            <w:vAlign w:val="center"/>
          </w:tcPr>
          <w:p w14:paraId="66601053" w14:textId="77777777" w:rsidR="00E3109C" w:rsidRPr="00FC2839" w:rsidRDefault="00E3109C" w:rsidP="00A17BB2">
            <w:pPr>
              <w:spacing w:beforeLines="40" w:before="96" w:afterLines="40" w:after="96"/>
              <w:contextualSpacing/>
            </w:pPr>
            <w:r w:rsidRPr="00FC2839">
              <w:t xml:space="preserve">Have you ever smoked 100 or more </w:t>
            </w:r>
            <w:r w:rsidRPr="00FC2839">
              <w:rPr>
                <w:u w:val="single"/>
              </w:rPr>
              <w:t>whole</w:t>
            </w:r>
            <w:r w:rsidRPr="00FC2839">
              <w:t xml:space="preserve"> cigarettes in your life?</w:t>
            </w:r>
          </w:p>
        </w:tc>
        <w:tc>
          <w:tcPr>
            <w:tcW w:w="0" w:type="auto"/>
            <w:vAlign w:val="center"/>
          </w:tcPr>
          <w:p w14:paraId="0E5F1BB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Yes</w:t>
            </w:r>
          </w:p>
          <w:p w14:paraId="71B713F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No</w:t>
            </w:r>
          </w:p>
          <w:p w14:paraId="1785FEC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96 = Valid Skip</w:t>
            </w:r>
          </w:p>
          <w:p w14:paraId="0A8C623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2D2001F9" w14:textId="77777777" w:rsidTr="00687BC2">
        <w:trPr>
          <w:cantSplit/>
        </w:trPr>
        <w:tc>
          <w:tcPr>
            <w:tcW w:w="1843" w:type="dxa"/>
            <w:vAlign w:val="center"/>
          </w:tcPr>
          <w:p w14:paraId="2C519001" w14:textId="77777777" w:rsidR="00E3109C" w:rsidRPr="00FC2839" w:rsidRDefault="00E3109C" w:rsidP="00A17BB2">
            <w:pPr>
              <w:spacing w:beforeLines="40" w:before="96" w:afterLines="40" w:after="96"/>
              <w:contextualSpacing/>
            </w:pPr>
            <w:r w:rsidRPr="00FC2839">
              <w:t>WP_040a</w:t>
            </w:r>
          </w:p>
        </w:tc>
        <w:tc>
          <w:tcPr>
            <w:tcW w:w="684" w:type="dxa"/>
            <w:vAlign w:val="center"/>
          </w:tcPr>
          <w:p w14:paraId="500E359A" w14:textId="77777777" w:rsidR="00E3109C" w:rsidRPr="00FC2839" w:rsidRDefault="00E3109C" w:rsidP="00A17BB2">
            <w:pPr>
              <w:spacing w:beforeLines="40" w:before="96" w:afterLines="40" w:after="96"/>
              <w:contextualSpacing/>
              <w:rPr>
                <w:bCs/>
              </w:rPr>
            </w:pPr>
            <w:r w:rsidRPr="00FC2839">
              <w:t>17</w:t>
            </w:r>
          </w:p>
        </w:tc>
        <w:tc>
          <w:tcPr>
            <w:tcW w:w="0" w:type="auto"/>
            <w:vAlign w:val="center"/>
          </w:tcPr>
          <w:p w14:paraId="4C2B3A79" w14:textId="77777777" w:rsidR="00E3109C" w:rsidRPr="00FC2839" w:rsidRDefault="00E3109C" w:rsidP="00A17BB2">
            <w:pPr>
              <w:spacing w:beforeLines="40" w:before="96" w:afterLines="40" w:after="96"/>
              <w:contextualSpacing/>
            </w:pPr>
            <w:r w:rsidRPr="00FC2839">
              <w:t xml:space="preserve">Thinking back over the </w:t>
            </w:r>
            <w:r w:rsidRPr="00FC2839">
              <w:rPr>
                <w:u w:val="single"/>
              </w:rPr>
              <w:t>last 7 days</w:t>
            </w:r>
            <w:r w:rsidRPr="00FC2839">
              <w:t xml:space="preserve">, how many </w:t>
            </w:r>
            <w:r w:rsidRPr="00FC2839">
              <w:rPr>
                <w:u w:val="single"/>
              </w:rPr>
              <w:t>whole cigarettes</w:t>
            </w:r>
            <w:r w:rsidRPr="00FC2839">
              <w:t xml:space="preserve"> did you smoke each day? </w:t>
            </w:r>
          </w:p>
          <w:p w14:paraId="316F1285" w14:textId="77777777" w:rsidR="00E3109C" w:rsidRPr="00FC2839" w:rsidRDefault="00E3109C" w:rsidP="00A17BB2">
            <w:pPr>
              <w:spacing w:beforeLines="40" w:before="96" w:afterLines="40" w:after="96"/>
              <w:contextualSpacing/>
            </w:pPr>
            <w:r w:rsidRPr="00FC2839">
              <w:t>Sunday</w:t>
            </w:r>
          </w:p>
        </w:tc>
        <w:tc>
          <w:tcPr>
            <w:tcW w:w="0" w:type="auto"/>
            <w:vAlign w:val="center"/>
          </w:tcPr>
          <w:p w14:paraId="0D2634A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0 = 0 whole cigarettes smoked</w:t>
            </w:r>
          </w:p>
          <w:p w14:paraId="0DBE0D29"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1:36 = Range: 1 to 36 whole cigarettes smoked</w:t>
            </w:r>
          </w:p>
          <w:p w14:paraId="4F0B9D5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96 = Valid Skip</w:t>
            </w:r>
          </w:p>
          <w:p w14:paraId="0BA0A67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0763C5EC" w14:textId="77777777" w:rsidTr="00687BC2">
        <w:trPr>
          <w:cantSplit/>
        </w:trPr>
        <w:tc>
          <w:tcPr>
            <w:tcW w:w="1843" w:type="dxa"/>
            <w:vAlign w:val="center"/>
          </w:tcPr>
          <w:p w14:paraId="3FF86AE6" w14:textId="77777777" w:rsidR="00E3109C" w:rsidRPr="00FC2839" w:rsidRDefault="00E3109C" w:rsidP="00A17BB2">
            <w:pPr>
              <w:spacing w:beforeLines="40" w:before="96" w:afterLines="40" w:after="96"/>
              <w:contextualSpacing/>
            </w:pPr>
            <w:r w:rsidRPr="00FC2839">
              <w:t>WP_040b</w:t>
            </w:r>
          </w:p>
        </w:tc>
        <w:tc>
          <w:tcPr>
            <w:tcW w:w="684" w:type="dxa"/>
            <w:vAlign w:val="center"/>
          </w:tcPr>
          <w:p w14:paraId="3829D14C" w14:textId="77777777" w:rsidR="00E3109C" w:rsidRPr="00FC2839" w:rsidRDefault="00E3109C" w:rsidP="00A17BB2">
            <w:pPr>
              <w:spacing w:beforeLines="40" w:before="96" w:afterLines="40" w:after="96"/>
              <w:contextualSpacing/>
              <w:rPr>
                <w:bCs/>
              </w:rPr>
            </w:pPr>
            <w:r w:rsidRPr="00FC2839">
              <w:t>18</w:t>
            </w:r>
          </w:p>
        </w:tc>
        <w:tc>
          <w:tcPr>
            <w:tcW w:w="0" w:type="auto"/>
            <w:vAlign w:val="center"/>
          </w:tcPr>
          <w:p w14:paraId="374F1EFC" w14:textId="77777777" w:rsidR="00E3109C" w:rsidRPr="00FC2839" w:rsidRDefault="00E3109C" w:rsidP="00A17BB2">
            <w:pPr>
              <w:spacing w:beforeLines="40" w:before="96" w:afterLines="40" w:after="96"/>
              <w:contextualSpacing/>
            </w:pPr>
            <w:r w:rsidRPr="00FC2839">
              <w:t xml:space="preserve">Thinking back over the </w:t>
            </w:r>
            <w:r w:rsidRPr="00FC2839">
              <w:rPr>
                <w:u w:val="single"/>
              </w:rPr>
              <w:t>last 7 days</w:t>
            </w:r>
            <w:r w:rsidRPr="00FC2839">
              <w:t xml:space="preserve">, how many </w:t>
            </w:r>
            <w:r w:rsidRPr="00FC2839">
              <w:rPr>
                <w:u w:val="single"/>
              </w:rPr>
              <w:t>whole cigarettes</w:t>
            </w:r>
            <w:r w:rsidRPr="00FC2839">
              <w:t xml:space="preserve"> did you smoke each day? </w:t>
            </w:r>
          </w:p>
          <w:p w14:paraId="7164833C" w14:textId="77777777" w:rsidR="00E3109C" w:rsidRPr="00FC2839" w:rsidRDefault="00E3109C" w:rsidP="00A17BB2">
            <w:pPr>
              <w:spacing w:beforeLines="40" w:before="96" w:afterLines="40" w:after="96"/>
              <w:contextualSpacing/>
            </w:pPr>
            <w:r w:rsidRPr="00FC2839">
              <w:t>Monday</w:t>
            </w:r>
          </w:p>
        </w:tc>
        <w:tc>
          <w:tcPr>
            <w:tcW w:w="0" w:type="auto"/>
            <w:vAlign w:val="center"/>
          </w:tcPr>
          <w:p w14:paraId="380B7EE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0 = 0 whole cigarettes smoked</w:t>
            </w:r>
          </w:p>
          <w:p w14:paraId="2C0FF8D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1:36 = Range: 1 to 36 whole cigarettes smoked</w:t>
            </w:r>
          </w:p>
          <w:p w14:paraId="7BC9842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96 = Valid Skip</w:t>
            </w:r>
          </w:p>
          <w:p w14:paraId="7CDEB8C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5A95E739" w14:textId="77777777" w:rsidTr="00687BC2">
        <w:trPr>
          <w:cantSplit/>
        </w:trPr>
        <w:tc>
          <w:tcPr>
            <w:tcW w:w="1843" w:type="dxa"/>
            <w:vAlign w:val="center"/>
          </w:tcPr>
          <w:p w14:paraId="19ACAC8E" w14:textId="77777777" w:rsidR="00E3109C" w:rsidRPr="00FC2839" w:rsidRDefault="00E3109C" w:rsidP="00A17BB2">
            <w:pPr>
              <w:spacing w:beforeLines="40" w:before="96" w:afterLines="40" w:after="96"/>
              <w:contextualSpacing/>
            </w:pPr>
            <w:r w:rsidRPr="00FC2839">
              <w:t>WP_040c</w:t>
            </w:r>
          </w:p>
        </w:tc>
        <w:tc>
          <w:tcPr>
            <w:tcW w:w="684" w:type="dxa"/>
            <w:vAlign w:val="center"/>
          </w:tcPr>
          <w:p w14:paraId="10647172" w14:textId="77777777" w:rsidR="00E3109C" w:rsidRPr="00FC2839" w:rsidRDefault="00E3109C" w:rsidP="00A17BB2">
            <w:pPr>
              <w:spacing w:beforeLines="40" w:before="96" w:afterLines="40" w:after="96"/>
              <w:contextualSpacing/>
              <w:rPr>
                <w:bCs/>
              </w:rPr>
            </w:pPr>
            <w:r w:rsidRPr="00FC2839">
              <w:t>19</w:t>
            </w:r>
          </w:p>
        </w:tc>
        <w:tc>
          <w:tcPr>
            <w:tcW w:w="0" w:type="auto"/>
            <w:vAlign w:val="center"/>
          </w:tcPr>
          <w:p w14:paraId="7860DC2E" w14:textId="77777777" w:rsidR="00E3109C" w:rsidRPr="00FC2839" w:rsidRDefault="00E3109C" w:rsidP="00A17BB2">
            <w:pPr>
              <w:spacing w:beforeLines="40" w:before="96" w:afterLines="40" w:after="96"/>
              <w:contextualSpacing/>
            </w:pPr>
            <w:r w:rsidRPr="00FC2839">
              <w:t xml:space="preserve">Thinking back over the </w:t>
            </w:r>
            <w:r w:rsidRPr="00FC2839">
              <w:rPr>
                <w:u w:val="single"/>
              </w:rPr>
              <w:t>last 7 days</w:t>
            </w:r>
            <w:r w:rsidRPr="00FC2839">
              <w:t xml:space="preserve">, how many </w:t>
            </w:r>
            <w:r w:rsidRPr="00FC2839">
              <w:rPr>
                <w:u w:val="single"/>
              </w:rPr>
              <w:t>whole cigarettes</w:t>
            </w:r>
            <w:r w:rsidRPr="00FC2839">
              <w:t xml:space="preserve"> did you smoke each day? </w:t>
            </w:r>
          </w:p>
          <w:p w14:paraId="36EBD2A3" w14:textId="77777777" w:rsidR="00E3109C" w:rsidRPr="00FC2839" w:rsidRDefault="00E3109C" w:rsidP="00A17BB2">
            <w:pPr>
              <w:spacing w:beforeLines="40" w:before="96" w:afterLines="40" w:after="96"/>
              <w:contextualSpacing/>
            </w:pPr>
            <w:r w:rsidRPr="00FC2839">
              <w:t>Tuesday</w:t>
            </w:r>
          </w:p>
        </w:tc>
        <w:tc>
          <w:tcPr>
            <w:tcW w:w="0" w:type="auto"/>
            <w:vAlign w:val="center"/>
          </w:tcPr>
          <w:p w14:paraId="0FFC8FD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0 = 0 whole cigarettes smoked</w:t>
            </w:r>
          </w:p>
          <w:p w14:paraId="672799D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1:36 = Range: 1 to 36 whole cigarettes smoked</w:t>
            </w:r>
          </w:p>
          <w:p w14:paraId="7545289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96 = Valid Skip</w:t>
            </w:r>
          </w:p>
          <w:p w14:paraId="7933FDA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40E6A336" w14:textId="77777777" w:rsidTr="00687BC2">
        <w:trPr>
          <w:cantSplit/>
        </w:trPr>
        <w:tc>
          <w:tcPr>
            <w:tcW w:w="1843" w:type="dxa"/>
            <w:vAlign w:val="center"/>
          </w:tcPr>
          <w:p w14:paraId="43D4588A" w14:textId="77777777" w:rsidR="00E3109C" w:rsidRPr="00FC2839" w:rsidRDefault="00E3109C" w:rsidP="00A17BB2">
            <w:pPr>
              <w:spacing w:beforeLines="40" w:before="96" w:afterLines="40" w:after="96"/>
              <w:contextualSpacing/>
            </w:pPr>
            <w:r w:rsidRPr="00FC2839">
              <w:t>WP_040d</w:t>
            </w:r>
          </w:p>
        </w:tc>
        <w:tc>
          <w:tcPr>
            <w:tcW w:w="684" w:type="dxa"/>
            <w:vAlign w:val="center"/>
          </w:tcPr>
          <w:p w14:paraId="44557003" w14:textId="77777777" w:rsidR="00E3109C" w:rsidRPr="00FC2839" w:rsidRDefault="00E3109C" w:rsidP="00A17BB2">
            <w:pPr>
              <w:spacing w:beforeLines="40" w:before="96" w:afterLines="40" w:after="96"/>
              <w:contextualSpacing/>
              <w:rPr>
                <w:bCs/>
              </w:rPr>
            </w:pPr>
            <w:r w:rsidRPr="00FC2839">
              <w:t>20</w:t>
            </w:r>
          </w:p>
        </w:tc>
        <w:tc>
          <w:tcPr>
            <w:tcW w:w="0" w:type="auto"/>
            <w:vAlign w:val="center"/>
          </w:tcPr>
          <w:p w14:paraId="1CB700AE" w14:textId="77777777" w:rsidR="00E3109C" w:rsidRPr="00FC2839" w:rsidRDefault="00E3109C" w:rsidP="00A17BB2">
            <w:pPr>
              <w:spacing w:beforeLines="40" w:before="96" w:afterLines="40" w:after="96"/>
              <w:contextualSpacing/>
            </w:pPr>
            <w:r w:rsidRPr="00FC2839">
              <w:t xml:space="preserve">Thinking back over the </w:t>
            </w:r>
            <w:r w:rsidRPr="00FC2839">
              <w:rPr>
                <w:u w:val="single"/>
              </w:rPr>
              <w:t>last 7 days</w:t>
            </w:r>
            <w:r w:rsidRPr="00FC2839">
              <w:t xml:space="preserve">, how many </w:t>
            </w:r>
            <w:r w:rsidRPr="00FC2839">
              <w:rPr>
                <w:u w:val="single"/>
              </w:rPr>
              <w:t>whole cigarettes</w:t>
            </w:r>
            <w:r w:rsidRPr="00FC2839">
              <w:t xml:space="preserve"> did you smoke each day? </w:t>
            </w:r>
          </w:p>
          <w:p w14:paraId="33A1C1AB" w14:textId="77777777" w:rsidR="00E3109C" w:rsidRPr="00FC2839" w:rsidRDefault="00E3109C" w:rsidP="00A17BB2">
            <w:pPr>
              <w:spacing w:beforeLines="40" w:before="96" w:afterLines="40" w:after="96"/>
              <w:contextualSpacing/>
            </w:pPr>
            <w:r w:rsidRPr="00FC2839">
              <w:t>Wednesday</w:t>
            </w:r>
          </w:p>
        </w:tc>
        <w:tc>
          <w:tcPr>
            <w:tcW w:w="0" w:type="auto"/>
            <w:vAlign w:val="center"/>
          </w:tcPr>
          <w:p w14:paraId="5F8F884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0 = 0 whole cigarettes smoked</w:t>
            </w:r>
          </w:p>
          <w:p w14:paraId="206BC66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1:36 = Range: 1 to 36 whole cigarettes smoked</w:t>
            </w:r>
          </w:p>
          <w:p w14:paraId="61A69F7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96 = Valid Skip</w:t>
            </w:r>
          </w:p>
          <w:p w14:paraId="503FF6A9"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53C44942" w14:textId="77777777" w:rsidTr="00687BC2">
        <w:trPr>
          <w:cantSplit/>
        </w:trPr>
        <w:tc>
          <w:tcPr>
            <w:tcW w:w="1843" w:type="dxa"/>
            <w:vAlign w:val="center"/>
          </w:tcPr>
          <w:p w14:paraId="6B102515" w14:textId="77777777" w:rsidR="00E3109C" w:rsidRPr="00FC2839" w:rsidRDefault="00E3109C" w:rsidP="00A17BB2">
            <w:pPr>
              <w:spacing w:beforeLines="40" w:before="96" w:afterLines="40" w:after="96"/>
              <w:contextualSpacing/>
            </w:pPr>
            <w:r w:rsidRPr="00FC2839">
              <w:t>WP_040e</w:t>
            </w:r>
          </w:p>
        </w:tc>
        <w:tc>
          <w:tcPr>
            <w:tcW w:w="684" w:type="dxa"/>
            <w:vAlign w:val="center"/>
          </w:tcPr>
          <w:p w14:paraId="656B87FE" w14:textId="77777777" w:rsidR="00E3109C" w:rsidRPr="00FC2839" w:rsidRDefault="00E3109C" w:rsidP="00A17BB2">
            <w:pPr>
              <w:spacing w:beforeLines="40" w:before="96" w:afterLines="40" w:after="96"/>
              <w:contextualSpacing/>
              <w:rPr>
                <w:bCs/>
              </w:rPr>
            </w:pPr>
            <w:r w:rsidRPr="00FC2839">
              <w:t>21</w:t>
            </w:r>
          </w:p>
        </w:tc>
        <w:tc>
          <w:tcPr>
            <w:tcW w:w="0" w:type="auto"/>
            <w:vAlign w:val="center"/>
          </w:tcPr>
          <w:p w14:paraId="694D14BB" w14:textId="77777777" w:rsidR="00E3109C" w:rsidRPr="00FC2839" w:rsidRDefault="00E3109C" w:rsidP="00A17BB2">
            <w:pPr>
              <w:spacing w:beforeLines="40" w:before="96" w:afterLines="40" w:after="96"/>
              <w:contextualSpacing/>
            </w:pPr>
            <w:r w:rsidRPr="00FC2839">
              <w:t xml:space="preserve">Thinking back over the </w:t>
            </w:r>
            <w:r w:rsidRPr="00FC2839">
              <w:rPr>
                <w:u w:val="single"/>
              </w:rPr>
              <w:t>last 7 days</w:t>
            </w:r>
            <w:r w:rsidRPr="00FC2839">
              <w:t xml:space="preserve">, how many </w:t>
            </w:r>
            <w:r w:rsidRPr="00FC2839">
              <w:rPr>
                <w:u w:val="single"/>
              </w:rPr>
              <w:t>whole cigarettes</w:t>
            </w:r>
            <w:r w:rsidRPr="00FC2839">
              <w:t xml:space="preserve"> did you smoke each day? </w:t>
            </w:r>
          </w:p>
          <w:p w14:paraId="4D2134A2" w14:textId="77777777" w:rsidR="00E3109C" w:rsidRPr="00FC2839" w:rsidRDefault="00E3109C" w:rsidP="00A17BB2">
            <w:pPr>
              <w:spacing w:beforeLines="40" w:before="96" w:afterLines="40" w:after="96"/>
              <w:contextualSpacing/>
            </w:pPr>
            <w:r w:rsidRPr="00FC2839">
              <w:t>Thursday</w:t>
            </w:r>
          </w:p>
        </w:tc>
        <w:tc>
          <w:tcPr>
            <w:tcW w:w="0" w:type="auto"/>
            <w:vAlign w:val="center"/>
          </w:tcPr>
          <w:p w14:paraId="0DECF78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0 = 0 whole cigarettes smoked</w:t>
            </w:r>
          </w:p>
          <w:p w14:paraId="56DFE2B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1:36 = Range: 1 to 36 whole cigarettes smoked</w:t>
            </w:r>
          </w:p>
          <w:p w14:paraId="660A1C1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96 = Valid Skip</w:t>
            </w:r>
          </w:p>
          <w:p w14:paraId="2CE4775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17899A6D" w14:textId="77777777" w:rsidTr="00687BC2">
        <w:trPr>
          <w:cantSplit/>
        </w:trPr>
        <w:tc>
          <w:tcPr>
            <w:tcW w:w="1843" w:type="dxa"/>
            <w:vAlign w:val="center"/>
          </w:tcPr>
          <w:p w14:paraId="2C3B4956" w14:textId="77777777" w:rsidR="00E3109C" w:rsidRPr="00FC2839" w:rsidRDefault="00E3109C" w:rsidP="00A17BB2">
            <w:pPr>
              <w:spacing w:beforeLines="40" w:before="96" w:afterLines="40" w:after="96"/>
              <w:contextualSpacing/>
            </w:pPr>
            <w:r w:rsidRPr="00FC2839">
              <w:t>WP_040f</w:t>
            </w:r>
          </w:p>
        </w:tc>
        <w:tc>
          <w:tcPr>
            <w:tcW w:w="684" w:type="dxa"/>
            <w:vAlign w:val="center"/>
          </w:tcPr>
          <w:p w14:paraId="79793258" w14:textId="77777777" w:rsidR="00E3109C" w:rsidRPr="00FC2839" w:rsidRDefault="00E3109C" w:rsidP="00A17BB2">
            <w:pPr>
              <w:spacing w:beforeLines="40" w:before="96" w:afterLines="40" w:after="96"/>
              <w:contextualSpacing/>
              <w:rPr>
                <w:bCs/>
              </w:rPr>
            </w:pPr>
            <w:r w:rsidRPr="00FC2839">
              <w:t>22</w:t>
            </w:r>
          </w:p>
        </w:tc>
        <w:tc>
          <w:tcPr>
            <w:tcW w:w="0" w:type="auto"/>
            <w:vAlign w:val="center"/>
          </w:tcPr>
          <w:p w14:paraId="398D4C76" w14:textId="77777777" w:rsidR="00E3109C" w:rsidRPr="00FC2839" w:rsidRDefault="00E3109C" w:rsidP="00A17BB2">
            <w:pPr>
              <w:spacing w:beforeLines="40" w:before="96" w:afterLines="40" w:after="96"/>
              <w:contextualSpacing/>
            </w:pPr>
            <w:r w:rsidRPr="00FC2839">
              <w:t xml:space="preserve">Thinking back over the </w:t>
            </w:r>
            <w:r w:rsidRPr="00FC2839">
              <w:rPr>
                <w:u w:val="single"/>
              </w:rPr>
              <w:t>last 7 days</w:t>
            </w:r>
            <w:r w:rsidRPr="00FC2839">
              <w:t xml:space="preserve">, how many </w:t>
            </w:r>
            <w:r w:rsidRPr="00FC2839">
              <w:rPr>
                <w:u w:val="single"/>
              </w:rPr>
              <w:t>whole cigarettes</w:t>
            </w:r>
            <w:r w:rsidRPr="00FC2839">
              <w:t xml:space="preserve"> did you smoke each day? </w:t>
            </w:r>
          </w:p>
          <w:p w14:paraId="7CBB1352" w14:textId="77777777" w:rsidR="00E3109C" w:rsidRPr="00FC2839" w:rsidRDefault="00E3109C" w:rsidP="00A17BB2">
            <w:pPr>
              <w:spacing w:beforeLines="40" w:before="96" w:afterLines="40" w:after="96"/>
              <w:contextualSpacing/>
            </w:pPr>
            <w:r w:rsidRPr="00FC2839">
              <w:t>Friday</w:t>
            </w:r>
          </w:p>
        </w:tc>
        <w:tc>
          <w:tcPr>
            <w:tcW w:w="0" w:type="auto"/>
            <w:vAlign w:val="center"/>
          </w:tcPr>
          <w:p w14:paraId="2FE1236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0 = 0 whole cigarettes smoked</w:t>
            </w:r>
          </w:p>
          <w:p w14:paraId="6B19098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1:36 = Range: 1 to 36 whole cigarettes smoked</w:t>
            </w:r>
          </w:p>
          <w:p w14:paraId="3A8E6BD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96 = Valid Skip</w:t>
            </w:r>
          </w:p>
          <w:p w14:paraId="04CBBFC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041AC012" w14:textId="77777777" w:rsidTr="00687BC2">
        <w:trPr>
          <w:cantSplit/>
        </w:trPr>
        <w:tc>
          <w:tcPr>
            <w:tcW w:w="1843" w:type="dxa"/>
            <w:vAlign w:val="center"/>
          </w:tcPr>
          <w:p w14:paraId="14F60C9C" w14:textId="77777777" w:rsidR="00E3109C" w:rsidRPr="00FC2839" w:rsidRDefault="00E3109C" w:rsidP="00A17BB2">
            <w:pPr>
              <w:spacing w:beforeLines="40" w:before="96" w:afterLines="40" w:after="96"/>
              <w:contextualSpacing/>
            </w:pPr>
            <w:r w:rsidRPr="00FC2839">
              <w:t>WP_040g</w:t>
            </w:r>
          </w:p>
        </w:tc>
        <w:tc>
          <w:tcPr>
            <w:tcW w:w="684" w:type="dxa"/>
            <w:vAlign w:val="center"/>
          </w:tcPr>
          <w:p w14:paraId="3E4E7B50" w14:textId="77777777" w:rsidR="00E3109C" w:rsidRPr="00FC2839" w:rsidRDefault="00E3109C" w:rsidP="00A17BB2">
            <w:pPr>
              <w:spacing w:beforeLines="40" w:before="96" w:afterLines="40" w:after="96"/>
              <w:contextualSpacing/>
              <w:rPr>
                <w:bCs/>
              </w:rPr>
            </w:pPr>
            <w:r w:rsidRPr="00FC2839">
              <w:t>23</w:t>
            </w:r>
          </w:p>
        </w:tc>
        <w:tc>
          <w:tcPr>
            <w:tcW w:w="0" w:type="auto"/>
            <w:vAlign w:val="center"/>
          </w:tcPr>
          <w:p w14:paraId="63DD8035" w14:textId="77777777" w:rsidR="00E3109C" w:rsidRPr="00FC2839" w:rsidRDefault="00E3109C" w:rsidP="00A17BB2">
            <w:pPr>
              <w:spacing w:beforeLines="40" w:before="96" w:afterLines="40" w:after="96"/>
              <w:contextualSpacing/>
            </w:pPr>
            <w:r w:rsidRPr="00FC2839">
              <w:t xml:space="preserve">Thinking back over the </w:t>
            </w:r>
            <w:r w:rsidRPr="00FC2839">
              <w:rPr>
                <w:u w:val="single"/>
              </w:rPr>
              <w:t>last 7 days</w:t>
            </w:r>
            <w:r w:rsidRPr="00FC2839">
              <w:t xml:space="preserve">, how many </w:t>
            </w:r>
            <w:r w:rsidRPr="00FC2839">
              <w:rPr>
                <w:u w:val="single"/>
              </w:rPr>
              <w:t>whole cigarettes</w:t>
            </w:r>
            <w:r w:rsidRPr="00FC2839">
              <w:t xml:space="preserve"> did you smoke each day? </w:t>
            </w:r>
          </w:p>
          <w:p w14:paraId="438C4A6B" w14:textId="77777777" w:rsidR="00E3109C" w:rsidRPr="00FC2839" w:rsidRDefault="00E3109C" w:rsidP="00A17BB2">
            <w:pPr>
              <w:spacing w:beforeLines="40" w:before="96" w:afterLines="40" w:after="96"/>
              <w:contextualSpacing/>
            </w:pPr>
            <w:r w:rsidRPr="00FC2839">
              <w:t>Saturday</w:t>
            </w:r>
          </w:p>
        </w:tc>
        <w:tc>
          <w:tcPr>
            <w:tcW w:w="0" w:type="auto"/>
            <w:vAlign w:val="center"/>
          </w:tcPr>
          <w:p w14:paraId="780FCA8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0 = 0 whole cigarettes smoked</w:t>
            </w:r>
          </w:p>
          <w:p w14:paraId="10DA81B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1:36 = Range: 1 to 36 whole cigarettes smoked</w:t>
            </w:r>
          </w:p>
          <w:p w14:paraId="29AEA13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96 = Valid Skip</w:t>
            </w:r>
          </w:p>
          <w:p w14:paraId="2B6CB2F9"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516579E2" w14:textId="77777777" w:rsidTr="00687BC2">
        <w:trPr>
          <w:cantSplit/>
        </w:trPr>
        <w:tc>
          <w:tcPr>
            <w:tcW w:w="1843" w:type="dxa"/>
            <w:vAlign w:val="center"/>
          </w:tcPr>
          <w:p w14:paraId="11471C34" w14:textId="77777777" w:rsidR="00E3109C" w:rsidRPr="00FC2839" w:rsidRDefault="00E3109C" w:rsidP="00A17BB2">
            <w:pPr>
              <w:spacing w:beforeLines="40" w:before="96" w:afterLines="40" w:after="96"/>
              <w:contextualSpacing/>
            </w:pPr>
            <w:r w:rsidRPr="00FC2839">
              <w:t>SC_010</w:t>
            </w:r>
          </w:p>
        </w:tc>
        <w:tc>
          <w:tcPr>
            <w:tcW w:w="684" w:type="dxa"/>
            <w:vAlign w:val="center"/>
          </w:tcPr>
          <w:p w14:paraId="7011AA10" w14:textId="77777777" w:rsidR="00E3109C" w:rsidRPr="00FC2839" w:rsidRDefault="00E3109C" w:rsidP="00A17BB2">
            <w:pPr>
              <w:spacing w:beforeLines="40" w:before="96" w:afterLines="40" w:after="96"/>
              <w:contextualSpacing/>
              <w:rPr>
                <w:bCs/>
              </w:rPr>
            </w:pPr>
            <w:r w:rsidRPr="00FC2839">
              <w:t>24</w:t>
            </w:r>
          </w:p>
        </w:tc>
        <w:tc>
          <w:tcPr>
            <w:tcW w:w="0" w:type="auto"/>
            <w:vAlign w:val="center"/>
          </w:tcPr>
          <w:p w14:paraId="70B62A56" w14:textId="77777777" w:rsidR="00E3109C" w:rsidRPr="00FC2839" w:rsidRDefault="00E3109C" w:rsidP="00A17BB2">
            <w:pPr>
              <w:spacing w:beforeLines="40" w:before="96" w:afterLines="40" w:after="96"/>
              <w:contextualSpacing/>
            </w:pPr>
            <w:r w:rsidRPr="00FC2839">
              <w:t xml:space="preserve">During the </w:t>
            </w:r>
            <w:r w:rsidRPr="00FC2839">
              <w:rPr>
                <w:u w:val="single"/>
              </w:rPr>
              <w:t>past 12 months</w:t>
            </w:r>
            <w:r w:rsidRPr="00FC2839">
              <w:t>, how many times have you stopped for one day or longer because you were trying to quit smoking?</w:t>
            </w:r>
          </w:p>
        </w:tc>
        <w:tc>
          <w:tcPr>
            <w:tcW w:w="0" w:type="auto"/>
            <w:vAlign w:val="center"/>
          </w:tcPr>
          <w:p w14:paraId="17830F4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I have not smoked cigarettes in the past 12 months</w:t>
            </w:r>
          </w:p>
          <w:p w14:paraId="19ED7E7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I have never smoked</w:t>
            </w:r>
          </w:p>
          <w:p w14:paraId="47188D9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0 times</w:t>
            </w:r>
          </w:p>
          <w:p w14:paraId="13FDB4B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1 time</w:t>
            </w:r>
          </w:p>
          <w:p w14:paraId="070A09C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2 or 3 times</w:t>
            </w:r>
          </w:p>
          <w:p w14:paraId="2724D29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6 = 4 or more times</w:t>
            </w:r>
          </w:p>
          <w:p w14:paraId="4AB0659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96 = Valid Skip</w:t>
            </w:r>
          </w:p>
          <w:p w14:paraId="6C353CA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252EDC11" w14:textId="77777777" w:rsidTr="00687BC2">
        <w:trPr>
          <w:cantSplit/>
        </w:trPr>
        <w:tc>
          <w:tcPr>
            <w:tcW w:w="1843" w:type="dxa"/>
            <w:vAlign w:val="center"/>
          </w:tcPr>
          <w:p w14:paraId="3D01C66B" w14:textId="77777777" w:rsidR="00E3109C" w:rsidRPr="00FC2839" w:rsidRDefault="00E3109C" w:rsidP="00A17BB2">
            <w:pPr>
              <w:spacing w:beforeLines="40" w:before="96" w:afterLines="40" w:after="96"/>
              <w:contextualSpacing/>
            </w:pPr>
            <w:r w:rsidRPr="00FC2839">
              <w:t>CA_011</w:t>
            </w:r>
          </w:p>
        </w:tc>
        <w:tc>
          <w:tcPr>
            <w:tcW w:w="684" w:type="dxa"/>
            <w:vAlign w:val="center"/>
          </w:tcPr>
          <w:p w14:paraId="0825BF41" w14:textId="77777777" w:rsidR="00E3109C" w:rsidRPr="00FC2839" w:rsidRDefault="00E3109C" w:rsidP="00A17BB2">
            <w:pPr>
              <w:spacing w:beforeLines="40" w:before="96" w:afterLines="40" w:after="96"/>
              <w:contextualSpacing/>
              <w:rPr>
                <w:bCs/>
              </w:rPr>
            </w:pPr>
            <w:r w:rsidRPr="00FC2839">
              <w:t>25</w:t>
            </w:r>
          </w:p>
        </w:tc>
        <w:tc>
          <w:tcPr>
            <w:tcW w:w="0" w:type="auto"/>
            <w:vAlign w:val="center"/>
          </w:tcPr>
          <w:p w14:paraId="2B26E5EC" w14:textId="77777777" w:rsidR="00E3109C" w:rsidRPr="00FC2839" w:rsidRDefault="00E3109C" w:rsidP="00A17BB2">
            <w:pPr>
              <w:spacing w:beforeLines="40" w:before="96" w:afterLines="40" w:after="96"/>
              <w:contextualSpacing/>
            </w:pPr>
            <w:r w:rsidRPr="00FC2839">
              <w:t xml:space="preserve">Where do you </w:t>
            </w:r>
            <w:r w:rsidRPr="00FC2839">
              <w:rPr>
                <w:u w:val="single"/>
              </w:rPr>
              <w:t>usually</w:t>
            </w:r>
            <w:r w:rsidRPr="00FC2839">
              <w:t xml:space="preserve"> get your cigarettes?</w:t>
            </w:r>
          </w:p>
        </w:tc>
        <w:tc>
          <w:tcPr>
            <w:tcW w:w="0" w:type="auto"/>
            <w:vAlign w:val="center"/>
          </w:tcPr>
          <w:p w14:paraId="0E4F694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I do not smoke</w:t>
            </w:r>
          </w:p>
          <w:p w14:paraId="17857FE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I buy them myself at a store</w:t>
            </w:r>
          </w:p>
          <w:p w14:paraId="7788E84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I buy them from a First Nation Reserve (i.e., delivery service)</w:t>
            </w:r>
          </w:p>
          <w:p w14:paraId="5A44F04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I buy them on a First Nation Reserve</w:t>
            </w:r>
          </w:p>
          <w:p w14:paraId="21C3661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I buy them from a friend</w:t>
            </w:r>
          </w:p>
          <w:p w14:paraId="6030F31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6 = I buy them from someone else</w:t>
            </w:r>
          </w:p>
          <w:p w14:paraId="50EBD9E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7 = I ask someone to buy them for me </w:t>
            </w:r>
          </w:p>
          <w:p w14:paraId="031282F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8 = My brother or sister gives them to me</w:t>
            </w:r>
          </w:p>
          <w:p w14:paraId="78377C6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 = My mother or father gives them to me</w:t>
            </w:r>
          </w:p>
          <w:p w14:paraId="03AD1FA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10 = A friend gives them to me</w:t>
            </w:r>
          </w:p>
          <w:p w14:paraId="23A3B06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11 = Someone else gives them to me</w:t>
            </w:r>
          </w:p>
          <w:p w14:paraId="59B3CA8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12 = I take them from my mother, father, or siblings</w:t>
            </w:r>
          </w:p>
          <w:p w14:paraId="616E0FE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13 = Other</w:t>
            </w:r>
          </w:p>
          <w:p w14:paraId="566445B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96 = Valid Skip</w:t>
            </w:r>
          </w:p>
          <w:p w14:paraId="5FD2630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2D12A8D1" w14:textId="77777777" w:rsidTr="00687BC2">
        <w:trPr>
          <w:cantSplit/>
        </w:trPr>
        <w:tc>
          <w:tcPr>
            <w:tcW w:w="1843" w:type="dxa"/>
            <w:vAlign w:val="center"/>
          </w:tcPr>
          <w:p w14:paraId="11BD32B3" w14:textId="77777777" w:rsidR="00E3109C" w:rsidRPr="00FC2839" w:rsidRDefault="00E3109C" w:rsidP="00A17BB2">
            <w:pPr>
              <w:spacing w:beforeLines="40" w:before="96" w:afterLines="40" w:after="96"/>
              <w:contextualSpacing/>
            </w:pPr>
            <w:r w:rsidRPr="00FC2839">
              <w:t>TP_001</w:t>
            </w:r>
          </w:p>
        </w:tc>
        <w:tc>
          <w:tcPr>
            <w:tcW w:w="684" w:type="dxa"/>
            <w:vAlign w:val="center"/>
          </w:tcPr>
          <w:p w14:paraId="224EAB2F" w14:textId="77777777" w:rsidR="00E3109C" w:rsidRPr="00FC2839" w:rsidRDefault="00E3109C" w:rsidP="00A17BB2">
            <w:pPr>
              <w:spacing w:beforeLines="40" w:before="96" w:afterLines="40" w:after="96"/>
              <w:contextualSpacing/>
              <w:rPr>
                <w:bCs/>
              </w:rPr>
            </w:pPr>
            <w:r w:rsidRPr="00FC2839">
              <w:t>26</w:t>
            </w:r>
          </w:p>
        </w:tc>
        <w:tc>
          <w:tcPr>
            <w:tcW w:w="0" w:type="auto"/>
            <w:vAlign w:val="center"/>
          </w:tcPr>
          <w:p w14:paraId="3F09FFB8" w14:textId="77777777" w:rsidR="00E3109C" w:rsidRPr="00FC2839" w:rsidRDefault="00E3109C" w:rsidP="00A17BB2">
            <w:pPr>
              <w:spacing w:beforeLines="40" w:before="96" w:afterLines="40" w:after="96"/>
              <w:contextualSpacing/>
            </w:pPr>
            <w:r w:rsidRPr="00FC2839">
              <w:t xml:space="preserve">In the </w:t>
            </w:r>
            <w:r w:rsidRPr="00FC2839">
              <w:rPr>
                <w:u w:val="single"/>
              </w:rPr>
              <w:t>last 30 days</w:t>
            </w:r>
            <w:r w:rsidRPr="00FC2839">
              <w:t>, how often did you use cigarettes?</w:t>
            </w:r>
          </w:p>
        </w:tc>
        <w:tc>
          <w:tcPr>
            <w:tcW w:w="0" w:type="auto"/>
            <w:vAlign w:val="center"/>
          </w:tcPr>
          <w:p w14:paraId="7DA400E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Daily</w:t>
            </w:r>
          </w:p>
          <w:p w14:paraId="17C437B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Less than daily, but at least once a week</w:t>
            </w:r>
          </w:p>
          <w:p w14:paraId="5D9A93E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Less than weekly, but at least once in the last 30 days</w:t>
            </w:r>
          </w:p>
          <w:p w14:paraId="0E2869F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Tried, but did not use in the last 30 days</w:t>
            </w:r>
          </w:p>
          <w:p w14:paraId="3F7533C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I have never tried</w:t>
            </w:r>
          </w:p>
          <w:p w14:paraId="0E4FD1A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96 = Valid Skip</w:t>
            </w:r>
          </w:p>
          <w:p w14:paraId="272AB94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67C7C97A" w14:textId="77777777" w:rsidTr="00687BC2">
        <w:trPr>
          <w:cantSplit/>
        </w:trPr>
        <w:tc>
          <w:tcPr>
            <w:tcW w:w="1843" w:type="dxa"/>
            <w:vAlign w:val="center"/>
          </w:tcPr>
          <w:p w14:paraId="3FE33377" w14:textId="77777777" w:rsidR="00E3109C" w:rsidRPr="00FC2839" w:rsidRDefault="00E3109C" w:rsidP="00A17BB2">
            <w:pPr>
              <w:spacing w:beforeLines="40" w:before="96" w:afterLines="40" w:after="96"/>
              <w:contextualSpacing/>
            </w:pPr>
            <w:r w:rsidRPr="00FC2839">
              <w:t>TP_016</w:t>
            </w:r>
          </w:p>
        </w:tc>
        <w:tc>
          <w:tcPr>
            <w:tcW w:w="684" w:type="dxa"/>
            <w:vAlign w:val="center"/>
          </w:tcPr>
          <w:p w14:paraId="0A3A3865" w14:textId="77777777" w:rsidR="00E3109C" w:rsidRPr="00FC2839" w:rsidRDefault="00E3109C" w:rsidP="00A17BB2">
            <w:pPr>
              <w:spacing w:beforeLines="40" w:before="96" w:afterLines="40" w:after="96"/>
              <w:contextualSpacing/>
              <w:rPr>
                <w:bCs/>
              </w:rPr>
            </w:pPr>
            <w:r w:rsidRPr="00FC2839">
              <w:t>27</w:t>
            </w:r>
          </w:p>
        </w:tc>
        <w:tc>
          <w:tcPr>
            <w:tcW w:w="0" w:type="auto"/>
            <w:vAlign w:val="center"/>
          </w:tcPr>
          <w:p w14:paraId="76923E33" w14:textId="77777777" w:rsidR="00E3109C" w:rsidRPr="00FC2839" w:rsidRDefault="00E3109C" w:rsidP="00A17BB2">
            <w:pPr>
              <w:spacing w:beforeLines="40" w:before="96" w:afterLines="40" w:after="96"/>
              <w:contextualSpacing/>
            </w:pPr>
            <w:r w:rsidRPr="00FC2839">
              <w:t xml:space="preserve">In the </w:t>
            </w:r>
            <w:r w:rsidRPr="00FC2839">
              <w:rPr>
                <w:u w:val="single"/>
              </w:rPr>
              <w:t>last 30 days</w:t>
            </w:r>
            <w:r w:rsidRPr="00FC2839">
              <w:t>, how often did you use cigars, little cigars or cigarillos (plain or flavoured)?</w:t>
            </w:r>
          </w:p>
        </w:tc>
        <w:tc>
          <w:tcPr>
            <w:tcW w:w="0" w:type="auto"/>
            <w:vAlign w:val="center"/>
          </w:tcPr>
          <w:p w14:paraId="63691D9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Daily</w:t>
            </w:r>
          </w:p>
          <w:p w14:paraId="52A2103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Less than daily, but at least once a week</w:t>
            </w:r>
          </w:p>
          <w:p w14:paraId="2E55C5D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Less than weekly, but at least once in the last 30 days</w:t>
            </w:r>
          </w:p>
          <w:p w14:paraId="2B9355C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Tried, but did not use in the last 30 days</w:t>
            </w:r>
          </w:p>
          <w:p w14:paraId="4E4E34C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I have never tried</w:t>
            </w:r>
          </w:p>
          <w:p w14:paraId="294C1B8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45D54A46" w14:textId="77777777" w:rsidTr="00687BC2">
        <w:trPr>
          <w:cantSplit/>
        </w:trPr>
        <w:tc>
          <w:tcPr>
            <w:tcW w:w="1843" w:type="dxa"/>
            <w:vAlign w:val="center"/>
          </w:tcPr>
          <w:p w14:paraId="76892E33" w14:textId="77777777" w:rsidR="00E3109C" w:rsidRPr="00FC2839" w:rsidRDefault="00E3109C" w:rsidP="00A17BB2">
            <w:pPr>
              <w:spacing w:beforeLines="40" w:before="96" w:afterLines="40" w:after="96"/>
              <w:contextualSpacing/>
            </w:pPr>
            <w:r w:rsidRPr="00FC2839">
              <w:t>TP_046</w:t>
            </w:r>
          </w:p>
        </w:tc>
        <w:tc>
          <w:tcPr>
            <w:tcW w:w="684" w:type="dxa"/>
            <w:vAlign w:val="center"/>
          </w:tcPr>
          <w:p w14:paraId="07BE556A" w14:textId="77777777" w:rsidR="00E3109C" w:rsidRPr="00FC2839" w:rsidRDefault="00E3109C" w:rsidP="00A17BB2">
            <w:pPr>
              <w:spacing w:beforeLines="40" w:before="96" w:afterLines="40" w:after="96"/>
              <w:contextualSpacing/>
              <w:rPr>
                <w:bCs/>
              </w:rPr>
            </w:pPr>
            <w:r w:rsidRPr="00FC2839">
              <w:t>28</w:t>
            </w:r>
          </w:p>
        </w:tc>
        <w:tc>
          <w:tcPr>
            <w:tcW w:w="0" w:type="auto"/>
            <w:vAlign w:val="center"/>
          </w:tcPr>
          <w:p w14:paraId="2BDF72CA" w14:textId="77777777" w:rsidR="00E3109C" w:rsidRPr="00FC2839" w:rsidRDefault="00E3109C" w:rsidP="00A17BB2">
            <w:pPr>
              <w:spacing w:beforeLines="40" w:before="96" w:afterLines="40" w:after="96"/>
              <w:contextualSpacing/>
            </w:pPr>
            <w:r w:rsidRPr="00FC2839">
              <w:t xml:space="preserve">In the </w:t>
            </w:r>
            <w:r w:rsidRPr="00FC2839">
              <w:rPr>
                <w:u w:val="single"/>
              </w:rPr>
              <w:t>last 30 days</w:t>
            </w:r>
            <w:r w:rsidRPr="00FC2839">
              <w:t>, how often did you use smokeless tobacco (chewing tobacco, pinch, dip, snuff, or snus)?</w:t>
            </w:r>
          </w:p>
        </w:tc>
        <w:tc>
          <w:tcPr>
            <w:tcW w:w="0" w:type="auto"/>
            <w:vAlign w:val="center"/>
          </w:tcPr>
          <w:p w14:paraId="36437A7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Daily</w:t>
            </w:r>
          </w:p>
          <w:p w14:paraId="55BDDAD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Less than daily, but at least once a week</w:t>
            </w:r>
          </w:p>
          <w:p w14:paraId="6F81E32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Less than weekly, but at least once in the last 30 days</w:t>
            </w:r>
          </w:p>
          <w:p w14:paraId="64F4B9C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Tried, but did not use in the last 30 days</w:t>
            </w:r>
          </w:p>
          <w:p w14:paraId="1B87899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I have never tried</w:t>
            </w:r>
          </w:p>
          <w:p w14:paraId="39B73E1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6A89734F" w14:textId="77777777" w:rsidTr="00687BC2">
        <w:trPr>
          <w:cantSplit/>
        </w:trPr>
        <w:tc>
          <w:tcPr>
            <w:tcW w:w="1843" w:type="dxa"/>
            <w:vAlign w:val="center"/>
          </w:tcPr>
          <w:p w14:paraId="228F446F" w14:textId="77777777" w:rsidR="00E3109C" w:rsidRPr="00FC2839" w:rsidRDefault="00E3109C" w:rsidP="00A17BB2">
            <w:pPr>
              <w:spacing w:beforeLines="40" w:before="96" w:afterLines="40" w:after="96"/>
              <w:contextualSpacing/>
            </w:pPr>
            <w:r w:rsidRPr="00FC2839">
              <w:t>TP_056</w:t>
            </w:r>
          </w:p>
        </w:tc>
        <w:tc>
          <w:tcPr>
            <w:tcW w:w="684" w:type="dxa"/>
            <w:vAlign w:val="center"/>
          </w:tcPr>
          <w:p w14:paraId="6D412A77" w14:textId="77777777" w:rsidR="00E3109C" w:rsidRPr="00FC2839" w:rsidRDefault="00E3109C" w:rsidP="00A17BB2">
            <w:pPr>
              <w:spacing w:beforeLines="40" w:before="96" w:afterLines="40" w:after="96"/>
              <w:contextualSpacing/>
              <w:rPr>
                <w:bCs/>
              </w:rPr>
            </w:pPr>
            <w:r w:rsidRPr="00FC2839">
              <w:t>29</w:t>
            </w:r>
          </w:p>
        </w:tc>
        <w:tc>
          <w:tcPr>
            <w:tcW w:w="0" w:type="auto"/>
            <w:vAlign w:val="center"/>
          </w:tcPr>
          <w:p w14:paraId="780716C1" w14:textId="77777777" w:rsidR="00E3109C" w:rsidRPr="00FC2839" w:rsidRDefault="00E3109C" w:rsidP="00A17BB2">
            <w:pPr>
              <w:spacing w:beforeLines="40" w:before="96" w:afterLines="40" w:after="96"/>
              <w:contextualSpacing/>
            </w:pPr>
            <w:r w:rsidRPr="00FC2839">
              <w:t xml:space="preserve">In the </w:t>
            </w:r>
            <w:r w:rsidRPr="00FC2839">
              <w:rPr>
                <w:u w:val="single"/>
              </w:rPr>
              <w:t>last 30 days</w:t>
            </w:r>
            <w:r w:rsidRPr="00FC2839">
              <w:t>, how often did you use nicotine patches, nicotine gum, nicotine lozenges, nicotine inhalers, or nicotine spray?</w:t>
            </w:r>
          </w:p>
        </w:tc>
        <w:tc>
          <w:tcPr>
            <w:tcW w:w="0" w:type="auto"/>
            <w:vAlign w:val="center"/>
          </w:tcPr>
          <w:p w14:paraId="4300F04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Daily</w:t>
            </w:r>
          </w:p>
          <w:p w14:paraId="160FECD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Less than daily, but at least once a week</w:t>
            </w:r>
          </w:p>
          <w:p w14:paraId="7BFD4A9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Less than weekly, but at least once in the last 30 days</w:t>
            </w:r>
          </w:p>
          <w:p w14:paraId="3F23914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Tried, but did not use in the last 30 days</w:t>
            </w:r>
          </w:p>
          <w:p w14:paraId="5289CFA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I have never tried</w:t>
            </w:r>
          </w:p>
          <w:p w14:paraId="0BEEFDC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2964E807" w14:textId="77777777" w:rsidTr="00687BC2">
        <w:trPr>
          <w:cantSplit/>
        </w:trPr>
        <w:tc>
          <w:tcPr>
            <w:tcW w:w="1843" w:type="dxa"/>
            <w:vAlign w:val="center"/>
          </w:tcPr>
          <w:p w14:paraId="36197F42" w14:textId="77777777" w:rsidR="00E3109C" w:rsidRPr="00FC2839" w:rsidRDefault="00E3109C" w:rsidP="00A17BB2">
            <w:pPr>
              <w:spacing w:beforeLines="40" w:before="96" w:afterLines="40" w:after="96"/>
              <w:contextualSpacing/>
            </w:pPr>
            <w:r w:rsidRPr="00FC2839">
              <w:t>TP_066</w:t>
            </w:r>
          </w:p>
        </w:tc>
        <w:tc>
          <w:tcPr>
            <w:tcW w:w="684" w:type="dxa"/>
            <w:vAlign w:val="center"/>
          </w:tcPr>
          <w:p w14:paraId="0B33CD7D" w14:textId="77777777" w:rsidR="00E3109C" w:rsidRPr="00FC2839" w:rsidRDefault="00E3109C" w:rsidP="00A17BB2">
            <w:pPr>
              <w:spacing w:beforeLines="40" w:before="96" w:afterLines="40" w:after="96"/>
              <w:contextualSpacing/>
              <w:rPr>
                <w:bCs/>
              </w:rPr>
            </w:pPr>
            <w:r w:rsidRPr="00FC2839">
              <w:t>30</w:t>
            </w:r>
          </w:p>
        </w:tc>
        <w:tc>
          <w:tcPr>
            <w:tcW w:w="0" w:type="auto"/>
            <w:vAlign w:val="center"/>
          </w:tcPr>
          <w:p w14:paraId="5D5EE4F6" w14:textId="77777777" w:rsidR="00E3109C" w:rsidRPr="00FC2839" w:rsidRDefault="00E3109C" w:rsidP="00A17BB2">
            <w:pPr>
              <w:spacing w:beforeLines="40" w:before="96" w:afterLines="40" w:after="96"/>
              <w:contextualSpacing/>
            </w:pPr>
            <w:r w:rsidRPr="00FC2839">
              <w:t xml:space="preserve">In the </w:t>
            </w:r>
            <w:r w:rsidRPr="00FC2839">
              <w:rPr>
                <w:u w:val="single"/>
              </w:rPr>
              <w:t>last 30 days</w:t>
            </w:r>
            <w:r w:rsidRPr="00FC2839">
              <w:t>, how often did you use a water-pipe (hookah) to smoke shisha (tobacco)?</w:t>
            </w:r>
          </w:p>
        </w:tc>
        <w:tc>
          <w:tcPr>
            <w:tcW w:w="0" w:type="auto"/>
            <w:vAlign w:val="center"/>
          </w:tcPr>
          <w:p w14:paraId="1C82A62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Daily</w:t>
            </w:r>
          </w:p>
          <w:p w14:paraId="5B2E135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Less than daily, but at least once a week</w:t>
            </w:r>
          </w:p>
          <w:p w14:paraId="11A9E32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Less than weekly, but at least once in the last 30 days</w:t>
            </w:r>
          </w:p>
          <w:p w14:paraId="3D7B24A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Tried, but did not use in the last 30 days</w:t>
            </w:r>
          </w:p>
          <w:p w14:paraId="383924C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I have never tried</w:t>
            </w:r>
          </w:p>
          <w:p w14:paraId="0345D76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1F6D2FA9" w14:textId="77777777" w:rsidTr="00687BC2">
        <w:trPr>
          <w:cantSplit/>
        </w:trPr>
        <w:tc>
          <w:tcPr>
            <w:tcW w:w="1843" w:type="dxa"/>
            <w:vAlign w:val="center"/>
          </w:tcPr>
          <w:p w14:paraId="1F262013" w14:textId="77777777" w:rsidR="00E3109C" w:rsidRPr="00FC2839" w:rsidRDefault="00E3109C" w:rsidP="00A17BB2">
            <w:pPr>
              <w:spacing w:beforeLines="40" w:before="96" w:afterLines="40" w:after="96"/>
              <w:contextualSpacing/>
            </w:pPr>
            <w:r w:rsidRPr="00FC2839">
              <w:t>TP_086</w:t>
            </w:r>
          </w:p>
        </w:tc>
        <w:tc>
          <w:tcPr>
            <w:tcW w:w="684" w:type="dxa"/>
            <w:vAlign w:val="center"/>
          </w:tcPr>
          <w:p w14:paraId="14A946FB" w14:textId="77777777" w:rsidR="00E3109C" w:rsidRPr="00FC2839" w:rsidRDefault="00E3109C" w:rsidP="00A17BB2">
            <w:pPr>
              <w:spacing w:beforeLines="40" w:before="96" w:afterLines="40" w:after="96"/>
              <w:contextualSpacing/>
              <w:rPr>
                <w:bCs/>
              </w:rPr>
            </w:pPr>
            <w:r w:rsidRPr="00FC2839">
              <w:t>31</w:t>
            </w:r>
          </w:p>
        </w:tc>
        <w:tc>
          <w:tcPr>
            <w:tcW w:w="0" w:type="auto"/>
            <w:vAlign w:val="center"/>
          </w:tcPr>
          <w:p w14:paraId="3D14C900" w14:textId="77777777" w:rsidR="00E3109C" w:rsidRPr="00FC2839" w:rsidRDefault="00E3109C" w:rsidP="00A17BB2">
            <w:pPr>
              <w:spacing w:beforeLines="40" w:before="96" w:afterLines="40" w:after="96"/>
              <w:contextualSpacing/>
            </w:pPr>
            <w:r w:rsidRPr="00FC2839">
              <w:t xml:space="preserve">In the </w:t>
            </w:r>
            <w:r w:rsidRPr="00FC2839">
              <w:rPr>
                <w:u w:val="single"/>
              </w:rPr>
              <w:t>last 30 days</w:t>
            </w:r>
            <w:r w:rsidRPr="00FC2839">
              <w:t>, how often did you use heated tobacco products (</w:t>
            </w:r>
            <w:proofErr w:type="spellStart"/>
            <w:r w:rsidRPr="00FC2839">
              <w:t>iQOS</w:t>
            </w:r>
            <w:proofErr w:type="spellEnd"/>
            <w:r w:rsidRPr="00FC2839">
              <w:t>™ or Glo™)?</w:t>
            </w:r>
          </w:p>
        </w:tc>
        <w:tc>
          <w:tcPr>
            <w:tcW w:w="0" w:type="auto"/>
            <w:vAlign w:val="center"/>
          </w:tcPr>
          <w:p w14:paraId="616FD93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Daily</w:t>
            </w:r>
          </w:p>
          <w:p w14:paraId="1AED197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Less than daily, but at least once a week</w:t>
            </w:r>
          </w:p>
          <w:p w14:paraId="14F738E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Less than weekly, but at least once in the last 30 days</w:t>
            </w:r>
          </w:p>
          <w:p w14:paraId="6B4E0E9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Tried, but did not use in the last 30 days</w:t>
            </w:r>
          </w:p>
          <w:p w14:paraId="2C92A48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I have never tried</w:t>
            </w:r>
          </w:p>
          <w:p w14:paraId="10BF8C1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7B709BFF" w14:textId="77777777" w:rsidTr="00687BC2">
        <w:trPr>
          <w:cantSplit/>
        </w:trPr>
        <w:tc>
          <w:tcPr>
            <w:tcW w:w="1843" w:type="dxa"/>
            <w:vAlign w:val="center"/>
          </w:tcPr>
          <w:p w14:paraId="3ACA24CF" w14:textId="77777777" w:rsidR="00E3109C" w:rsidRPr="00FC2839" w:rsidRDefault="00E3109C" w:rsidP="00A17BB2">
            <w:pPr>
              <w:spacing w:beforeLines="40" w:before="96" w:afterLines="40" w:after="96"/>
              <w:contextualSpacing/>
            </w:pPr>
            <w:r w:rsidRPr="00FC2839">
              <w:t>ELC_026a</w:t>
            </w:r>
          </w:p>
        </w:tc>
        <w:tc>
          <w:tcPr>
            <w:tcW w:w="684" w:type="dxa"/>
            <w:vAlign w:val="center"/>
          </w:tcPr>
          <w:p w14:paraId="77F2FECD" w14:textId="77777777" w:rsidR="00E3109C" w:rsidRPr="00FC2839" w:rsidRDefault="00E3109C" w:rsidP="00A17BB2">
            <w:pPr>
              <w:spacing w:beforeLines="40" w:before="96" w:afterLines="40" w:after="96"/>
              <w:contextualSpacing/>
              <w:rPr>
                <w:bCs/>
              </w:rPr>
            </w:pPr>
            <w:r w:rsidRPr="00FC2839">
              <w:t>32</w:t>
            </w:r>
          </w:p>
        </w:tc>
        <w:tc>
          <w:tcPr>
            <w:tcW w:w="0" w:type="auto"/>
            <w:vAlign w:val="center"/>
          </w:tcPr>
          <w:p w14:paraId="4025E400" w14:textId="77777777" w:rsidR="00E3109C" w:rsidRPr="00FC2839" w:rsidRDefault="00E3109C" w:rsidP="00A17BB2">
            <w:pPr>
              <w:spacing w:beforeLines="40" w:before="96" w:afterLines="40" w:after="96"/>
              <w:contextualSpacing/>
            </w:pPr>
            <w:r w:rsidRPr="00FC2839">
              <w:t xml:space="preserve">In the </w:t>
            </w:r>
            <w:r w:rsidRPr="00FC2839">
              <w:rPr>
                <w:u w:val="single"/>
              </w:rPr>
              <w:t>last 30 days</w:t>
            </w:r>
            <w:r w:rsidRPr="00FC2839">
              <w:t xml:space="preserve">, how often did you vape an e-liquid or pod </w:t>
            </w:r>
            <w:r w:rsidRPr="00FC2839">
              <w:rPr>
                <w:u w:val="single"/>
              </w:rPr>
              <w:t>with</w:t>
            </w:r>
            <w:r w:rsidRPr="00FC2839">
              <w:t xml:space="preserve"> nicotine?</w:t>
            </w:r>
          </w:p>
        </w:tc>
        <w:tc>
          <w:tcPr>
            <w:tcW w:w="0" w:type="auto"/>
            <w:vAlign w:val="center"/>
          </w:tcPr>
          <w:p w14:paraId="08A8B2A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Daily</w:t>
            </w:r>
          </w:p>
          <w:p w14:paraId="4AD9DA8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Less than daily, but at least once a week</w:t>
            </w:r>
          </w:p>
          <w:p w14:paraId="22A03EB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Less than weekly, but at least once in the last 30 days</w:t>
            </w:r>
          </w:p>
          <w:p w14:paraId="7891A5C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Tried, but did not use in the last 30 days</w:t>
            </w:r>
          </w:p>
          <w:p w14:paraId="069193D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I have never tried</w:t>
            </w:r>
          </w:p>
          <w:p w14:paraId="19E1832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64603C36" w14:textId="77777777" w:rsidTr="00687BC2">
        <w:trPr>
          <w:cantSplit/>
        </w:trPr>
        <w:tc>
          <w:tcPr>
            <w:tcW w:w="1843" w:type="dxa"/>
            <w:vAlign w:val="center"/>
          </w:tcPr>
          <w:p w14:paraId="2A1D6E03" w14:textId="77777777" w:rsidR="00E3109C" w:rsidRPr="00FC2839" w:rsidRDefault="00E3109C" w:rsidP="00A17BB2">
            <w:pPr>
              <w:spacing w:beforeLines="40" w:before="96" w:afterLines="40" w:after="96"/>
              <w:contextualSpacing/>
            </w:pPr>
            <w:r w:rsidRPr="00FC2839">
              <w:t>ELC_026b</w:t>
            </w:r>
          </w:p>
        </w:tc>
        <w:tc>
          <w:tcPr>
            <w:tcW w:w="684" w:type="dxa"/>
            <w:vAlign w:val="center"/>
          </w:tcPr>
          <w:p w14:paraId="461243FA" w14:textId="77777777" w:rsidR="00E3109C" w:rsidRPr="00FC2839" w:rsidRDefault="00E3109C" w:rsidP="00A17BB2">
            <w:pPr>
              <w:spacing w:beforeLines="40" w:before="96" w:afterLines="40" w:after="96"/>
              <w:contextualSpacing/>
              <w:rPr>
                <w:bCs/>
              </w:rPr>
            </w:pPr>
            <w:r w:rsidRPr="00FC2839">
              <w:t>33</w:t>
            </w:r>
          </w:p>
        </w:tc>
        <w:tc>
          <w:tcPr>
            <w:tcW w:w="0" w:type="auto"/>
            <w:vAlign w:val="center"/>
          </w:tcPr>
          <w:p w14:paraId="45C6B452" w14:textId="77777777" w:rsidR="00E3109C" w:rsidRPr="00FC2839" w:rsidRDefault="00E3109C" w:rsidP="00A17BB2">
            <w:pPr>
              <w:spacing w:beforeLines="40" w:before="96" w:afterLines="40" w:after="96"/>
              <w:contextualSpacing/>
              <w:rPr>
                <w:bCs/>
              </w:rPr>
            </w:pPr>
            <w:r w:rsidRPr="00FC2839">
              <w:t xml:space="preserve">In the </w:t>
            </w:r>
            <w:r w:rsidRPr="00FC2839">
              <w:rPr>
                <w:u w:val="single"/>
              </w:rPr>
              <w:t>last 30 days</w:t>
            </w:r>
            <w:r w:rsidRPr="00FC2839">
              <w:t xml:space="preserve">, how often did you vape an e-liquid or pod </w:t>
            </w:r>
            <w:r w:rsidRPr="00FC2839">
              <w:rPr>
                <w:u w:val="single"/>
              </w:rPr>
              <w:t>without</w:t>
            </w:r>
            <w:r w:rsidRPr="00FC2839">
              <w:t xml:space="preserve"> nicotine?</w:t>
            </w:r>
          </w:p>
        </w:tc>
        <w:tc>
          <w:tcPr>
            <w:tcW w:w="0" w:type="auto"/>
            <w:vAlign w:val="center"/>
          </w:tcPr>
          <w:p w14:paraId="73009A3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Daily</w:t>
            </w:r>
          </w:p>
          <w:p w14:paraId="7928DD1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Less than daily, but at least once a week</w:t>
            </w:r>
          </w:p>
          <w:p w14:paraId="2FB67C5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Less than weekly, but at least once in the last 30 days</w:t>
            </w:r>
          </w:p>
          <w:p w14:paraId="06CC1BD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Tried, but did not use in the last 30 days</w:t>
            </w:r>
          </w:p>
          <w:p w14:paraId="5F55274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I have never tried</w:t>
            </w:r>
          </w:p>
          <w:p w14:paraId="60D19C2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37B8924B" w14:textId="77777777" w:rsidTr="00687BC2">
        <w:trPr>
          <w:cantSplit/>
        </w:trPr>
        <w:tc>
          <w:tcPr>
            <w:tcW w:w="1843" w:type="dxa"/>
            <w:vAlign w:val="center"/>
          </w:tcPr>
          <w:p w14:paraId="5AF2DEB9" w14:textId="77777777" w:rsidR="00E3109C" w:rsidRPr="00FC2839" w:rsidRDefault="00E3109C" w:rsidP="00A17BB2">
            <w:pPr>
              <w:spacing w:beforeLines="40" w:before="96" w:afterLines="40" w:after="96"/>
              <w:contextualSpacing/>
            </w:pPr>
            <w:r w:rsidRPr="00FC2839">
              <w:t>ELC_026c</w:t>
            </w:r>
          </w:p>
        </w:tc>
        <w:tc>
          <w:tcPr>
            <w:tcW w:w="684" w:type="dxa"/>
            <w:vAlign w:val="center"/>
          </w:tcPr>
          <w:p w14:paraId="325749C2" w14:textId="77777777" w:rsidR="00E3109C" w:rsidRPr="00FC2839" w:rsidRDefault="00E3109C" w:rsidP="00A17BB2">
            <w:pPr>
              <w:spacing w:beforeLines="40" w:before="96" w:afterLines="40" w:after="96"/>
              <w:contextualSpacing/>
              <w:rPr>
                <w:bCs/>
              </w:rPr>
            </w:pPr>
            <w:r w:rsidRPr="00FC2839">
              <w:t>34</w:t>
            </w:r>
          </w:p>
        </w:tc>
        <w:tc>
          <w:tcPr>
            <w:tcW w:w="0" w:type="auto"/>
            <w:vAlign w:val="center"/>
          </w:tcPr>
          <w:p w14:paraId="59B55631" w14:textId="77777777" w:rsidR="00E3109C" w:rsidRPr="00FC2839" w:rsidRDefault="00E3109C" w:rsidP="00A17BB2">
            <w:pPr>
              <w:spacing w:beforeLines="40" w:before="96" w:afterLines="40" w:after="96"/>
              <w:contextualSpacing/>
              <w:rPr>
                <w:bCs/>
              </w:rPr>
            </w:pPr>
            <w:r w:rsidRPr="00FC2839">
              <w:t xml:space="preserve">In the </w:t>
            </w:r>
            <w:r w:rsidRPr="00FC2839">
              <w:rPr>
                <w:u w:val="single"/>
              </w:rPr>
              <w:t>last 30 days</w:t>
            </w:r>
            <w:r w:rsidRPr="00FC2839">
              <w:t xml:space="preserve">, how often did you vape an e-liquid or pod, </w:t>
            </w:r>
            <w:r w:rsidRPr="00FC2839">
              <w:rPr>
                <w:bCs/>
              </w:rPr>
              <w:t>but you did not know what it contained?</w:t>
            </w:r>
          </w:p>
        </w:tc>
        <w:tc>
          <w:tcPr>
            <w:tcW w:w="0" w:type="auto"/>
            <w:vAlign w:val="center"/>
          </w:tcPr>
          <w:p w14:paraId="1CB870E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Daily</w:t>
            </w:r>
          </w:p>
          <w:p w14:paraId="6AD0960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Less than daily, but at least once a week</w:t>
            </w:r>
          </w:p>
          <w:p w14:paraId="5F1950C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Less than weekly, but at least once in the last 30 days</w:t>
            </w:r>
          </w:p>
          <w:p w14:paraId="693CDD6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Tried, but did not use in the last 30 days</w:t>
            </w:r>
          </w:p>
          <w:p w14:paraId="5F067C9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I have never tried</w:t>
            </w:r>
          </w:p>
          <w:p w14:paraId="16E7050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3F4DFE9C" w14:textId="77777777" w:rsidTr="00687BC2">
        <w:trPr>
          <w:cantSplit/>
        </w:trPr>
        <w:tc>
          <w:tcPr>
            <w:tcW w:w="1843" w:type="dxa"/>
            <w:vAlign w:val="center"/>
          </w:tcPr>
          <w:p w14:paraId="3ED11C4A" w14:textId="77777777" w:rsidR="00E3109C" w:rsidRPr="00FC2839" w:rsidRDefault="00E3109C" w:rsidP="00A17BB2">
            <w:pPr>
              <w:spacing w:beforeLines="40" w:before="96" w:afterLines="40" w:after="96"/>
              <w:contextualSpacing/>
            </w:pPr>
            <w:r w:rsidRPr="00FC2839">
              <w:t>VAP_010</w:t>
            </w:r>
          </w:p>
        </w:tc>
        <w:tc>
          <w:tcPr>
            <w:tcW w:w="684" w:type="dxa"/>
            <w:vAlign w:val="center"/>
          </w:tcPr>
          <w:p w14:paraId="773722F0" w14:textId="77777777" w:rsidR="00E3109C" w:rsidRPr="00FC2839" w:rsidRDefault="00E3109C" w:rsidP="00A17BB2">
            <w:pPr>
              <w:spacing w:beforeLines="40" w:before="96" w:afterLines="40" w:after="96"/>
              <w:contextualSpacing/>
              <w:rPr>
                <w:bCs/>
              </w:rPr>
            </w:pPr>
            <w:r w:rsidRPr="00FC2839">
              <w:t>35</w:t>
            </w:r>
          </w:p>
        </w:tc>
        <w:tc>
          <w:tcPr>
            <w:tcW w:w="0" w:type="auto"/>
            <w:vAlign w:val="center"/>
          </w:tcPr>
          <w:p w14:paraId="19444C26" w14:textId="77777777" w:rsidR="00E3109C" w:rsidRPr="00FC2839" w:rsidRDefault="00E3109C" w:rsidP="00A17BB2">
            <w:pPr>
              <w:spacing w:beforeLines="40" w:before="96" w:afterLines="40" w:after="96"/>
              <w:contextualSpacing/>
            </w:pPr>
            <w:r w:rsidRPr="00FC2839">
              <w:t xml:space="preserve">At any time during the </w:t>
            </w:r>
            <w:r w:rsidRPr="00FC2839">
              <w:rPr>
                <w:u w:val="single"/>
              </w:rPr>
              <w:t>next 12 months</w:t>
            </w:r>
            <w:r w:rsidRPr="00FC2839">
              <w:t xml:space="preserve"> do you think you will use a vape?</w:t>
            </w:r>
          </w:p>
        </w:tc>
        <w:tc>
          <w:tcPr>
            <w:tcW w:w="0" w:type="auto"/>
            <w:vAlign w:val="center"/>
          </w:tcPr>
          <w:p w14:paraId="6C2A042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Definitely yes</w:t>
            </w:r>
          </w:p>
          <w:p w14:paraId="22ED33E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Probably yes</w:t>
            </w:r>
          </w:p>
          <w:p w14:paraId="00ED6E4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Probably not</w:t>
            </w:r>
          </w:p>
          <w:p w14:paraId="2FAB69B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4 = Definitely not </w:t>
            </w:r>
          </w:p>
          <w:p w14:paraId="5E034A8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767F16BD" w14:textId="77777777" w:rsidTr="00687BC2">
        <w:trPr>
          <w:cantSplit/>
        </w:trPr>
        <w:tc>
          <w:tcPr>
            <w:tcW w:w="1843" w:type="dxa"/>
            <w:vAlign w:val="center"/>
          </w:tcPr>
          <w:p w14:paraId="2E2D6A42" w14:textId="77777777" w:rsidR="00E3109C" w:rsidRPr="00FC2839" w:rsidRDefault="00E3109C" w:rsidP="00A17BB2">
            <w:pPr>
              <w:spacing w:beforeLines="40" w:before="96" w:afterLines="40" w:after="96"/>
              <w:contextualSpacing/>
            </w:pPr>
            <w:r w:rsidRPr="00FC2839">
              <w:t>CI_010</w:t>
            </w:r>
          </w:p>
        </w:tc>
        <w:tc>
          <w:tcPr>
            <w:tcW w:w="684" w:type="dxa"/>
            <w:vAlign w:val="center"/>
          </w:tcPr>
          <w:p w14:paraId="1F5239AC" w14:textId="77777777" w:rsidR="00E3109C" w:rsidRPr="00FC2839" w:rsidRDefault="00E3109C" w:rsidP="00A17BB2">
            <w:pPr>
              <w:spacing w:beforeLines="40" w:before="96" w:afterLines="40" w:after="96"/>
              <w:contextualSpacing/>
              <w:rPr>
                <w:bCs/>
              </w:rPr>
            </w:pPr>
            <w:r w:rsidRPr="00FC2839">
              <w:t>36</w:t>
            </w:r>
          </w:p>
        </w:tc>
        <w:tc>
          <w:tcPr>
            <w:tcW w:w="0" w:type="auto"/>
            <w:vAlign w:val="center"/>
          </w:tcPr>
          <w:p w14:paraId="307B5134" w14:textId="77777777" w:rsidR="00E3109C" w:rsidRPr="00FC2839" w:rsidRDefault="00E3109C" w:rsidP="00A17BB2">
            <w:pPr>
              <w:spacing w:beforeLines="40" w:before="96" w:afterLines="40" w:after="96"/>
              <w:contextualSpacing/>
            </w:pPr>
            <w:r w:rsidRPr="00FC2839">
              <w:t>Which did you try first: a cigarette or an e-cigarette (vape, vape pen, tank &amp; mod)?</w:t>
            </w:r>
          </w:p>
        </w:tc>
        <w:tc>
          <w:tcPr>
            <w:tcW w:w="0" w:type="auto"/>
            <w:vAlign w:val="center"/>
          </w:tcPr>
          <w:p w14:paraId="05E709F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I have never tried a cigarette nor an e-cigarette</w:t>
            </w:r>
          </w:p>
          <w:p w14:paraId="0B75120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I have only tried a cigarette and never tried an e-cigarette</w:t>
            </w:r>
          </w:p>
          <w:p w14:paraId="2542831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I have only tried an e-cigarette and never tried a cigarette</w:t>
            </w:r>
          </w:p>
          <w:p w14:paraId="03AB172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I have tried both and tried a cigarette first</w:t>
            </w:r>
          </w:p>
          <w:p w14:paraId="55A486F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I have tried both and tried an e-cigarette first</w:t>
            </w:r>
          </w:p>
          <w:p w14:paraId="23DB84D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6 = I do not remember</w:t>
            </w:r>
          </w:p>
          <w:p w14:paraId="3784A37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5A7D280B" w14:textId="77777777" w:rsidTr="00687BC2">
        <w:trPr>
          <w:cantSplit/>
        </w:trPr>
        <w:tc>
          <w:tcPr>
            <w:tcW w:w="1843" w:type="dxa"/>
            <w:vAlign w:val="center"/>
          </w:tcPr>
          <w:p w14:paraId="0498580F" w14:textId="77777777" w:rsidR="00E3109C" w:rsidRPr="00FC2839" w:rsidRDefault="00E3109C" w:rsidP="00A17BB2">
            <w:pPr>
              <w:spacing w:beforeLines="40" w:before="96" w:afterLines="40" w:after="96"/>
              <w:contextualSpacing/>
            </w:pPr>
            <w:r w:rsidRPr="00FC2839">
              <w:t>VAP_020</w:t>
            </w:r>
          </w:p>
        </w:tc>
        <w:tc>
          <w:tcPr>
            <w:tcW w:w="684" w:type="dxa"/>
            <w:vAlign w:val="center"/>
          </w:tcPr>
          <w:p w14:paraId="6376F39D" w14:textId="77777777" w:rsidR="00E3109C" w:rsidRPr="00FC2839" w:rsidRDefault="00E3109C" w:rsidP="00A17BB2">
            <w:pPr>
              <w:spacing w:beforeLines="40" w:before="96" w:afterLines="40" w:after="96"/>
              <w:contextualSpacing/>
              <w:rPr>
                <w:bCs/>
              </w:rPr>
            </w:pPr>
            <w:r w:rsidRPr="00FC2839">
              <w:t>37</w:t>
            </w:r>
          </w:p>
        </w:tc>
        <w:tc>
          <w:tcPr>
            <w:tcW w:w="0" w:type="auto"/>
            <w:vAlign w:val="center"/>
          </w:tcPr>
          <w:p w14:paraId="656CC8C4" w14:textId="77777777" w:rsidR="00E3109C" w:rsidRPr="00FC2839" w:rsidRDefault="00E3109C" w:rsidP="00A17BB2">
            <w:pPr>
              <w:spacing w:beforeLines="40" w:before="96" w:afterLines="40" w:after="96"/>
              <w:contextualSpacing/>
            </w:pPr>
            <w:r w:rsidRPr="00FC2839">
              <w:t>Which flavor do you vape most often?</w:t>
            </w:r>
          </w:p>
          <w:p w14:paraId="195EF547" w14:textId="77777777" w:rsidR="00E3109C" w:rsidRPr="00FC2839" w:rsidRDefault="00E3109C" w:rsidP="00A17BB2">
            <w:pPr>
              <w:spacing w:beforeLines="40" w:before="96" w:afterLines="40" w:after="96"/>
              <w:contextualSpacing/>
            </w:pPr>
            <w:r w:rsidRPr="00FC2839">
              <w:t>(Note: mark only one)</w:t>
            </w:r>
          </w:p>
        </w:tc>
        <w:tc>
          <w:tcPr>
            <w:tcW w:w="0" w:type="auto"/>
            <w:vAlign w:val="center"/>
          </w:tcPr>
          <w:p w14:paraId="6AF451B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I do not vape</w:t>
            </w:r>
          </w:p>
          <w:p w14:paraId="39F10BF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Tobacco</w:t>
            </w:r>
          </w:p>
          <w:p w14:paraId="6F65CFA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Fruit</w:t>
            </w:r>
          </w:p>
          <w:p w14:paraId="2FDB7B2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Candy</w:t>
            </w:r>
          </w:p>
          <w:p w14:paraId="12115AF9"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Dessert</w:t>
            </w:r>
          </w:p>
          <w:p w14:paraId="3EDBABF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6 = Mint/Menthol</w:t>
            </w:r>
          </w:p>
          <w:p w14:paraId="0C6114B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7 = Coffee/Tea</w:t>
            </w:r>
          </w:p>
          <w:p w14:paraId="0363D51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8 = Alcohol</w:t>
            </w:r>
          </w:p>
          <w:p w14:paraId="27F1D64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 = Flavourless</w:t>
            </w:r>
          </w:p>
          <w:p w14:paraId="03B71BB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10 = No usual flavour</w:t>
            </w:r>
          </w:p>
          <w:p w14:paraId="22B024B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56E82DA4" w14:textId="77777777" w:rsidTr="00687BC2">
        <w:trPr>
          <w:cantSplit/>
        </w:trPr>
        <w:tc>
          <w:tcPr>
            <w:tcW w:w="1843" w:type="dxa"/>
            <w:vAlign w:val="center"/>
          </w:tcPr>
          <w:p w14:paraId="0E76043E" w14:textId="77777777" w:rsidR="00E3109C" w:rsidRPr="00FC2839" w:rsidRDefault="00E3109C" w:rsidP="00A17BB2">
            <w:pPr>
              <w:spacing w:beforeLines="40" w:before="96" w:afterLines="40" w:after="96"/>
              <w:contextualSpacing/>
            </w:pPr>
            <w:r w:rsidRPr="00FC2839">
              <w:t>VAP_030</w:t>
            </w:r>
          </w:p>
        </w:tc>
        <w:tc>
          <w:tcPr>
            <w:tcW w:w="684" w:type="dxa"/>
            <w:vAlign w:val="center"/>
          </w:tcPr>
          <w:p w14:paraId="608D749F" w14:textId="77777777" w:rsidR="00E3109C" w:rsidRPr="00FC2839" w:rsidRDefault="00E3109C" w:rsidP="00A17BB2">
            <w:pPr>
              <w:spacing w:beforeLines="40" w:before="96" w:afterLines="40" w:after="96"/>
              <w:contextualSpacing/>
              <w:rPr>
                <w:bCs/>
              </w:rPr>
            </w:pPr>
            <w:r w:rsidRPr="00FC2839">
              <w:t>38</w:t>
            </w:r>
          </w:p>
        </w:tc>
        <w:tc>
          <w:tcPr>
            <w:tcW w:w="0" w:type="auto"/>
            <w:vAlign w:val="center"/>
          </w:tcPr>
          <w:p w14:paraId="2DBFD726" w14:textId="77777777" w:rsidR="00E3109C" w:rsidRPr="00FC2839" w:rsidRDefault="00E3109C" w:rsidP="00A17BB2">
            <w:pPr>
              <w:spacing w:beforeLines="40" w:before="96" w:afterLines="40" w:after="96"/>
              <w:contextualSpacing/>
            </w:pPr>
            <w:r w:rsidRPr="00FC2839">
              <w:t xml:space="preserve">What is your main reason for </w:t>
            </w:r>
            <w:r w:rsidRPr="00FC2839">
              <w:rPr>
                <w:u w:val="single"/>
              </w:rPr>
              <w:t>trying vaping the first time</w:t>
            </w:r>
            <w:r w:rsidRPr="00FC2839">
              <w:t>?</w:t>
            </w:r>
          </w:p>
          <w:p w14:paraId="33AD890C" w14:textId="77777777" w:rsidR="00E3109C" w:rsidRPr="00FC2839" w:rsidRDefault="00E3109C" w:rsidP="00A17BB2">
            <w:pPr>
              <w:spacing w:beforeLines="40" w:before="96" w:afterLines="40" w:after="96"/>
              <w:contextualSpacing/>
            </w:pPr>
            <w:r w:rsidRPr="00FC2839">
              <w:t>(Note: mark only one)</w:t>
            </w:r>
          </w:p>
        </w:tc>
        <w:tc>
          <w:tcPr>
            <w:tcW w:w="0" w:type="auto"/>
            <w:vAlign w:val="center"/>
          </w:tcPr>
          <w:p w14:paraId="236F6CB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I do not vape</w:t>
            </w:r>
          </w:p>
          <w:p w14:paraId="04A9D29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Just to give it a try – to see what it’s like</w:t>
            </w:r>
          </w:p>
          <w:p w14:paraId="0201A4B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I like the flavours</w:t>
            </w:r>
          </w:p>
          <w:p w14:paraId="14196FA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To have a good time with my friends</w:t>
            </w:r>
          </w:p>
          <w:p w14:paraId="2EDD2BB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Peer pressure</w:t>
            </w:r>
          </w:p>
          <w:p w14:paraId="75E2F859"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6 = I use them instead of smoking cigarettes</w:t>
            </w:r>
          </w:p>
          <w:p w14:paraId="1F5E6B9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7 = I am trying to quit smoking cigarettes</w:t>
            </w:r>
          </w:p>
          <w:p w14:paraId="0453347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8 = I enjoy them</w:t>
            </w:r>
          </w:p>
          <w:p w14:paraId="071159B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 = I am addicted to them</w:t>
            </w:r>
          </w:p>
          <w:p w14:paraId="3FAB345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10 = To relax or relieve tension</w:t>
            </w:r>
          </w:p>
          <w:p w14:paraId="2604DC2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11 = To feel good / to get a nicotine high</w:t>
            </w:r>
          </w:p>
          <w:p w14:paraId="237EB47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12 = Other reasons</w:t>
            </w:r>
          </w:p>
          <w:p w14:paraId="4EDEDD9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063399FD" w14:textId="77777777" w:rsidTr="00687BC2">
        <w:trPr>
          <w:cantSplit/>
        </w:trPr>
        <w:tc>
          <w:tcPr>
            <w:tcW w:w="1843" w:type="dxa"/>
            <w:vAlign w:val="center"/>
          </w:tcPr>
          <w:p w14:paraId="242BDE79" w14:textId="77777777" w:rsidR="00E3109C" w:rsidRPr="00FC2839" w:rsidRDefault="00E3109C" w:rsidP="00A17BB2">
            <w:pPr>
              <w:spacing w:beforeLines="40" w:before="96" w:afterLines="40" w:after="96"/>
              <w:contextualSpacing/>
            </w:pPr>
            <w:r w:rsidRPr="00FC2839">
              <w:t>VAP_040</w:t>
            </w:r>
          </w:p>
        </w:tc>
        <w:tc>
          <w:tcPr>
            <w:tcW w:w="684" w:type="dxa"/>
            <w:vAlign w:val="center"/>
          </w:tcPr>
          <w:p w14:paraId="42027F08" w14:textId="77777777" w:rsidR="00E3109C" w:rsidRPr="00FC2839" w:rsidRDefault="00E3109C" w:rsidP="00A17BB2">
            <w:pPr>
              <w:spacing w:beforeLines="40" w:before="96" w:afterLines="40" w:after="96"/>
              <w:contextualSpacing/>
              <w:rPr>
                <w:bCs/>
              </w:rPr>
            </w:pPr>
            <w:r w:rsidRPr="00FC2839">
              <w:t>39</w:t>
            </w:r>
          </w:p>
        </w:tc>
        <w:tc>
          <w:tcPr>
            <w:tcW w:w="0" w:type="auto"/>
            <w:vAlign w:val="center"/>
          </w:tcPr>
          <w:p w14:paraId="74D01CC9" w14:textId="77777777" w:rsidR="00E3109C" w:rsidRPr="00FC2839" w:rsidRDefault="00E3109C" w:rsidP="00A17BB2">
            <w:pPr>
              <w:spacing w:beforeLines="40" w:before="96" w:afterLines="40" w:after="96"/>
              <w:contextualSpacing/>
            </w:pPr>
            <w:r w:rsidRPr="00FC2839">
              <w:t xml:space="preserve">What is your main reason for </w:t>
            </w:r>
            <w:r w:rsidRPr="00FC2839">
              <w:rPr>
                <w:u w:val="single"/>
              </w:rPr>
              <w:t>currently/continued vaping</w:t>
            </w:r>
            <w:r w:rsidRPr="00FC2839">
              <w:t>?</w:t>
            </w:r>
          </w:p>
          <w:p w14:paraId="6EED44C7" w14:textId="77777777" w:rsidR="00E3109C" w:rsidRPr="00FC2839" w:rsidRDefault="00E3109C" w:rsidP="00A17BB2">
            <w:pPr>
              <w:spacing w:beforeLines="40" w:before="96" w:afterLines="40" w:after="96"/>
              <w:contextualSpacing/>
            </w:pPr>
            <w:r w:rsidRPr="00FC2839">
              <w:t>(Note: mark only one)</w:t>
            </w:r>
          </w:p>
        </w:tc>
        <w:tc>
          <w:tcPr>
            <w:tcW w:w="0" w:type="auto"/>
            <w:vAlign w:val="center"/>
          </w:tcPr>
          <w:p w14:paraId="1F74669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I do not vape</w:t>
            </w:r>
          </w:p>
          <w:p w14:paraId="4F8FFEF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Just to give it a try – to see what it’s like</w:t>
            </w:r>
          </w:p>
          <w:p w14:paraId="62359409"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I like the flavours</w:t>
            </w:r>
          </w:p>
          <w:p w14:paraId="3C7D079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To have a good time with my friends</w:t>
            </w:r>
          </w:p>
          <w:p w14:paraId="2399226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Peer pressure</w:t>
            </w:r>
          </w:p>
          <w:p w14:paraId="44C93DC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6 = I use them instead of smoking cigarettes</w:t>
            </w:r>
          </w:p>
          <w:p w14:paraId="7754DBC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7 = I am trying to quit smoking cigarettes</w:t>
            </w:r>
          </w:p>
          <w:p w14:paraId="0D7F65B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8 = I enjoy them</w:t>
            </w:r>
          </w:p>
          <w:p w14:paraId="6B6EC96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 = I am addicted to them</w:t>
            </w:r>
          </w:p>
          <w:p w14:paraId="1431EBD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10 = To relax or relieve tension</w:t>
            </w:r>
          </w:p>
          <w:p w14:paraId="5A311BD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11 = To feel good / to get a nicotine high</w:t>
            </w:r>
          </w:p>
          <w:p w14:paraId="2905588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12 = Other reasons</w:t>
            </w:r>
          </w:p>
          <w:p w14:paraId="4D21011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707B7F7D" w14:textId="77777777" w:rsidTr="00687BC2">
        <w:trPr>
          <w:cantSplit/>
        </w:trPr>
        <w:tc>
          <w:tcPr>
            <w:tcW w:w="1843" w:type="dxa"/>
            <w:vAlign w:val="center"/>
          </w:tcPr>
          <w:p w14:paraId="04A72F18" w14:textId="77777777" w:rsidR="00E3109C" w:rsidRPr="00FC2839" w:rsidRDefault="00E3109C" w:rsidP="00A17BB2">
            <w:pPr>
              <w:spacing w:beforeLines="40" w:before="96" w:afterLines="40" w:after="96"/>
              <w:contextualSpacing/>
            </w:pPr>
            <w:r w:rsidRPr="00FC2839">
              <w:t>VAP_050a</w:t>
            </w:r>
          </w:p>
        </w:tc>
        <w:tc>
          <w:tcPr>
            <w:tcW w:w="684" w:type="dxa"/>
            <w:vAlign w:val="center"/>
          </w:tcPr>
          <w:p w14:paraId="1CC65754" w14:textId="77777777" w:rsidR="00E3109C" w:rsidRPr="00FC2839" w:rsidRDefault="00E3109C" w:rsidP="00A17BB2">
            <w:pPr>
              <w:spacing w:beforeLines="40" w:before="96" w:afterLines="40" w:after="96"/>
              <w:contextualSpacing/>
              <w:rPr>
                <w:bCs/>
              </w:rPr>
            </w:pPr>
            <w:r w:rsidRPr="00FC2839">
              <w:t>40</w:t>
            </w:r>
          </w:p>
        </w:tc>
        <w:tc>
          <w:tcPr>
            <w:tcW w:w="0" w:type="auto"/>
            <w:vAlign w:val="center"/>
          </w:tcPr>
          <w:p w14:paraId="0011006B" w14:textId="77777777" w:rsidR="00E3109C" w:rsidRPr="00FC2839" w:rsidRDefault="00E3109C" w:rsidP="00A17BB2">
            <w:pPr>
              <w:spacing w:beforeLines="40" w:before="96" w:afterLines="40" w:after="96"/>
              <w:contextualSpacing/>
            </w:pPr>
            <w:r w:rsidRPr="00FC2839">
              <w:t>Where do you usually get your vaping devices (vape, vape pen, tank &amp; mod)?</w:t>
            </w:r>
          </w:p>
          <w:p w14:paraId="2749C69D" w14:textId="77777777" w:rsidR="00E3109C" w:rsidRPr="00FC2839" w:rsidRDefault="00E3109C" w:rsidP="00A17BB2">
            <w:pPr>
              <w:spacing w:beforeLines="40" w:before="96" w:afterLines="40" w:after="96"/>
              <w:contextualSpacing/>
            </w:pPr>
            <w:r w:rsidRPr="00FC2839">
              <w:t>(Note: mark only one, if you get them from more than one place, please select where you get your devices and e-liquids or pods most often.)</w:t>
            </w:r>
          </w:p>
        </w:tc>
        <w:tc>
          <w:tcPr>
            <w:tcW w:w="0" w:type="auto"/>
            <w:vAlign w:val="center"/>
          </w:tcPr>
          <w:p w14:paraId="54554249"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I do not vape</w:t>
            </w:r>
          </w:p>
          <w:p w14:paraId="65DCDC69"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I buy them from a vape shop (in person, not online)</w:t>
            </w:r>
          </w:p>
          <w:p w14:paraId="6500859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I buy them from a convenience store</w:t>
            </w:r>
          </w:p>
          <w:p w14:paraId="60116C0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I ask someone to buy them for me</w:t>
            </w:r>
          </w:p>
          <w:p w14:paraId="1769827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I buy them online</w:t>
            </w:r>
          </w:p>
          <w:p w14:paraId="45BFAF4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6 = A family member gives them to me (bought, borrowed, shared)</w:t>
            </w:r>
          </w:p>
          <w:p w14:paraId="65B3332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7 = A friend gives them to me (bought, borrowed, shared)</w:t>
            </w:r>
          </w:p>
          <w:p w14:paraId="26BDE6D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8 = Someone else gives them to me (bought, borrowed, shared)</w:t>
            </w:r>
          </w:p>
          <w:p w14:paraId="5E4C814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 = I use my mother’s, father’s, or sibling’s without their permission</w:t>
            </w:r>
          </w:p>
          <w:p w14:paraId="3808076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10 = I use someone else’s without their permission</w:t>
            </w:r>
          </w:p>
          <w:p w14:paraId="27103A3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11 = Other</w:t>
            </w:r>
          </w:p>
          <w:p w14:paraId="3495C38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2CAD51F7" w14:textId="77777777" w:rsidTr="00687BC2">
        <w:trPr>
          <w:cantSplit/>
        </w:trPr>
        <w:tc>
          <w:tcPr>
            <w:tcW w:w="1843" w:type="dxa"/>
            <w:vAlign w:val="center"/>
          </w:tcPr>
          <w:p w14:paraId="4CD6D000" w14:textId="77777777" w:rsidR="00E3109C" w:rsidRPr="00FC2839" w:rsidRDefault="00E3109C" w:rsidP="00A17BB2">
            <w:pPr>
              <w:spacing w:beforeLines="40" w:before="96" w:afterLines="40" w:after="96"/>
              <w:contextualSpacing/>
            </w:pPr>
            <w:r w:rsidRPr="00FC2839">
              <w:t>VAP_050b</w:t>
            </w:r>
          </w:p>
        </w:tc>
        <w:tc>
          <w:tcPr>
            <w:tcW w:w="684" w:type="dxa"/>
            <w:vAlign w:val="center"/>
          </w:tcPr>
          <w:p w14:paraId="67F677EC" w14:textId="77777777" w:rsidR="00E3109C" w:rsidRPr="00FC2839" w:rsidRDefault="00E3109C" w:rsidP="00A17BB2">
            <w:pPr>
              <w:spacing w:beforeLines="40" w:before="96" w:afterLines="40" w:after="96"/>
              <w:contextualSpacing/>
              <w:rPr>
                <w:bCs/>
              </w:rPr>
            </w:pPr>
            <w:r w:rsidRPr="00FC2839">
              <w:t>41</w:t>
            </w:r>
          </w:p>
        </w:tc>
        <w:tc>
          <w:tcPr>
            <w:tcW w:w="0" w:type="auto"/>
            <w:vAlign w:val="center"/>
          </w:tcPr>
          <w:p w14:paraId="75639676" w14:textId="77777777" w:rsidR="00E3109C" w:rsidRPr="00FC2839" w:rsidRDefault="00E3109C" w:rsidP="00A17BB2">
            <w:pPr>
              <w:spacing w:beforeLines="40" w:before="96" w:afterLines="40" w:after="96"/>
              <w:contextualSpacing/>
            </w:pPr>
            <w:r w:rsidRPr="00FC2839">
              <w:t>Where do you usually get your e-liquids or pods?</w:t>
            </w:r>
          </w:p>
          <w:p w14:paraId="08902521" w14:textId="77777777" w:rsidR="00E3109C" w:rsidRPr="00FC2839" w:rsidRDefault="00E3109C" w:rsidP="00A17BB2">
            <w:pPr>
              <w:spacing w:beforeLines="40" w:before="96" w:afterLines="40" w:after="96"/>
              <w:contextualSpacing/>
            </w:pPr>
            <w:r w:rsidRPr="00FC2839">
              <w:t>(Note: mark only one, if you get them from more than one place, please select where you get your devices and e-liquids or pods most often.)</w:t>
            </w:r>
          </w:p>
        </w:tc>
        <w:tc>
          <w:tcPr>
            <w:tcW w:w="0" w:type="auto"/>
            <w:vAlign w:val="center"/>
          </w:tcPr>
          <w:p w14:paraId="1CED2AF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I do not vape</w:t>
            </w:r>
          </w:p>
          <w:p w14:paraId="5197417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I buy them from a vape shop (in person, not online)</w:t>
            </w:r>
          </w:p>
          <w:p w14:paraId="32B7615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I buy them from a convenience store</w:t>
            </w:r>
          </w:p>
          <w:p w14:paraId="401E7B7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I ask someone to buy them for me</w:t>
            </w:r>
          </w:p>
          <w:p w14:paraId="6C7409F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I buy them online</w:t>
            </w:r>
          </w:p>
          <w:p w14:paraId="3AAEC18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6 = A family member gives them to me (bought, borrowed, shared)</w:t>
            </w:r>
          </w:p>
          <w:p w14:paraId="5D43943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7 = A friend gives them to me (bought, borrowed, shared)</w:t>
            </w:r>
          </w:p>
          <w:p w14:paraId="0498D31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8 = Someone else gives them to me (bought, borrowed, shared)</w:t>
            </w:r>
          </w:p>
          <w:p w14:paraId="75E741D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 = I use my mother’s, father’s, or sibling’s without their permission</w:t>
            </w:r>
          </w:p>
          <w:p w14:paraId="43D6CF0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10 = I use someone else’s without their permission</w:t>
            </w:r>
          </w:p>
          <w:p w14:paraId="22D1BA5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11 = Other</w:t>
            </w:r>
          </w:p>
          <w:p w14:paraId="62E6007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093A3E11" w14:textId="77777777" w:rsidTr="00687BC2">
        <w:trPr>
          <w:cantSplit/>
        </w:trPr>
        <w:tc>
          <w:tcPr>
            <w:tcW w:w="1843" w:type="dxa"/>
            <w:vAlign w:val="center"/>
          </w:tcPr>
          <w:p w14:paraId="102E3E0F" w14:textId="77777777" w:rsidR="00E3109C" w:rsidRPr="00FC2839" w:rsidRDefault="00E3109C" w:rsidP="00A17BB2">
            <w:pPr>
              <w:spacing w:beforeLines="40" w:before="96" w:afterLines="40" w:after="96"/>
              <w:contextualSpacing/>
            </w:pPr>
            <w:r w:rsidRPr="00FC2839">
              <w:t>VAP_060</w:t>
            </w:r>
          </w:p>
        </w:tc>
        <w:tc>
          <w:tcPr>
            <w:tcW w:w="684" w:type="dxa"/>
            <w:vAlign w:val="center"/>
          </w:tcPr>
          <w:p w14:paraId="590F8A4F" w14:textId="77777777" w:rsidR="00E3109C" w:rsidRPr="00FC2839" w:rsidRDefault="00E3109C" w:rsidP="00A17BB2">
            <w:pPr>
              <w:spacing w:beforeLines="40" w:before="96" w:afterLines="40" w:after="96"/>
              <w:contextualSpacing/>
              <w:rPr>
                <w:bCs/>
              </w:rPr>
            </w:pPr>
            <w:r w:rsidRPr="00FC2839">
              <w:t>42</w:t>
            </w:r>
          </w:p>
        </w:tc>
        <w:tc>
          <w:tcPr>
            <w:tcW w:w="0" w:type="auto"/>
            <w:vAlign w:val="center"/>
          </w:tcPr>
          <w:p w14:paraId="4439CFC4" w14:textId="77777777" w:rsidR="00E3109C" w:rsidRPr="00FC2839" w:rsidRDefault="00E3109C" w:rsidP="00A17BB2">
            <w:pPr>
              <w:spacing w:beforeLines="40" w:before="96" w:afterLines="40" w:after="96"/>
              <w:contextualSpacing/>
            </w:pPr>
            <w:r w:rsidRPr="00FC2839">
              <w:t xml:space="preserve">During the </w:t>
            </w:r>
            <w:r w:rsidRPr="00FC2839">
              <w:rPr>
                <w:u w:val="single"/>
              </w:rPr>
              <w:t>past 12 months</w:t>
            </w:r>
            <w:r w:rsidRPr="00FC2839">
              <w:t>, how many times have you stopped for one day or longer because you were trying to quit vaping?</w:t>
            </w:r>
          </w:p>
        </w:tc>
        <w:tc>
          <w:tcPr>
            <w:tcW w:w="0" w:type="auto"/>
            <w:vAlign w:val="center"/>
          </w:tcPr>
          <w:p w14:paraId="78E46E9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I have not vaped in the past 12 months</w:t>
            </w:r>
          </w:p>
          <w:p w14:paraId="6E736F4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I have never vaped</w:t>
            </w:r>
          </w:p>
          <w:p w14:paraId="5D8090C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3 = 0 times </w:t>
            </w:r>
          </w:p>
          <w:p w14:paraId="283F96C9"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4 = 1 time </w:t>
            </w:r>
          </w:p>
          <w:p w14:paraId="2A886B19"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2 or 3 times</w:t>
            </w:r>
          </w:p>
          <w:p w14:paraId="4E815BE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6 = 4 or more times </w:t>
            </w:r>
          </w:p>
          <w:p w14:paraId="53AF5AC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17AE7657" w14:textId="77777777" w:rsidTr="00687BC2">
        <w:trPr>
          <w:cantSplit/>
        </w:trPr>
        <w:tc>
          <w:tcPr>
            <w:tcW w:w="1843" w:type="dxa"/>
            <w:vAlign w:val="center"/>
          </w:tcPr>
          <w:p w14:paraId="1A6BC761" w14:textId="77777777" w:rsidR="00E3109C" w:rsidRPr="00FC2839" w:rsidRDefault="00E3109C" w:rsidP="00A17BB2">
            <w:pPr>
              <w:spacing w:beforeLines="40" w:before="96" w:afterLines="40" w:after="96"/>
              <w:contextualSpacing/>
            </w:pPr>
            <w:r w:rsidRPr="00FC2839">
              <w:t>ALC_010</w:t>
            </w:r>
          </w:p>
        </w:tc>
        <w:tc>
          <w:tcPr>
            <w:tcW w:w="684" w:type="dxa"/>
            <w:vAlign w:val="center"/>
          </w:tcPr>
          <w:p w14:paraId="33CC865E" w14:textId="77777777" w:rsidR="00E3109C" w:rsidRPr="00FC2839" w:rsidRDefault="00E3109C" w:rsidP="00A17BB2">
            <w:pPr>
              <w:spacing w:beforeLines="40" w:before="96" w:afterLines="40" w:after="96"/>
              <w:contextualSpacing/>
              <w:rPr>
                <w:bCs/>
              </w:rPr>
            </w:pPr>
            <w:r w:rsidRPr="00FC2839">
              <w:t>43</w:t>
            </w:r>
          </w:p>
        </w:tc>
        <w:tc>
          <w:tcPr>
            <w:tcW w:w="0" w:type="auto"/>
            <w:vAlign w:val="center"/>
          </w:tcPr>
          <w:p w14:paraId="484B8B7B" w14:textId="77777777" w:rsidR="00E3109C" w:rsidRPr="00FC2839" w:rsidRDefault="00E3109C" w:rsidP="00A17BB2">
            <w:pPr>
              <w:spacing w:beforeLines="40" w:before="96" w:afterLines="40" w:after="96"/>
              <w:contextualSpacing/>
            </w:pPr>
            <w:r w:rsidRPr="00FC2839">
              <w:t xml:space="preserve">Have you </w:t>
            </w:r>
            <w:r w:rsidRPr="00FC2839">
              <w:rPr>
                <w:u w:val="single"/>
              </w:rPr>
              <w:t>ever</w:t>
            </w:r>
            <w:r w:rsidRPr="00FC2839">
              <w:t xml:space="preserve"> had a drink of alcohol that was more than just a sip?</w:t>
            </w:r>
          </w:p>
          <w:p w14:paraId="1532C487" w14:textId="77777777" w:rsidR="00E3109C" w:rsidRPr="00FC2839" w:rsidRDefault="00E3109C" w:rsidP="00A17BB2">
            <w:pPr>
              <w:spacing w:beforeLines="40" w:before="96" w:afterLines="40" w:after="96"/>
              <w:contextualSpacing/>
            </w:pPr>
            <w:r w:rsidRPr="00FC2839">
              <w:t xml:space="preserve">(Note: a </w:t>
            </w:r>
            <w:r w:rsidRPr="00FC2839">
              <w:rPr>
                <w:u w:val="single"/>
              </w:rPr>
              <w:t>drink</w:t>
            </w:r>
            <w:r w:rsidRPr="00FC2839">
              <w:t xml:space="preserve"> means: 1 regular sized bottle, can, or draft of beer; 1 glass of wine; 1 bottle or can of cooler; 1 shot of liquor (rum, whiskey, Baileys®, etc.); or 1 mixed drink (1 shot of liquor with pop, juice, energy drink, etc.).</w:t>
            </w:r>
          </w:p>
        </w:tc>
        <w:tc>
          <w:tcPr>
            <w:tcW w:w="0" w:type="auto"/>
            <w:vAlign w:val="center"/>
          </w:tcPr>
          <w:p w14:paraId="57AA368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1 = Yes </w:t>
            </w:r>
          </w:p>
          <w:p w14:paraId="37FA977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No</w:t>
            </w:r>
          </w:p>
          <w:p w14:paraId="2391491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09DA9151" w14:textId="77777777" w:rsidTr="00687BC2">
        <w:trPr>
          <w:cantSplit/>
        </w:trPr>
        <w:tc>
          <w:tcPr>
            <w:tcW w:w="1843" w:type="dxa"/>
            <w:vAlign w:val="center"/>
          </w:tcPr>
          <w:p w14:paraId="1AFE9FCE" w14:textId="77777777" w:rsidR="00E3109C" w:rsidRPr="00FC2839" w:rsidRDefault="00E3109C" w:rsidP="00A17BB2">
            <w:pPr>
              <w:spacing w:beforeLines="40" w:before="96" w:afterLines="40" w:after="96"/>
              <w:contextualSpacing/>
            </w:pPr>
            <w:r w:rsidRPr="00FC2839">
              <w:t>ALC_020</w:t>
            </w:r>
          </w:p>
        </w:tc>
        <w:tc>
          <w:tcPr>
            <w:tcW w:w="684" w:type="dxa"/>
            <w:vAlign w:val="center"/>
          </w:tcPr>
          <w:p w14:paraId="35455E27" w14:textId="77777777" w:rsidR="00E3109C" w:rsidRPr="00FC2839" w:rsidRDefault="00E3109C" w:rsidP="00A17BB2">
            <w:pPr>
              <w:spacing w:beforeLines="40" w:before="96" w:afterLines="40" w:after="96"/>
              <w:contextualSpacing/>
              <w:rPr>
                <w:bCs/>
              </w:rPr>
            </w:pPr>
            <w:r w:rsidRPr="00FC2839">
              <w:t>44</w:t>
            </w:r>
          </w:p>
        </w:tc>
        <w:tc>
          <w:tcPr>
            <w:tcW w:w="0" w:type="auto"/>
            <w:vAlign w:val="center"/>
          </w:tcPr>
          <w:p w14:paraId="4139E079" w14:textId="77777777" w:rsidR="00E3109C" w:rsidRPr="00FC2839" w:rsidRDefault="00E3109C" w:rsidP="00A17BB2">
            <w:pPr>
              <w:spacing w:beforeLines="40" w:before="96" w:afterLines="40" w:after="96"/>
              <w:contextualSpacing/>
            </w:pPr>
            <w:r w:rsidRPr="00FC2839">
              <w:t xml:space="preserve">In the </w:t>
            </w:r>
            <w:r w:rsidRPr="00FC2839">
              <w:rPr>
                <w:u w:val="single"/>
              </w:rPr>
              <w:t>last 12 months</w:t>
            </w:r>
            <w:r w:rsidRPr="00FC2839">
              <w:t>, how often did you have a drink of alcohol that was more than just a sip?</w:t>
            </w:r>
          </w:p>
        </w:tc>
        <w:tc>
          <w:tcPr>
            <w:tcW w:w="0" w:type="auto"/>
            <w:vAlign w:val="center"/>
          </w:tcPr>
          <w:p w14:paraId="646567C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I did not drink alcohol in the last 12 months</w:t>
            </w:r>
          </w:p>
          <w:p w14:paraId="214B5E1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Less than once a month</w:t>
            </w:r>
          </w:p>
          <w:p w14:paraId="63656A8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Once a month</w:t>
            </w:r>
          </w:p>
          <w:p w14:paraId="44B5870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2 or 3 times a month</w:t>
            </w:r>
          </w:p>
          <w:p w14:paraId="0309EF4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6 = Once a week</w:t>
            </w:r>
          </w:p>
          <w:p w14:paraId="2F2D91E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7 = 2 or 3 times a week</w:t>
            </w:r>
          </w:p>
          <w:p w14:paraId="0242D7E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8 = 4 to 6 times a week </w:t>
            </w:r>
          </w:p>
          <w:p w14:paraId="5960D3D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 = Every day</w:t>
            </w:r>
          </w:p>
          <w:p w14:paraId="72ABB7A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10 = I do not know</w:t>
            </w:r>
          </w:p>
          <w:p w14:paraId="40B226C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96 = Valid Skip</w:t>
            </w:r>
          </w:p>
          <w:p w14:paraId="0D86DD0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06953634" w14:textId="77777777" w:rsidTr="00687BC2">
        <w:trPr>
          <w:cantSplit/>
        </w:trPr>
        <w:tc>
          <w:tcPr>
            <w:tcW w:w="1843" w:type="dxa"/>
            <w:vAlign w:val="center"/>
          </w:tcPr>
          <w:p w14:paraId="21058B3F" w14:textId="77777777" w:rsidR="00E3109C" w:rsidRPr="00FC2839" w:rsidRDefault="00E3109C" w:rsidP="00A17BB2">
            <w:pPr>
              <w:spacing w:beforeLines="40" w:before="96" w:afterLines="40" w:after="96"/>
              <w:contextualSpacing/>
            </w:pPr>
            <w:r w:rsidRPr="00FC2839">
              <w:t>ALC_030</w:t>
            </w:r>
          </w:p>
        </w:tc>
        <w:tc>
          <w:tcPr>
            <w:tcW w:w="684" w:type="dxa"/>
            <w:vAlign w:val="center"/>
          </w:tcPr>
          <w:p w14:paraId="6CBBB9EA" w14:textId="77777777" w:rsidR="00E3109C" w:rsidRPr="00FC2839" w:rsidRDefault="00E3109C" w:rsidP="00A17BB2">
            <w:pPr>
              <w:spacing w:beforeLines="40" w:before="96" w:afterLines="40" w:after="96"/>
              <w:contextualSpacing/>
              <w:rPr>
                <w:bCs/>
              </w:rPr>
            </w:pPr>
            <w:r w:rsidRPr="00FC2839">
              <w:t>45</w:t>
            </w:r>
          </w:p>
        </w:tc>
        <w:tc>
          <w:tcPr>
            <w:tcW w:w="0" w:type="auto"/>
            <w:vAlign w:val="center"/>
          </w:tcPr>
          <w:p w14:paraId="78D83187" w14:textId="77777777" w:rsidR="00E3109C" w:rsidRPr="00FC2839" w:rsidRDefault="00E3109C" w:rsidP="00A17BB2">
            <w:pPr>
              <w:spacing w:beforeLines="40" w:before="96" w:afterLines="40" w:after="96"/>
              <w:contextualSpacing/>
            </w:pPr>
            <w:r w:rsidRPr="00FC2839">
              <w:t>How old were you when you first had a drink of alcohol that was more than just a sip?</w:t>
            </w:r>
          </w:p>
        </w:tc>
        <w:tc>
          <w:tcPr>
            <w:tcW w:w="0" w:type="auto"/>
            <w:vAlign w:val="center"/>
          </w:tcPr>
          <w:p w14:paraId="18F0FB1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I do not know</w:t>
            </w:r>
          </w:p>
          <w:p w14:paraId="6FDC416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8 = 8 years or younger</w:t>
            </w:r>
          </w:p>
          <w:p w14:paraId="6FC59C7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9 = 9 years </w:t>
            </w:r>
          </w:p>
          <w:p w14:paraId="0B0FE33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10 = 10 years </w:t>
            </w:r>
          </w:p>
          <w:p w14:paraId="7B8B623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11 = 11 years</w:t>
            </w:r>
          </w:p>
          <w:p w14:paraId="2D4366D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12 = 12 years</w:t>
            </w:r>
          </w:p>
          <w:p w14:paraId="0DCC389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13 = 13 years</w:t>
            </w:r>
          </w:p>
          <w:p w14:paraId="6EA2E7F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14 = 14 years</w:t>
            </w:r>
          </w:p>
          <w:p w14:paraId="7AA8FD8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15 = 15 years</w:t>
            </w:r>
          </w:p>
          <w:p w14:paraId="4012794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16 = 16 years</w:t>
            </w:r>
          </w:p>
          <w:p w14:paraId="1FC2BDC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17 = 17 years</w:t>
            </w:r>
          </w:p>
          <w:p w14:paraId="0CF67AB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18 = 18 years or older</w:t>
            </w:r>
          </w:p>
          <w:p w14:paraId="66CEA40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96 = Valid Skip</w:t>
            </w:r>
          </w:p>
          <w:p w14:paraId="6B12247C" w14:textId="77777777" w:rsidR="00E3109C" w:rsidRDefault="00E3109C" w:rsidP="00A17BB2">
            <w:pPr>
              <w:spacing w:beforeLines="40" w:before="96" w:afterLines="40" w:after="96"/>
              <w:contextualSpacing/>
              <w:rPr>
                <w:shd w:val="clear" w:color="auto" w:fill="FFFFFF"/>
              </w:rPr>
            </w:pPr>
            <w:r w:rsidRPr="00FC2839">
              <w:rPr>
                <w:shd w:val="clear" w:color="auto" w:fill="FFFFFF"/>
              </w:rPr>
              <w:t>99 = Not Stated</w:t>
            </w:r>
            <w:r w:rsidR="00160C65">
              <w:rPr>
                <w:shd w:val="clear" w:color="auto" w:fill="FFFFFF"/>
              </w:rPr>
              <w:t>*</w:t>
            </w:r>
          </w:p>
          <w:p w14:paraId="30D551CA" w14:textId="77777777" w:rsidR="00B5210E" w:rsidRDefault="00B5210E" w:rsidP="00A17BB2">
            <w:pPr>
              <w:spacing w:beforeLines="40" w:before="96" w:afterLines="40" w:after="96"/>
              <w:contextualSpacing/>
              <w:rPr>
                <w:b/>
                <w:bCs/>
                <w:i/>
                <w:iCs/>
              </w:rPr>
            </w:pPr>
          </w:p>
          <w:p w14:paraId="2076BF4A" w14:textId="7124EE42" w:rsidR="00160C65" w:rsidRPr="00B5210E" w:rsidRDefault="00B5210E" w:rsidP="00A17BB2">
            <w:pPr>
              <w:spacing w:beforeLines="40" w:before="96" w:afterLines="40" w:after="96"/>
              <w:contextualSpacing/>
              <w:rPr>
                <w:b/>
                <w:bCs/>
                <w:i/>
                <w:iCs/>
              </w:rPr>
            </w:pPr>
            <w:r w:rsidRPr="00B5210E">
              <w:rPr>
                <w:b/>
                <w:bCs/>
                <w:i/>
                <w:iCs/>
              </w:rPr>
              <w:t xml:space="preserve">Note: </w:t>
            </w:r>
            <w:r w:rsidR="00160C65" w:rsidRPr="00B5210E">
              <w:rPr>
                <w:i/>
                <w:iCs/>
              </w:rPr>
              <w:t>If the age of initiation was higher than the self-reported age (or imputed age if missing), the variable was set to "99 = Not Stated." In the small number of cases where imputation was not possible, the reported age was retained.</w:t>
            </w:r>
          </w:p>
        </w:tc>
      </w:tr>
      <w:tr w:rsidR="004750C7" w:rsidRPr="00FC2839" w14:paraId="05266A73" w14:textId="77777777" w:rsidTr="00687BC2">
        <w:trPr>
          <w:cantSplit/>
        </w:trPr>
        <w:tc>
          <w:tcPr>
            <w:tcW w:w="1843" w:type="dxa"/>
            <w:vAlign w:val="center"/>
          </w:tcPr>
          <w:p w14:paraId="254D24D6" w14:textId="77777777" w:rsidR="00E3109C" w:rsidRPr="00FC2839" w:rsidRDefault="00E3109C" w:rsidP="00A17BB2">
            <w:pPr>
              <w:spacing w:beforeLines="40" w:before="96" w:afterLines="40" w:after="96"/>
              <w:contextualSpacing/>
            </w:pPr>
            <w:r w:rsidRPr="00FC2839">
              <w:t>ALC_040</w:t>
            </w:r>
          </w:p>
        </w:tc>
        <w:tc>
          <w:tcPr>
            <w:tcW w:w="684" w:type="dxa"/>
            <w:vAlign w:val="center"/>
          </w:tcPr>
          <w:p w14:paraId="1B8AE536" w14:textId="77777777" w:rsidR="00E3109C" w:rsidRPr="00FC2839" w:rsidRDefault="00E3109C" w:rsidP="00A17BB2">
            <w:pPr>
              <w:spacing w:beforeLines="40" w:before="96" w:afterLines="40" w:after="96"/>
              <w:contextualSpacing/>
              <w:rPr>
                <w:bCs/>
              </w:rPr>
            </w:pPr>
            <w:r w:rsidRPr="00FC2839">
              <w:t>46</w:t>
            </w:r>
          </w:p>
        </w:tc>
        <w:tc>
          <w:tcPr>
            <w:tcW w:w="0" w:type="auto"/>
            <w:vAlign w:val="center"/>
          </w:tcPr>
          <w:p w14:paraId="3A87F653" w14:textId="77777777" w:rsidR="00E3109C" w:rsidRPr="00FC2839" w:rsidRDefault="00E3109C" w:rsidP="00A17BB2">
            <w:pPr>
              <w:spacing w:beforeLines="40" w:before="96" w:afterLines="40" w:after="96"/>
              <w:contextualSpacing/>
            </w:pPr>
            <w:r w:rsidRPr="00FC2839">
              <w:t xml:space="preserve">In the </w:t>
            </w:r>
            <w:r w:rsidRPr="00FC2839">
              <w:rPr>
                <w:u w:val="single"/>
              </w:rPr>
              <w:t>last 30 days</w:t>
            </w:r>
            <w:r w:rsidRPr="00FC2839">
              <w:t xml:space="preserve">, how often did you have a drink of alcohol that was more than just a sip?  </w:t>
            </w:r>
          </w:p>
        </w:tc>
        <w:tc>
          <w:tcPr>
            <w:tcW w:w="0" w:type="auto"/>
            <w:vAlign w:val="center"/>
          </w:tcPr>
          <w:p w14:paraId="0D01A05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I have not done this in the last 30 days</w:t>
            </w:r>
          </w:p>
          <w:p w14:paraId="12715A2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Once or twice</w:t>
            </w:r>
          </w:p>
          <w:p w14:paraId="219BC87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Once or twice a week</w:t>
            </w:r>
          </w:p>
          <w:p w14:paraId="7065FEE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4 = 3 or 4 times a week </w:t>
            </w:r>
          </w:p>
          <w:p w14:paraId="13EFD76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5 = 5 or 6 times a week </w:t>
            </w:r>
          </w:p>
          <w:p w14:paraId="73285AC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6 = Every day</w:t>
            </w:r>
          </w:p>
          <w:p w14:paraId="6E2F202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7 = I do not know</w:t>
            </w:r>
          </w:p>
          <w:p w14:paraId="20F1DAF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96 = Valid Skip</w:t>
            </w:r>
          </w:p>
          <w:p w14:paraId="796A7C1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186179D9" w14:textId="77777777" w:rsidTr="00687BC2">
        <w:trPr>
          <w:cantSplit/>
        </w:trPr>
        <w:tc>
          <w:tcPr>
            <w:tcW w:w="1843" w:type="dxa"/>
            <w:vAlign w:val="center"/>
          </w:tcPr>
          <w:p w14:paraId="2DCE8257" w14:textId="77777777" w:rsidR="00E3109C" w:rsidRPr="000B424D" w:rsidRDefault="00E3109C" w:rsidP="00A17BB2">
            <w:pPr>
              <w:spacing w:beforeLines="40" w:before="96" w:afterLines="40" w:after="96"/>
              <w:contextualSpacing/>
            </w:pPr>
            <w:r w:rsidRPr="00FC2839">
              <w:t>ALC_050</w:t>
            </w:r>
          </w:p>
        </w:tc>
        <w:tc>
          <w:tcPr>
            <w:tcW w:w="684" w:type="dxa"/>
            <w:vAlign w:val="center"/>
          </w:tcPr>
          <w:p w14:paraId="666AFECC" w14:textId="77777777" w:rsidR="00E3109C" w:rsidRPr="00FC2839" w:rsidRDefault="00E3109C" w:rsidP="00A17BB2">
            <w:pPr>
              <w:spacing w:beforeLines="40" w:before="96" w:afterLines="40" w:after="96"/>
              <w:contextualSpacing/>
              <w:rPr>
                <w:bCs/>
              </w:rPr>
            </w:pPr>
            <w:r w:rsidRPr="00FC2839">
              <w:t>47</w:t>
            </w:r>
          </w:p>
        </w:tc>
        <w:tc>
          <w:tcPr>
            <w:tcW w:w="0" w:type="auto"/>
            <w:vAlign w:val="center"/>
          </w:tcPr>
          <w:p w14:paraId="31BDC4FB" w14:textId="77777777" w:rsidR="00E3109C" w:rsidRPr="00FC2839" w:rsidRDefault="00E3109C" w:rsidP="00A17BB2">
            <w:pPr>
              <w:spacing w:beforeLines="40" w:before="96" w:afterLines="40" w:after="96"/>
              <w:contextualSpacing/>
            </w:pPr>
            <w:r w:rsidRPr="00FC2839">
              <w:t xml:space="preserve">In the </w:t>
            </w:r>
            <w:r w:rsidRPr="00FC2839">
              <w:rPr>
                <w:u w:val="single"/>
              </w:rPr>
              <w:t>last 12 months</w:t>
            </w:r>
            <w:r w:rsidRPr="00FC2839">
              <w:t>, how often did you have 5 or more drinks of alcohol on one occasion?</w:t>
            </w:r>
          </w:p>
        </w:tc>
        <w:tc>
          <w:tcPr>
            <w:tcW w:w="0" w:type="auto"/>
            <w:vAlign w:val="center"/>
          </w:tcPr>
          <w:p w14:paraId="583AA819"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I have never had 5 or more drinks of alcohol on one occasion</w:t>
            </w:r>
          </w:p>
          <w:p w14:paraId="5D4FBBE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I have not done this in the last 12 months</w:t>
            </w:r>
          </w:p>
          <w:p w14:paraId="56E820D9"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Less than once a month</w:t>
            </w:r>
          </w:p>
          <w:p w14:paraId="22410AD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Once a month</w:t>
            </w:r>
          </w:p>
          <w:p w14:paraId="3448893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5 = 2 or 3 times a month </w:t>
            </w:r>
          </w:p>
          <w:p w14:paraId="5DC4803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6 = Once a week</w:t>
            </w:r>
          </w:p>
          <w:p w14:paraId="567755C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7 = 2 to 5 times a week </w:t>
            </w:r>
          </w:p>
          <w:p w14:paraId="3B23B6E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8 = Daily or almost daily</w:t>
            </w:r>
          </w:p>
          <w:p w14:paraId="642C611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 = I do not know</w:t>
            </w:r>
          </w:p>
          <w:p w14:paraId="1595401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96 = Valid Skip</w:t>
            </w:r>
          </w:p>
          <w:p w14:paraId="19C7931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699267CC" w14:textId="77777777" w:rsidTr="00687BC2">
        <w:trPr>
          <w:cantSplit/>
        </w:trPr>
        <w:tc>
          <w:tcPr>
            <w:tcW w:w="1843" w:type="dxa"/>
            <w:vAlign w:val="center"/>
          </w:tcPr>
          <w:p w14:paraId="6E8C33AD" w14:textId="77777777" w:rsidR="00E3109C" w:rsidRPr="00FC2839" w:rsidRDefault="00E3109C" w:rsidP="00A17BB2">
            <w:pPr>
              <w:spacing w:beforeLines="40" w:before="96" w:afterLines="40" w:after="96"/>
              <w:contextualSpacing/>
            </w:pPr>
            <w:r w:rsidRPr="00FC2839">
              <w:t>ALC_060</w:t>
            </w:r>
          </w:p>
        </w:tc>
        <w:tc>
          <w:tcPr>
            <w:tcW w:w="684" w:type="dxa"/>
            <w:vAlign w:val="center"/>
          </w:tcPr>
          <w:p w14:paraId="13A75662" w14:textId="77777777" w:rsidR="00E3109C" w:rsidRPr="00FC2839" w:rsidRDefault="00E3109C" w:rsidP="00A17BB2">
            <w:pPr>
              <w:spacing w:beforeLines="40" w:before="96" w:afterLines="40" w:after="96"/>
              <w:contextualSpacing/>
              <w:rPr>
                <w:bCs/>
              </w:rPr>
            </w:pPr>
            <w:r w:rsidRPr="00FC2839">
              <w:t>48</w:t>
            </w:r>
          </w:p>
        </w:tc>
        <w:tc>
          <w:tcPr>
            <w:tcW w:w="0" w:type="auto"/>
            <w:vAlign w:val="center"/>
          </w:tcPr>
          <w:p w14:paraId="15A99BAF" w14:textId="77777777" w:rsidR="00E3109C" w:rsidRPr="00FC2839" w:rsidRDefault="00E3109C" w:rsidP="00A17BB2">
            <w:pPr>
              <w:spacing w:beforeLines="40" w:before="96" w:afterLines="40" w:after="96"/>
              <w:contextualSpacing/>
            </w:pPr>
            <w:r w:rsidRPr="00FC2839">
              <w:t>How old were you when you first had 5 or more drinks of alcohol on one occasion?</w:t>
            </w:r>
          </w:p>
        </w:tc>
        <w:tc>
          <w:tcPr>
            <w:tcW w:w="0" w:type="auto"/>
            <w:vAlign w:val="center"/>
          </w:tcPr>
          <w:p w14:paraId="26C6574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I do not know</w:t>
            </w:r>
          </w:p>
          <w:p w14:paraId="220E017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8 = 8 years or younger</w:t>
            </w:r>
          </w:p>
          <w:p w14:paraId="0E5A726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 = 9 years</w:t>
            </w:r>
          </w:p>
          <w:p w14:paraId="3EE3497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10 = 10 years</w:t>
            </w:r>
          </w:p>
          <w:p w14:paraId="3085F34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11 = 11 years</w:t>
            </w:r>
          </w:p>
          <w:p w14:paraId="1DD1F81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12 = 12 years</w:t>
            </w:r>
          </w:p>
          <w:p w14:paraId="1B26ED9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13 = 13 years</w:t>
            </w:r>
          </w:p>
          <w:p w14:paraId="3F75508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14 = 14 years</w:t>
            </w:r>
          </w:p>
          <w:p w14:paraId="12A0593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15 = 15 years</w:t>
            </w:r>
          </w:p>
          <w:p w14:paraId="2C8B4F99"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16 = 16 years</w:t>
            </w:r>
          </w:p>
          <w:p w14:paraId="7779786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17 = 17 years</w:t>
            </w:r>
          </w:p>
          <w:p w14:paraId="0A0CB66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18 = 18 years or older</w:t>
            </w:r>
          </w:p>
          <w:p w14:paraId="24BE3CB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96 = Valid Skip</w:t>
            </w:r>
          </w:p>
          <w:p w14:paraId="32BCEB11" w14:textId="77777777" w:rsidR="00E3109C" w:rsidRDefault="00E3109C" w:rsidP="00A17BB2">
            <w:pPr>
              <w:spacing w:beforeLines="40" w:before="96" w:afterLines="40" w:after="96"/>
              <w:contextualSpacing/>
              <w:rPr>
                <w:shd w:val="clear" w:color="auto" w:fill="FFFFFF"/>
              </w:rPr>
            </w:pPr>
            <w:r w:rsidRPr="00FC2839">
              <w:rPr>
                <w:shd w:val="clear" w:color="auto" w:fill="FFFFFF"/>
              </w:rPr>
              <w:t>99 = Not Stated</w:t>
            </w:r>
            <w:r w:rsidR="00160C65">
              <w:rPr>
                <w:shd w:val="clear" w:color="auto" w:fill="FFFFFF"/>
              </w:rPr>
              <w:t>*</w:t>
            </w:r>
          </w:p>
          <w:p w14:paraId="7941F601" w14:textId="77777777" w:rsidR="00A17BB2" w:rsidRDefault="00A17BB2" w:rsidP="00A17BB2">
            <w:pPr>
              <w:spacing w:beforeLines="40" w:before="96" w:afterLines="40" w:after="96"/>
              <w:contextualSpacing/>
              <w:rPr>
                <w:b/>
                <w:bCs/>
              </w:rPr>
            </w:pPr>
          </w:p>
          <w:p w14:paraId="312B6A1B" w14:textId="22AD9BE2" w:rsidR="00160C65" w:rsidRPr="00A17BB2" w:rsidRDefault="00B5210E" w:rsidP="00A17BB2">
            <w:pPr>
              <w:spacing w:beforeLines="40" w:before="96" w:afterLines="40" w:after="96"/>
              <w:contextualSpacing/>
              <w:rPr>
                <w:b/>
                <w:bCs/>
                <w:i/>
                <w:iCs/>
              </w:rPr>
            </w:pPr>
            <w:r w:rsidRPr="00A17BB2">
              <w:rPr>
                <w:b/>
                <w:bCs/>
                <w:i/>
                <w:iCs/>
              </w:rPr>
              <w:t xml:space="preserve">Note: </w:t>
            </w:r>
            <w:r w:rsidR="00160C65" w:rsidRPr="00A17BB2">
              <w:rPr>
                <w:i/>
                <w:iCs/>
              </w:rPr>
              <w:t>If the age of initiation was higher than the self-reported age (or imputed age if missing), the variable was set to "99 = Not Stated." In the small number of cases where imputation was not possible, the reported age was retained.</w:t>
            </w:r>
          </w:p>
        </w:tc>
      </w:tr>
      <w:tr w:rsidR="004750C7" w:rsidRPr="00FC2839" w14:paraId="20DDD8D8" w14:textId="77777777" w:rsidTr="00687BC2">
        <w:trPr>
          <w:cantSplit/>
        </w:trPr>
        <w:tc>
          <w:tcPr>
            <w:tcW w:w="1843" w:type="dxa"/>
            <w:vAlign w:val="center"/>
          </w:tcPr>
          <w:p w14:paraId="30A4DCB8" w14:textId="77777777" w:rsidR="00E3109C" w:rsidRPr="00FC2839" w:rsidRDefault="00E3109C" w:rsidP="00A17BB2">
            <w:pPr>
              <w:spacing w:beforeLines="40" w:before="96" w:afterLines="40" w:after="96"/>
              <w:contextualSpacing/>
            </w:pPr>
            <w:r w:rsidRPr="00FC2839">
              <w:t>ALC_071</w:t>
            </w:r>
          </w:p>
        </w:tc>
        <w:tc>
          <w:tcPr>
            <w:tcW w:w="684" w:type="dxa"/>
            <w:vAlign w:val="center"/>
          </w:tcPr>
          <w:p w14:paraId="3FB44FFE" w14:textId="77777777" w:rsidR="00E3109C" w:rsidRPr="00FC2839" w:rsidRDefault="00E3109C" w:rsidP="00A17BB2">
            <w:pPr>
              <w:spacing w:beforeLines="40" w:before="96" w:afterLines="40" w:after="96"/>
              <w:contextualSpacing/>
              <w:rPr>
                <w:bCs/>
              </w:rPr>
            </w:pPr>
            <w:r w:rsidRPr="00FC2839">
              <w:t>49</w:t>
            </w:r>
          </w:p>
        </w:tc>
        <w:tc>
          <w:tcPr>
            <w:tcW w:w="0" w:type="auto"/>
            <w:vAlign w:val="center"/>
          </w:tcPr>
          <w:p w14:paraId="036D9240" w14:textId="77777777" w:rsidR="00E3109C" w:rsidRPr="00FC2839" w:rsidRDefault="00E3109C" w:rsidP="00A17BB2">
            <w:pPr>
              <w:spacing w:beforeLines="40" w:before="96" w:afterLines="40" w:after="96"/>
              <w:contextualSpacing/>
            </w:pPr>
            <w:r w:rsidRPr="00FC2839">
              <w:t xml:space="preserve">In the </w:t>
            </w:r>
            <w:r w:rsidRPr="00FC2839">
              <w:rPr>
                <w:u w:val="single"/>
              </w:rPr>
              <w:t>last 30 days</w:t>
            </w:r>
            <w:r w:rsidRPr="00FC2839">
              <w:t>, how often did you have 5 or more drinks of alcohol on one occasion?</w:t>
            </w:r>
          </w:p>
        </w:tc>
        <w:tc>
          <w:tcPr>
            <w:tcW w:w="0" w:type="auto"/>
            <w:vAlign w:val="center"/>
          </w:tcPr>
          <w:p w14:paraId="1D9065F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2 = I have not done this in the last 30 days </w:t>
            </w:r>
          </w:p>
          <w:p w14:paraId="47A4577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Once or twice</w:t>
            </w:r>
          </w:p>
          <w:p w14:paraId="06BD87C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Once or twice a week</w:t>
            </w:r>
          </w:p>
          <w:p w14:paraId="300E41D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5 = 3 or 4 times a week </w:t>
            </w:r>
          </w:p>
          <w:p w14:paraId="2E01CF6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6 = 5 or 6 times a week</w:t>
            </w:r>
          </w:p>
          <w:p w14:paraId="167F19A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7 = Every day</w:t>
            </w:r>
          </w:p>
          <w:p w14:paraId="250911F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8 = I do not know</w:t>
            </w:r>
          </w:p>
          <w:p w14:paraId="6801E2F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96 = Valid Skip</w:t>
            </w:r>
          </w:p>
          <w:p w14:paraId="2B6D72E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7D5690DB" w14:textId="77777777" w:rsidTr="00687BC2">
        <w:trPr>
          <w:cantSplit/>
        </w:trPr>
        <w:tc>
          <w:tcPr>
            <w:tcW w:w="1843" w:type="dxa"/>
            <w:vAlign w:val="center"/>
          </w:tcPr>
          <w:p w14:paraId="79D49089" w14:textId="77777777" w:rsidR="00E3109C" w:rsidRPr="00FC2839" w:rsidRDefault="00E3109C" w:rsidP="00A17BB2">
            <w:pPr>
              <w:spacing w:beforeLines="40" w:before="96" w:afterLines="40" w:after="96"/>
              <w:contextualSpacing/>
            </w:pPr>
            <w:r w:rsidRPr="00FC2839">
              <w:t>NRG_010</w:t>
            </w:r>
          </w:p>
        </w:tc>
        <w:tc>
          <w:tcPr>
            <w:tcW w:w="684" w:type="dxa"/>
            <w:vAlign w:val="center"/>
          </w:tcPr>
          <w:p w14:paraId="6AB9CF34" w14:textId="77777777" w:rsidR="00E3109C" w:rsidRPr="00FC2839" w:rsidRDefault="00E3109C" w:rsidP="00A17BB2">
            <w:pPr>
              <w:spacing w:beforeLines="40" w:before="96" w:afterLines="40" w:after="96"/>
              <w:contextualSpacing/>
              <w:rPr>
                <w:bCs/>
              </w:rPr>
            </w:pPr>
            <w:r w:rsidRPr="00FC2839">
              <w:t>50</w:t>
            </w:r>
          </w:p>
        </w:tc>
        <w:tc>
          <w:tcPr>
            <w:tcW w:w="0" w:type="auto"/>
            <w:vAlign w:val="center"/>
          </w:tcPr>
          <w:p w14:paraId="754EEC68" w14:textId="77777777" w:rsidR="00E3109C" w:rsidRPr="00FC2839" w:rsidRDefault="00E3109C" w:rsidP="00A17BB2">
            <w:pPr>
              <w:spacing w:beforeLines="40" w:before="96" w:afterLines="40" w:after="96"/>
              <w:contextualSpacing/>
            </w:pPr>
            <w:r w:rsidRPr="00FC2839">
              <w:t xml:space="preserve">In the </w:t>
            </w:r>
            <w:r w:rsidRPr="00FC2839">
              <w:rPr>
                <w:u w:val="single"/>
              </w:rPr>
              <w:t>last 12 months</w:t>
            </w:r>
            <w:r w:rsidRPr="00FC2839">
              <w:t>, did you drink an energy drink like Red Bull®, Monster® and Rockstar® (not sports drinks)?</w:t>
            </w:r>
          </w:p>
        </w:tc>
        <w:tc>
          <w:tcPr>
            <w:tcW w:w="0" w:type="auto"/>
            <w:vAlign w:val="center"/>
          </w:tcPr>
          <w:p w14:paraId="6FD04EE9"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Yes</w:t>
            </w:r>
          </w:p>
          <w:p w14:paraId="257027A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No</w:t>
            </w:r>
          </w:p>
          <w:p w14:paraId="5AAEC20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306976F8" w14:textId="77777777" w:rsidTr="00687BC2">
        <w:trPr>
          <w:cantSplit/>
        </w:trPr>
        <w:tc>
          <w:tcPr>
            <w:tcW w:w="1843" w:type="dxa"/>
            <w:vAlign w:val="center"/>
          </w:tcPr>
          <w:p w14:paraId="7D002D99" w14:textId="77777777" w:rsidR="00E3109C" w:rsidRPr="00FC2839" w:rsidRDefault="00E3109C" w:rsidP="00A17BB2">
            <w:pPr>
              <w:spacing w:beforeLines="40" w:before="96" w:afterLines="40" w:after="96"/>
              <w:contextualSpacing/>
            </w:pPr>
            <w:r w:rsidRPr="00FC2839">
              <w:t>NRG_020</w:t>
            </w:r>
          </w:p>
        </w:tc>
        <w:tc>
          <w:tcPr>
            <w:tcW w:w="684" w:type="dxa"/>
            <w:vAlign w:val="center"/>
          </w:tcPr>
          <w:p w14:paraId="0AE23328" w14:textId="77777777" w:rsidR="00E3109C" w:rsidRPr="00FC2839" w:rsidRDefault="00E3109C" w:rsidP="00A17BB2">
            <w:pPr>
              <w:spacing w:beforeLines="40" w:before="96" w:afterLines="40" w:after="96"/>
              <w:contextualSpacing/>
              <w:rPr>
                <w:bCs/>
              </w:rPr>
            </w:pPr>
            <w:r w:rsidRPr="00FC2839">
              <w:t>51</w:t>
            </w:r>
          </w:p>
        </w:tc>
        <w:tc>
          <w:tcPr>
            <w:tcW w:w="0" w:type="auto"/>
            <w:vAlign w:val="center"/>
          </w:tcPr>
          <w:p w14:paraId="22D140A7" w14:textId="77777777" w:rsidR="00E3109C" w:rsidRPr="00FC2839" w:rsidRDefault="00E3109C" w:rsidP="00A17BB2">
            <w:pPr>
              <w:spacing w:beforeLines="40" w:before="96" w:afterLines="40" w:after="96"/>
              <w:contextualSpacing/>
            </w:pPr>
            <w:r w:rsidRPr="00FC2839">
              <w:t xml:space="preserve">In the </w:t>
            </w:r>
            <w:r w:rsidRPr="00FC2839">
              <w:rPr>
                <w:u w:val="single"/>
              </w:rPr>
              <w:t>last 12 months</w:t>
            </w:r>
            <w:r w:rsidRPr="00FC2839">
              <w:t>, did you drink alcohol and an energy drink drank separately on one occasion?</w:t>
            </w:r>
          </w:p>
        </w:tc>
        <w:tc>
          <w:tcPr>
            <w:tcW w:w="0" w:type="auto"/>
            <w:vAlign w:val="center"/>
          </w:tcPr>
          <w:p w14:paraId="50AA063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Yes</w:t>
            </w:r>
          </w:p>
          <w:p w14:paraId="25BCFA4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No</w:t>
            </w:r>
          </w:p>
          <w:p w14:paraId="5DDADD5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6CC8392F" w14:textId="77777777" w:rsidTr="00687BC2">
        <w:trPr>
          <w:cantSplit/>
        </w:trPr>
        <w:tc>
          <w:tcPr>
            <w:tcW w:w="1843" w:type="dxa"/>
            <w:vAlign w:val="center"/>
          </w:tcPr>
          <w:p w14:paraId="5905DC50" w14:textId="77777777" w:rsidR="00E3109C" w:rsidRPr="00FC2839" w:rsidRDefault="00E3109C" w:rsidP="00A17BB2">
            <w:pPr>
              <w:spacing w:beforeLines="40" w:before="96" w:afterLines="40" w:after="96"/>
              <w:contextualSpacing/>
            </w:pPr>
            <w:r w:rsidRPr="00FC2839">
              <w:t>NRG_030</w:t>
            </w:r>
          </w:p>
        </w:tc>
        <w:tc>
          <w:tcPr>
            <w:tcW w:w="684" w:type="dxa"/>
            <w:vAlign w:val="center"/>
          </w:tcPr>
          <w:p w14:paraId="50E1C932" w14:textId="77777777" w:rsidR="00E3109C" w:rsidRPr="00FC2839" w:rsidRDefault="00E3109C" w:rsidP="00A17BB2">
            <w:pPr>
              <w:spacing w:beforeLines="40" w:before="96" w:afterLines="40" w:after="96"/>
              <w:contextualSpacing/>
              <w:rPr>
                <w:bCs/>
              </w:rPr>
            </w:pPr>
            <w:r w:rsidRPr="00FC2839">
              <w:t>52</w:t>
            </w:r>
          </w:p>
        </w:tc>
        <w:tc>
          <w:tcPr>
            <w:tcW w:w="0" w:type="auto"/>
            <w:vAlign w:val="center"/>
          </w:tcPr>
          <w:p w14:paraId="00F05EBB" w14:textId="77777777" w:rsidR="00E3109C" w:rsidRPr="00FC2839" w:rsidRDefault="00E3109C" w:rsidP="00A17BB2">
            <w:pPr>
              <w:spacing w:beforeLines="40" w:before="96" w:afterLines="40" w:after="96"/>
              <w:contextualSpacing/>
            </w:pPr>
            <w:r w:rsidRPr="00FC2839">
              <w:t xml:space="preserve">In the </w:t>
            </w:r>
            <w:r w:rsidRPr="00FC2839">
              <w:rPr>
                <w:u w:val="single"/>
              </w:rPr>
              <w:t>last 12 months</w:t>
            </w:r>
            <w:r w:rsidRPr="00FC2839">
              <w:t>, did you drink alcohol and an energy drink hand-mixed together by you or someone else?</w:t>
            </w:r>
          </w:p>
        </w:tc>
        <w:tc>
          <w:tcPr>
            <w:tcW w:w="0" w:type="auto"/>
            <w:vAlign w:val="center"/>
          </w:tcPr>
          <w:p w14:paraId="206EDE1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Yes</w:t>
            </w:r>
          </w:p>
          <w:p w14:paraId="5849D32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No</w:t>
            </w:r>
          </w:p>
          <w:p w14:paraId="233614C9"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258B3921" w14:textId="77777777" w:rsidTr="00687BC2">
        <w:trPr>
          <w:cantSplit/>
        </w:trPr>
        <w:tc>
          <w:tcPr>
            <w:tcW w:w="1843" w:type="dxa"/>
            <w:vAlign w:val="center"/>
          </w:tcPr>
          <w:p w14:paraId="5846BBEE" w14:textId="77777777" w:rsidR="00E3109C" w:rsidRPr="00FC2839" w:rsidRDefault="00E3109C" w:rsidP="00A17BB2">
            <w:pPr>
              <w:spacing w:beforeLines="40" w:before="96" w:afterLines="40" w:after="96"/>
              <w:contextualSpacing/>
            </w:pPr>
            <w:r w:rsidRPr="00FC2839">
              <w:t>NRG_040</w:t>
            </w:r>
          </w:p>
        </w:tc>
        <w:tc>
          <w:tcPr>
            <w:tcW w:w="684" w:type="dxa"/>
            <w:vAlign w:val="center"/>
          </w:tcPr>
          <w:p w14:paraId="2CA47D0B" w14:textId="77777777" w:rsidR="00E3109C" w:rsidRPr="00FC2839" w:rsidRDefault="00E3109C" w:rsidP="00A17BB2">
            <w:pPr>
              <w:spacing w:beforeLines="40" w:before="96" w:afterLines="40" w:after="96"/>
              <w:contextualSpacing/>
              <w:rPr>
                <w:bCs/>
              </w:rPr>
            </w:pPr>
            <w:r w:rsidRPr="00FC2839">
              <w:t>53</w:t>
            </w:r>
          </w:p>
        </w:tc>
        <w:tc>
          <w:tcPr>
            <w:tcW w:w="0" w:type="auto"/>
            <w:vAlign w:val="center"/>
          </w:tcPr>
          <w:p w14:paraId="3D5DD1D5" w14:textId="77777777" w:rsidR="00E3109C" w:rsidRPr="00FC2839" w:rsidRDefault="00E3109C" w:rsidP="00A17BB2">
            <w:pPr>
              <w:spacing w:beforeLines="40" w:before="96" w:afterLines="40" w:after="96"/>
              <w:contextualSpacing/>
            </w:pPr>
            <w:r w:rsidRPr="00FC2839">
              <w:t xml:space="preserve">In the </w:t>
            </w:r>
            <w:r w:rsidRPr="00FC2839">
              <w:rPr>
                <w:u w:val="single"/>
              </w:rPr>
              <w:t>last 12 months</w:t>
            </w:r>
            <w:r w:rsidRPr="00FC2839">
              <w:t>, did you drink store-bought pre-mixed alcoholic beverages with energy drink names (such as Rockstar®+Vodka)?</w:t>
            </w:r>
          </w:p>
        </w:tc>
        <w:tc>
          <w:tcPr>
            <w:tcW w:w="0" w:type="auto"/>
            <w:vAlign w:val="center"/>
          </w:tcPr>
          <w:p w14:paraId="5347B31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Yes</w:t>
            </w:r>
          </w:p>
          <w:p w14:paraId="00AF5E7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No</w:t>
            </w:r>
          </w:p>
          <w:p w14:paraId="62C7C98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408BF967" w14:textId="77777777" w:rsidTr="00687BC2">
        <w:trPr>
          <w:cantSplit/>
        </w:trPr>
        <w:tc>
          <w:tcPr>
            <w:tcW w:w="1843" w:type="dxa"/>
            <w:vAlign w:val="center"/>
          </w:tcPr>
          <w:p w14:paraId="691B7A4E" w14:textId="77777777" w:rsidR="00E3109C" w:rsidRPr="00FC2839" w:rsidRDefault="00E3109C" w:rsidP="00A17BB2">
            <w:pPr>
              <w:spacing w:beforeLines="40" w:before="96" w:afterLines="40" w:after="96"/>
              <w:contextualSpacing/>
            </w:pPr>
            <w:r w:rsidRPr="00FC2839">
              <w:t>NRG_050</w:t>
            </w:r>
          </w:p>
        </w:tc>
        <w:tc>
          <w:tcPr>
            <w:tcW w:w="684" w:type="dxa"/>
            <w:vAlign w:val="center"/>
          </w:tcPr>
          <w:p w14:paraId="5E3001F0" w14:textId="77777777" w:rsidR="00E3109C" w:rsidRPr="00FC2839" w:rsidRDefault="00E3109C" w:rsidP="00A17BB2">
            <w:pPr>
              <w:spacing w:beforeLines="40" w:before="96" w:afterLines="40" w:after="96"/>
              <w:contextualSpacing/>
              <w:rPr>
                <w:bCs/>
              </w:rPr>
            </w:pPr>
            <w:r w:rsidRPr="00FC2839">
              <w:t>54</w:t>
            </w:r>
          </w:p>
        </w:tc>
        <w:tc>
          <w:tcPr>
            <w:tcW w:w="0" w:type="auto"/>
            <w:vAlign w:val="center"/>
          </w:tcPr>
          <w:p w14:paraId="72C73AD6" w14:textId="77777777" w:rsidR="00E3109C" w:rsidRPr="00FC2839" w:rsidRDefault="00E3109C" w:rsidP="00A17BB2">
            <w:pPr>
              <w:spacing w:beforeLines="40" w:before="96" w:afterLines="40" w:after="96"/>
              <w:contextualSpacing/>
            </w:pPr>
            <w:r w:rsidRPr="00FC2839">
              <w:t xml:space="preserve">In the </w:t>
            </w:r>
            <w:r w:rsidRPr="00FC2839">
              <w:rPr>
                <w:u w:val="single"/>
              </w:rPr>
              <w:t>last 12 months</w:t>
            </w:r>
            <w:r w:rsidRPr="00FC2839">
              <w:t>, did you drink sweetened beverages with high alcohol content (7% or higher), (such as Four Loko, FCKD UP, Clubtails)?</w:t>
            </w:r>
          </w:p>
        </w:tc>
        <w:tc>
          <w:tcPr>
            <w:tcW w:w="0" w:type="auto"/>
            <w:vAlign w:val="center"/>
          </w:tcPr>
          <w:p w14:paraId="60291E19"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Yes</w:t>
            </w:r>
          </w:p>
          <w:p w14:paraId="247496C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No</w:t>
            </w:r>
          </w:p>
          <w:p w14:paraId="27C80C4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7F6CA2FF" w14:textId="77777777" w:rsidTr="00687BC2">
        <w:trPr>
          <w:cantSplit/>
        </w:trPr>
        <w:tc>
          <w:tcPr>
            <w:tcW w:w="1843" w:type="dxa"/>
            <w:vAlign w:val="center"/>
          </w:tcPr>
          <w:p w14:paraId="54EBB6B0" w14:textId="77777777" w:rsidR="00E3109C" w:rsidRPr="00FC2839" w:rsidRDefault="00E3109C" w:rsidP="00A17BB2">
            <w:pPr>
              <w:spacing w:beforeLines="40" w:before="96" w:afterLines="40" w:after="96"/>
              <w:contextualSpacing/>
            </w:pPr>
            <w:r w:rsidRPr="00FC2839">
              <w:t>ALC_075</w:t>
            </w:r>
          </w:p>
        </w:tc>
        <w:tc>
          <w:tcPr>
            <w:tcW w:w="684" w:type="dxa"/>
            <w:vAlign w:val="center"/>
          </w:tcPr>
          <w:p w14:paraId="71CC68B5" w14:textId="77777777" w:rsidR="00E3109C" w:rsidRPr="00FC2839" w:rsidRDefault="00E3109C" w:rsidP="00A17BB2">
            <w:pPr>
              <w:spacing w:beforeLines="40" w:before="96" w:afterLines="40" w:after="96"/>
              <w:contextualSpacing/>
              <w:rPr>
                <w:bCs/>
              </w:rPr>
            </w:pPr>
            <w:r w:rsidRPr="00FC2839">
              <w:t>55</w:t>
            </w:r>
          </w:p>
        </w:tc>
        <w:tc>
          <w:tcPr>
            <w:tcW w:w="0" w:type="auto"/>
            <w:vAlign w:val="center"/>
          </w:tcPr>
          <w:p w14:paraId="49D9E1BD" w14:textId="77777777" w:rsidR="00E3109C" w:rsidRPr="00FC2839" w:rsidRDefault="00E3109C" w:rsidP="00A17BB2">
            <w:pPr>
              <w:spacing w:beforeLines="40" w:before="96" w:afterLines="40" w:after="96"/>
              <w:contextualSpacing/>
            </w:pPr>
            <w:r w:rsidRPr="00FC2839">
              <w:t xml:space="preserve">In the </w:t>
            </w:r>
            <w:r w:rsidRPr="00FC2839">
              <w:rPr>
                <w:u w:val="single"/>
              </w:rPr>
              <w:t>last 12 months</w:t>
            </w:r>
            <w:r w:rsidRPr="00FC2839">
              <w:t>, how did you usually get the alcohol you consumed?</w:t>
            </w:r>
          </w:p>
          <w:p w14:paraId="46B5DE69" w14:textId="77777777" w:rsidR="00E3109C" w:rsidRPr="00FC2839" w:rsidRDefault="00E3109C" w:rsidP="00A17BB2">
            <w:pPr>
              <w:spacing w:beforeLines="40" w:before="96" w:afterLines="40" w:after="96"/>
              <w:contextualSpacing/>
            </w:pPr>
            <w:r w:rsidRPr="00FC2839">
              <w:t>(Note: mark only one)</w:t>
            </w:r>
          </w:p>
        </w:tc>
        <w:tc>
          <w:tcPr>
            <w:tcW w:w="0" w:type="auto"/>
            <w:vAlign w:val="center"/>
          </w:tcPr>
          <w:p w14:paraId="4A22385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I have never consumed alcohol</w:t>
            </w:r>
          </w:p>
          <w:p w14:paraId="1DD72A8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I have not consumed alcohol in the last 12 months</w:t>
            </w:r>
          </w:p>
          <w:p w14:paraId="62886D1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I took it from a friend or a family member without permission</w:t>
            </w:r>
          </w:p>
          <w:p w14:paraId="26CDED9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I took it from someone else without permission</w:t>
            </w:r>
          </w:p>
          <w:p w14:paraId="4520725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A parent (or guardian) gave it to me</w:t>
            </w:r>
          </w:p>
          <w:p w14:paraId="08CFBEE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6 = I got or bought it from a friend or a family member (not a parent or a guardian)</w:t>
            </w:r>
          </w:p>
          <w:p w14:paraId="24DADC4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7 = I got or bought it from someone else</w:t>
            </w:r>
          </w:p>
          <w:p w14:paraId="7B41C3D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8 = It was shared at a party</w:t>
            </w:r>
          </w:p>
          <w:p w14:paraId="250321D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 = I got or bought it at a public event (e.g., concert, sporting event)</w:t>
            </w:r>
          </w:p>
          <w:p w14:paraId="04351B9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10 = I bought it or someone bought it for me at a store (e.g., liquor store, convenience store, grocery store)</w:t>
            </w:r>
          </w:p>
          <w:p w14:paraId="046FCFA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11 = I bought it or someone bought it for me at a restaurant or bar</w:t>
            </w:r>
          </w:p>
          <w:p w14:paraId="507D760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12 = Other</w:t>
            </w:r>
          </w:p>
          <w:p w14:paraId="782503B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96 = Valid Skip</w:t>
            </w:r>
          </w:p>
          <w:p w14:paraId="3F0D61C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0C4D10FD" w14:textId="77777777" w:rsidTr="00687BC2">
        <w:trPr>
          <w:cantSplit/>
        </w:trPr>
        <w:tc>
          <w:tcPr>
            <w:tcW w:w="1843" w:type="dxa"/>
            <w:vAlign w:val="center"/>
          </w:tcPr>
          <w:p w14:paraId="05B60814" w14:textId="77777777" w:rsidR="00E3109C" w:rsidRPr="00FC2839" w:rsidRDefault="00E3109C" w:rsidP="00A17BB2">
            <w:pPr>
              <w:spacing w:beforeLines="40" w:before="96" w:afterLines="40" w:after="96"/>
              <w:contextualSpacing/>
            </w:pPr>
            <w:r w:rsidRPr="00FC2839">
              <w:t>CAN_010</w:t>
            </w:r>
          </w:p>
        </w:tc>
        <w:tc>
          <w:tcPr>
            <w:tcW w:w="684" w:type="dxa"/>
            <w:vAlign w:val="center"/>
          </w:tcPr>
          <w:p w14:paraId="3360890F" w14:textId="77777777" w:rsidR="00E3109C" w:rsidRPr="00FC2839" w:rsidRDefault="00E3109C" w:rsidP="00A17BB2">
            <w:pPr>
              <w:spacing w:beforeLines="40" w:before="96" w:afterLines="40" w:after="96"/>
              <w:contextualSpacing/>
              <w:rPr>
                <w:bCs/>
              </w:rPr>
            </w:pPr>
            <w:r w:rsidRPr="00FC2839">
              <w:t>56</w:t>
            </w:r>
          </w:p>
        </w:tc>
        <w:tc>
          <w:tcPr>
            <w:tcW w:w="0" w:type="auto"/>
            <w:vAlign w:val="center"/>
          </w:tcPr>
          <w:p w14:paraId="1976DB38" w14:textId="77777777" w:rsidR="00E3109C" w:rsidRPr="00FC2839" w:rsidRDefault="00E3109C" w:rsidP="00A17BB2">
            <w:pPr>
              <w:spacing w:beforeLines="40" w:before="96" w:afterLines="40" w:after="96"/>
              <w:contextualSpacing/>
            </w:pPr>
            <w:r w:rsidRPr="00FC2839">
              <w:t xml:space="preserve">Have you </w:t>
            </w:r>
            <w:r w:rsidRPr="00FC2839">
              <w:rPr>
                <w:u w:val="single"/>
              </w:rPr>
              <w:t>ever</w:t>
            </w:r>
            <w:r w:rsidRPr="00FC2839">
              <w:t xml:space="preserve"> used or tried marijuana or cannabis (a joint, pot, weed, hash, or hash oil)?</w:t>
            </w:r>
          </w:p>
        </w:tc>
        <w:tc>
          <w:tcPr>
            <w:tcW w:w="0" w:type="auto"/>
            <w:vAlign w:val="center"/>
          </w:tcPr>
          <w:p w14:paraId="7FC4B3D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Yes</w:t>
            </w:r>
          </w:p>
          <w:p w14:paraId="3834C17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No</w:t>
            </w:r>
          </w:p>
          <w:p w14:paraId="5AEE8AB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30083A91" w14:textId="77777777" w:rsidTr="00687BC2">
        <w:trPr>
          <w:cantSplit/>
        </w:trPr>
        <w:tc>
          <w:tcPr>
            <w:tcW w:w="1843" w:type="dxa"/>
            <w:vAlign w:val="center"/>
          </w:tcPr>
          <w:p w14:paraId="0391605A" w14:textId="77777777" w:rsidR="00E3109C" w:rsidRPr="00FC2839" w:rsidRDefault="00E3109C" w:rsidP="00A17BB2">
            <w:pPr>
              <w:spacing w:beforeLines="40" w:before="96" w:afterLines="40" w:after="96"/>
              <w:contextualSpacing/>
            </w:pPr>
            <w:r w:rsidRPr="00FC2839">
              <w:t>CAN_020</w:t>
            </w:r>
          </w:p>
        </w:tc>
        <w:tc>
          <w:tcPr>
            <w:tcW w:w="684" w:type="dxa"/>
            <w:vAlign w:val="center"/>
          </w:tcPr>
          <w:p w14:paraId="7B2A1723" w14:textId="77777777" w:rsidR="00E3109C" w:rsidRPr="00FC2839" w:rsidRDefault="00E3109C" w:rsidP="00A17BB2">
            <w:pPr>
              <w:spacing w:beforeLines="40" w:before="96" w:afterLines="40" w:after="96"/>
              <w:contextualSpacing/>
              <w:rPr>
                <w:bCs/>
              </w:rPr>
            </w:pPr>
            <w:r w:rsidRPr="00FC2839">
              <w:t>57</w:t>
            </w:r>
          </w:p>
        </w:tc>
        <w:tc>
          <w:tcPr>
            <w:tcW w:w="0" w:type="auto"/>
            <w:vAlign w:val="center"/>
          </w:tcPr>
          <w:p w14:paraId="18C68DA2" w14:textId="77777777" w:rsidR="00E3109C" w:rsidRPr="00FC2839" w:rsidRDefault="00E3109C" w:rsidP="00A17BB2">
            <w:pPr>
              <w:spacing w:beforeLines="40" w:before="96" w:afterLines="40" w:after="96"/>
              <w:contextualSpacing/>
            </w:pPr>
            <w:r w:rsidRPr="00FC2839">
              <w:t xml:space="preserve">In the </w:t>
            </w:r>
            <w:r w:rsidRPr="00FC2839">
              <w:rPr>
                <w:u w:val="single"/>
              </w:rPr>
              <w:t>last 12 months</w:t>
            </w:r>
            <w:r w:rsidRPr="00FC2839">
              <w:t>, how often did you use marijuana or cannabis?</w:t>
            </w:r>
          </w:p>
        </w:tc>
        <w:tc>
          <w:tcPr>
            <w:tcW w:w="0" w:type="auto"/>
            <w:vAlign w:val="center"/>
          </w:tcPr>
          <w:p w14:paraId="1434335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I have not done this in the last 12 months</w:t>
            </w:r>
          </w:p>
          <w:p w14:paraId="31A1EF3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Less than once a month</w:t>
            </w:r>
          </w:p>
          <w:p w14:paraId="2C61DDD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Once a month</w:t>
            </w:r>
          </w:p>
          <w:p w14:paraId="4187DC3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2 or 3 times a month</w:t>
            </w:r>
          </w:p>
          <w:p w14:paraId="1419024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6 = Once a week </w:t>
            </w:r>
          </w:p>
          <w:p w14:paraId="1E7929C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7 = 2 or 3 times a week </w:t>
            </w:r>
          </w:p>
          <w:p w14:paraId="29444B7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8 = 4 to 6 times a week </w:t>
            </w:r>
          </w:p>
          <w:p w14:paraId="3C0F4F4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 = Every day</w:t>
            </w:r>
          </w:p>
          <w:p w14:paraId="3261EC4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10 = I do not know</w:t>
            </w:r>
          </w:p>
          <w:p w14:paraId="71B144B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96 = Valid Skip</w:t>
            </w:r>
          </w:p>
          <w:p w14:paraId="38A5144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3437BC2A" w14:textId="77777777" w:rsidTr="00687BC2">
        <w:trPr>
          <w:cantSplit/>
        </w:trPr>
        <w:tc>
          <w:tcPr>
            <w:tcW w:w="1843" w:type="dxa"/>
            <w:vAlign w:val="center"/>
          </w:tcPr>
          <w:p w14:paraId="46BBA4CB" w14:textId="77777777" w:rsidR="00E3109C" w:rsidRPr="00FC2839" w:rsidRDefault="00E3109C" w:rsidP="00A17BB2">
            <w:pPr>
              <w:spacing w:beforeLines="40" w:before="96" w:afterLines="40" w:after="96"/>
              <w:contextualSpacing/>
            </w:pPr>
            <w:r w:rsidRPr="00FC2839">
              <w:t>CAN_030</w:t>
            </w:r>
          </w:p>
        </w:tc>
        <w:tc>
          <w:tcPr>
            <w:tcW w:w="684" w:type="dxa"/>
            <w:vAlign w:val="center"/>
          </w:tcPr>
          <w:p w14:paraId="27ADCA9A" w14:textId="77777777" w:rsidR="00E3109C" w:rsidRPr="00FC2839" w:rsidRDefault="00E3109C" w:rsidP="00A17BB2">
            <w:pPr>
              <w:spacing w:beforeLines="40" w:before="96" w:afterLines="40" w:after="96"/>
              <w:contextualSpacing/>
              <w:rPr>
                <w:bCs/>
              </w:rPr>
            </w:pPr>
            <w:r w:rsidRPr="00FC2839">
              <w:t>58</w:t>
            </w:r>
          </w:p>
        </w:tc>
        <w:tc>
          <w:tcPr>
            <w:tcW w:w="0" w:type="auto"/>
            <w:vAlign w:val="center"/>
          </w:tcPr>
          <w:p w14:paraId="51423B07" w14:textId="77777777" w:rsidR="00E3109C" w:rsidRPr="00FC2839" w:rsidRDefault="00E3109C" w:rsidP="00A17BB2">
            <w:pPr>
              <w:spacing w:beforeLines="40" w:before="96" w:afterLines="40" w:after="96"/>
              <w:contextualSpacing/>
            </w:pPr>
            <w:r w:rsidRPr="00FC2839">
              <w:t>How old were you when you first used marijuana or cannabis?</w:t>
            </w:r>
          </w:p>
        </w:tc>
        <w:tc>
          <w:tcPr>
            <w:tcW w:w="0" w:type="auto"/>
            <w:vAlign w:val="center"/>
          </w:tcPr>
          <w:p w14:paraId="74DF678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I do not know</w:t>
            </w:r>
          </w:p>
          <w:p w14:paraId="399302F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8 = 8 years or younger</w:t>
            </w:r>
          </w:p>
          <w:p w14:paraId="57E60A5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 = 9 years</w:t>
            </w:r>
          </w:p>
          <w:p w14:paraId="2F28479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10 = 10 years</w:t>
            </w:r>
          </w:p>
          <w:p w14:paraId="374F090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11 = 11 years</w:t>
            </w:r>
          </w:p>
          <w:p w14:paraId="6E19381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12 = 12 years</w:t>
            </w:r>
          </w:p>
          <w:p w14:paraId="5889A43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13 = 13 years</w:t>
            </w:r>
          </w:p>
          <w:p w14:paraId="336CE3E9"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14 = 14 years</w:t>
            </w:r>
          </w:p>
          <w:p w14:paraId="7370420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15 = 15 years</w:t>
            </w:r>
          </w:p>
          <w:p w14:paraId="34A0EA7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16 = 16 years</w:t>
            </w:r>
          </w:p>
          <w:p w14:paraId="1C4FC9C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17 = 17 years</w:t>
            </w:r>
          </w:p>
          <w:p w14:paraId="3BFD6689"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18 = 18 years or older</w:t>
            </w:r>
          </w:p>
          <w:p w14:paraId="03535DE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96 = Valid Skip</w:t>
            </w:r>
          </w:p>
          <w:p w14:paraId="5F79A5E3" w14:textId="77777777" w:rsidR="00E3109C" w:rsidRDefault="00E3109C" w:rsidP="00A17BB2">
            <w:pPr>
              <w:spacing w:beforeLines="40" w:before="96" w:afterLines="40" w:after="96"/>
              <w:contextualSpacing/>
              <w:rPr>
                <w:shd w:val="clear" w:color="auto" w:fill="FFFFFF"/>
              </w:rPr>
            </w:pPr>
            <w:r w:rsidRPr="00FC2839">
              <w:rPr>
                <w:shd w:val="clear" w:color="auto" w:fill="FFFFFF"/>
              </w:rPr>
              <w:t>99 = Not Stated</w:t>
            </w:r>
            <w:r w:rsidR="00160C65">
              <w:rPr>
                <w:shd w:val="clear" w:color="auto" w:fill="FFFFFF"/>
              </w:rPr>
              <w:t>*</w:t>
            </w:r>
          </w:p>
          <w:p w14:paraId="115FD5E6" w14:textId="77777777" w:rsidR="00A17BB2" w:rsidRDefault="00A17BB2" w:rsidP="00A17BB2">
            <w:pPr>
              <w:spacing w:beforeLines="40" w:before="96" w:afterLines="40" w:after="96"/>
              <w:contextualSpacing/>
              <w:rPr>
                <w:b/>
                <w:bCs/>
                <w:i/>
                <w:iCs/>
              </w:rPr>
            </w:pPr>
          </w:p>
          <w:p w14:paraId="304723DE" w14:textId="06C0112E" w:rsidR="00160C65" w:rsidRPr="00A17BB2" w:rsidRDefault="00A17BB2" w:rsidP="00A17BB2">
            <w:pPr>
              <w:spacing w:beforeLines="40" w:before="96" w:afterLines="40" w:after="96"/>
              <w:contextualSpacing/>
              <w:rPr>
                <w:b/>
                <w:bCs/>
                <w:i/>
                <w:iCs/>
              </w:rPr>
            </w:pPr>
            <w:r w:rsidRPr="00A17BB2">
              <w:rPr>
                <w:b/>
                <w:bCs/>
                <w:i/>
                <w:iCs/>
              </w:rPr>
              <w:t xml:space="preserve">Note: </w:t>
            </w:r>
            <w:r w:rsidR="00160C65" w:rsidRPr="00A17BB2">
              <w:rPr>
                <w:i/>
                <w:iCs/>
              </w:rPr>
              <w:t>If the age of initiation was higher than the self-reported age (or imputed age if missing), the variable was set to "99 = Not Stated." In the small number of cases where imputation was not possible, the reported age was retained.</w:t>
            </w:r>
          </w:p>
        </w:tc>
      </w:tr>
      <w:tr w:rsidR="004750C7" w:rsidRPr="00FC2839" w14:paraId="14E19237" w14:textId="77777777" w:rsidTr="00687BC2">
        <w:trPr>
          <w:cantSplit/>
        </w:trPr>
        <w:tc>
          <w:tcPr>
            <w:tcW w:w="1843" w:type="dxa"/>
            <w:vAlign w:val="center"/>
          </w:tcPr>
          <w:p w14:paraId="593A70CC" w14:textId="77777777" w:rsidR="00E3109C" w:rsidRPr="00FC2839" w:rsidRDefault="00E3109C" w:rsidP="00A17BB2">
            <w:pPr>
              <w:spacing w:beforeLines="40" w:before="96" w:afterLines="40" w:after="96"/>
              <w:contextualSpacing/>
            </w:pPr>
            <w:r w:rsidRPr="00FC2839">
              <w:t>CAN_040</w:t>
            </w:r>
          </w:p>
        </w:tc>
        <w:tc>
          <w:tcPr>
            <w:tcW w:w="684" w:type="dxa"/>
            <w:vAlign w:val="center"/>
          </w:tcPr>
          <w:p w14:paraId="32061E46" w14:textId="77777777" w:rsidR="00E3109C" w:rsidRPr="00FC2839" w:rsidRDefault="00E3109C" w:rsidP="00A17BB2">
            <w:pPr>
              <w:spacing w:beforeLines="40" w:before="96" w:afterLines="40" w:after="96"/>
              <w:contextualSpacing/>
              <w:rPr>
                <w:bCs/>
              </w:rPr>
            </w:pPr>
            <w:r w:rsidRPr="00FC2839">
              <w:t>59</w:t>
            </w:r>
          </w:p>
        </w:tc>
        <w:tc>
          <w:tcPr>
            <w:tcW w:w="0" w:type="auto"/>
            <w:vAlign w:val="center"/>
          </w:tcPr>
          <w:p w14:paraId="2FC426F1" w14:textId="77777777" w:rsidR="00E3109C" w:rsidRPr="00FC2839" w:rsidRDefault="00E3109C" w:rsidP="00A17BB2">
            <w:pPr>
              <w:spacing w:beforeLines="40" w:before="96" w:afterLines="40" w:after="96"/>
              <w:contextualSpacing/>
            </w:pPr>
            <w:r w:rsidRPr="00FC2839">
              <w:t xml:space="preserve">In the </w:t>
            </w:r>
            <w:r w:rsidRPr="00FC2839">
              <w:rPr>
                <w:u w:val="single"/>
              </w:rPr>
              <w:t>last 30 days</w:t>
            </w:r>
            <w:r w:rsidRPr="00FC2839">
              <w:t>, how often did you use marijuana or cannabis?</w:t>
            </w:r>
          </w:p>
        </w:tc>
        <w:tc>
          <w:tcPr>
            <w:tcW w:w="0" w:type="auto"/>
            <w:vAlign w:val="center"/>
          </w:tcPr>
          <w:p w14:paraId="1316B84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I have not done this in the last 30 days</w:t>
            </w:r>
          </w:p>
          <w:p w14:paraId="69A855A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Once or twice</w:t>
            </w:r>
          </w:p>
          <w:p w14:paraId="79E9F98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3 = Once or twice a week </w:t>
            </w:r>
          </w:p>
          <w:p w14:paraId="2016631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4 = 3 or 4 times a week </w:t>
            </w:r>
          </w:p>
          <w:p w14:paraId="15E377D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5 = 5 or 6 times a week </w:t>
            </w:r>
          </w:p>
          <w:p w14:paraId="527945D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6 = Every day</w:t>
            </w:r>
          </w:p>
          <w:p w14:paraId="11789DE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7 = I do not know</w:t>
            </w:r>
          </w:p>
          <w:p w14:paraId="5B4D554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96 = Valid Skip</w:t>
            </w:r>
          </w:p>
          <w:p w14:paraId="40CD091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5D8DFFDC" w14:textId="77777777" w:rsidTr="00687BC2">
        <w:trPr>
          <w:cantSplit/>
        </w:trPr>
        <w:tc>
          <w:tcPr>
            <w:tcW w:w="1843" w:type="dxa"/>
            <w:vAlign w:val="center"/>
          </w:tcPr>
          <w:p w14:paraId="2CB314EF" w14:textId="77777777" w:rsidR="00E3109C" w:rsidRPr="00FC2839" w:rsidRDefault="00E3109C" w:rsidP="00A17BB2">
            <w:pPr>
              <w:spacing w:beforeLines="40" w:before="96" w:afterLines="40" w:after="96"/>
              <w:contextualSpacing/>
            </w:pPr>
            <w:r w:rsidRPr="00FC2839">
              <w:t>CAN_060</w:t>
            </w:r>
          </w:p>
        </w:tc>
        <w:tc>
          <w:tcPr>
            <w:tcW w:w="684" w:type="dxa"/>
            <w:vAlign w:val="center"/>
          </w:tcPr>
          <w:p w14:paraId="6D36DD34" w14:textId="77777777" w:rsidR="00E3109C" w:rsidRPr="00FC2839" w:rsidRDefault="00E3109C" w:rsidP="00A17BB2">
            <w:pPr>
              <w:spacing w:beforeLines="40" w:before="96" w:afterLines="40" w:after="96"/>
              <w:contextualSpacing/>
              <w:rPr>
                <w:bCs/>
              </w:rPr>
            </w:pPr>
            <w:r w:rsidRPr="00FC2839">
              <w:t>60</w:t>
            </w:r>
          </w:p>
        </w:tc>
        <w:tc>
          <w:tcPr>
            <w:tcW w:w="0" w:type="auto"/>
            <w:vAlign w:val="center"/>
          </w:tcPr>
          <w:p w14:paraId="6CD0FF8F" w14:textId="77777777" w:rsidR="00E3109C" w:rsidRPr="00FC2839" w:rsidRDefault="00E3109C" w:rsidP="00A17BB2">
            <w:pPr>
              <w:spacing w:beforeLines="40" w:before="96" w:afterLines="40" w:after="96"/>
              <w:contextualSpacing/>
            </w:pPr>
            <w:r w:rsidRPr="00FC2839">
              <w:t>Indicate whether you have used marijuana or cannabis (a joint, pot, weed, hash, or hash oil) in the following ways:</w:t>
            </w:r>
          </w:p>
          <w:p w14:paraId="28E911E7" w14:textId="77777777" w:rsidR="00E3109C" w:rsidRPr="00FC2839" w:rsidRDefault="00E3109C" w:rsidP="00A17BB2">
            <w:pPr>
              <w:spacing w:beforeLines="40" w:before="96" w:afterLines="40" w:after="96"/>
              <w:contextualSpacing/>
              <w:rPr>
                <w:bCs/>
              </w:rPr>
            </w:pPr>
            <w:r w:rsidRPr="00FC2839">
              <w:t>Smoked a joint, bong, pipe or blunt</w:t>
            </w:r>
          </w:p>
        </w:tc>
        <w:tc>
          <w:tcPr>
            <w:tcW w:w="0" w:type="auto"/>
            <w:vAlign w:val="center"/>
          </w:tcPr>
          <w:p w14:paraId="106095A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I have never done this</w:t>
            </w:r>
          </w:p>
          <w:p w14:paraId="6458D24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Yes, I have done this in the last 30 days</w:t>
            </w:r>
          </w:p>
          <w:p w14:paraId="3E87954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3 = Yes, I have done this in the last 12 months </w:t>
            </w:r>
          </w:p>
          <w:p w14:paraId="7276BA6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Yes, I have done this, but not in the last 12 months</w:t>
            </w:r>
          </w:p>
          <w:p w14:paraId="4FDAEE8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96 = Valid Skip </w:t>
            </w:r>
          </w:p>
          <w:p w14:paraId="1CFE299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2EF8C6EE" w14:textId="77777777" w:rsidTr="00687BC2">
        <w:trPr>
          <w:cantSplit/>
        </w:trPr>
        <w:tc>
          <w:tcPr>
            <w:tcW w:w="1843" w:type="dxa"/>
            <w:vAlign w:val="center"/>
          </w:tcPr>
          <w:p w14:paraId="2B9D86BF" w14:textId="77777777" w:rsidR="00E3109C" w:rsidRPr="00FC2839" w:rsidRDefault="00E3109C" w:rsidP="00A17BB2">
            <w:pPr>
              <w:spacing w:beforeLines="40" w:before="96" w:afterLines="40" w:after="96"/>
              <w:contextualSpacing/>
            </w:pPr>
            <w:r w:rsidRPr="00FC2839">
              <w:t>CAN_070</w:t>
            </w:r>
          </w:p>
        </w:tc>
        <w:tc>
          <w:tcPr>
            <w:tcW w:w="684" w:type="dxa"/>
            <w:vAlign w:val="center"/>
          </w:tcPr>
          <w:p w14:paraId="55470F79" w14:textId="77777777" w:rsidR="00E3109C" w:rsidRPr="00FC2839" w:rsidRDefault="00E3109C" w:rsidP="00A17BB2">
            <w:pPr>
              <w:spacing w:beforeLines="40" w:before="96" w:afterLines="40" w:after="96"/>
              <w:contextualSpacing/>
              <w:rPr>
                <w:bCs/>
              </w:rPr>
            </w:pPr>
            <w:r w:rsidRPr="00FC2839">
              <w:t>61</w:t>
            </w:r>
          </w:p>
        </w:tc>
        <w:tc>
          <w:tcPr>
            <w:tcW w:w="0" w:type="auto"/>
            <w:vAlign w:val="center"/>
          </w:tcPr>
          <w:p w14:paraId="222976BE" w14:textId="77777777" w:rsidR="00E3109C" w:rsidRPr="00FC2839" w:rsidRDefault="00E3109C" w:rsidP="00A17BB2">
            <w:pPr>
              <w:spacing w:beforeLines="40" w:before="96" w:afterLines="40" w:after="96"/>
              <w:contextualSpacing/>
            </w:pPr>
            <w:r w:rsidRPr="00FC2839">
              <w:t>Indicate whether you have used marijuana or cannabis (a joint, pot, weed, hash, or hash oil) in the following ways:</w:t>
            </w:r>
          </w:p>
          <w:p w14:paraId="2BBD0C13" w14:textId="77777777" w:rsidR="00E3109C" w:rsidRPr="00FC2839" w:rsidRDefault="00E3109C" w:rsidP="00A17BB2">
            <w:pPr>
              <w:spacing w:beforeLines="40" w:before="96" w:afterLines="40" w:after="96"/>
              <w:contextualSpacing/>
              <w:rPr>
                <w:bCs/>
              </w:rPr>
            </w:pPr>
            <w:r w:rsidRPr="00FC2839">
              <w:t>Eaten it in food such as brownies, cakes, cookies or candy</w:t>
            </w:r>
          </w:p>
        </w:tc>
        <w:tc>
          <w:tcPr>
            <w:tcW w:w="0" w:type="auto"/>
            <w:vAlign w:val="center"/>
          </w:tcPr>
          <w:p w14:paraId="0E84FF7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I have never done this</w:t>
            </w:r>
          </w:p>
          <w:p w14:paraId="1F48FB1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Yes, I have done this in the last 30 days</w:t>
            </w:r>
          </w:p>
          <w:p w14:paraId="4DD5045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3 = Yes, I have done this in the last 12 months </w:t>
            </w:r>
          </w:p>
          <w:p w14:paraId="00150BF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Yes, I have done this, but not in the last 12 months</w:t>
            </w:r>
          </w:p>
          <w:p w14:paraId="42782A8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96 = Valid Skip </w:t>
            </w:r>
          </w:p>
          <w:p w14:paraId="1704D1F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792EA502" w14:textId="77777777" w:rsidTr="00687BC2">
        <w:trPr>
          <w:cantSplit/>
        </w:trPr>
        <w:tc>
          <w:tcPr>
            <w:tcW w:w="1843" w:type="dxa"/>
            <w:vAlign w:val="center"/>
          </w:tcPr>
          <w:p w14:paraId="18F46125" w14:textId="77777777" w:rsidR="00E3109C" w:rsidRPr="00FC2839" w:rsidRDefault="00E3109C" w:rsidP="00A17BB2">
            <w:pPr>
              <w:spacing w:beforeLines="40" w:before="96" w:afterLines="40" w:after="96"/>
              <w:contextualSpacing/>
            </w:pPr>
            <w:r w:rsidRPr="00FC2839">
              <w:t>CAN_080</w:t>
            </w:r>
          </w:p>
        </w:tc>
        <w:tc>
          <w:tcPr>
            <w:tcW w:w="684" w:type="dxa"/>
            <w:vAlign w:val="center"/>
          </w:tcPr>
          <w:p w14:paraId="723F8342" w14:textId="77777777" w:rsidR="00E3109C" w:rsidRPr="00FC2839" w:rsidRDefault="00E3109C" w:rsidP="00A17BB2">
            <w:pPr>
              <w:spacing w:beforeLines="40" w:before="96" w:afterLines="40" w:after="96"/>
              <w:contextualSpacing/>
              <w:rPr>
                <w:bCs/>
              </w:rPr>
            </w:pPr>
            <w:r w:rsidRPr="00FC2839">
              <w:t>62</w:t>
            </w:r>
          </w:p>
        </w:tc>
        <w:tc>
          <w:tcPr>
            <w:tcW w:w="0" w:type="auto"/>
            <w:vAlign w:val="center"/>
          </w:tcPr>
          <w:p w14:paraId="099B6B5F" w14:textId="77777777" w:rsidR="00E3109C" w:rsidRPr="00FC2839" w:rsidRDefault="00E3109C" w:rsidP="00A17BB2">
            <w:pPr>
              <w:spacing w:beforeLines="40" w:before="96" w:afterLines="40" w:after="96"/>
              <w:contextualSpacing/>
            </w:pPr>
            <w:r w:rsidRPr="00FC2839">
              <w:t>Indicate whether you have used marijuana or cannabis (a joint, pot, weed, hash, or hash oil) in the following ways:</w:t>
            </w:r>
          </w:p>
          <w:p w14:paraId="2A72E0AC" w14:textId="77777777" w:rsidR="00E3109C" w:rsidRPr="00FC2839" w:rsidRDefault="00E3109C" w:rsidP="00A17BB2">
            <w:pPr>
              <w:spacing w:beforeLines="40" w:before="96" w:afterLines="40" w:after="96"/>
              <w:contextualSpacing/>
              <w:rPr>
                <w:bCs/>
              </w:rPr>
            </w:pPr>
            <w:r w:rsidRPr="00FC2839">
              <w:t>Drank it in tea, cola, alcohol, or other drinks</w:t>
            </w:r>
          </w:p>
        </w:tc>
        <w:tc>
          <w:tcPr>
            <w:tcW w:w="0" w:type="auto"/>
            <w:vAlign w:val="center"/>
          </w:tcPr>
          <w:p w14:paraId="1421F31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I have never done this</w:t>
            </w:r>
          </w:p>
          <w:p w14:paraId="757678B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Yes, I have done this in the last 30 days</w:t>
            </w:r>
          </w:p>
          <w:p w14:paraId="5D01DE6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3 = Yes, I have done this in the last 12 months </w:t>
            </w:r>
          </w:p>
          <w:p w14:paraId="2BBDA15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Yes, I have done this, but not in the last 12 months</w:t>
            </w:r>
          </w:p>
          <w:p w14:paraId="24E30F2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96 = Valid Skip </w:t>
            </w:r>
          </w:p>
          <w:p w14:paraId="35C8F36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48647C40" w14:textId="77777777" w:rsidTr="00687BC2">
        <w:trPr>
          <w:cantSplit/>
        </w:trPr>
        <w:tc>
          <w:tcPr>
            <w:tcW w:w="1843" w:type="dxa"/>
            <w:vAlign w:val="center"/>
          </w:tcPr>
          <w:p w14:paraId="0D7D41D4" w14:textId="77777777" w:rsidR="00E3109C" w:rsidRPr="00FC2839" w:rsidRDefault="00E3109C" w:rsidP="00A17BB2">
            <w:pPr>
              <w:spacing w:beforeLines="40" w:before="96" w:afterLines="40" w:after="96"/>
              <w:contextualSpacing/>
            </w:pPr>
            <w:r w:rsidRPr="00FC2839">
              <w:t>CAN_091</w:t>
            </w:r>
          </w:p>
        </w:tc>
        <w:tc>
          <w:tcPr>
            <w:tcW w:w="684" w:type="dxa"/>
            <w:vAlign w:val="center"/>
          </w:tcPr>
          <w:p w14:paraId="19531E7C" w14:textId="77777777" w:rsidR="00E3109C" w:rsidRPr="00FC2839" w:rsidRDefault="00E3109C" w:rsidP="00A17BB2">
            <w:pPr>
              <w:spacing w:beforeLines="40" w:before="96" w:afterLines="40" w:after="96"/>
              <w:contextualSpacing/>
              <w:rPr>
                <w:bCs/>
              </w:rPr>
            </w:pPr>
            <w:r w:rsidRPr="00FC2839">
              <w:t>63</w:t>
            </w:r>
          </w:p>
        </w:tc>
        <w:tc>
          <w:tcPr>
            <w:tcW w:w="0" w:type="auto"/>
            <w:vAlign w:val="center"/>
          </w:tcPr>
          <w:p w14:paraId="24C544EE" w14:textId="77777777" w:rsidR="00E3109C" w:rsidRPr="00FC2839" w:rsidRDefault="00E3109C" w:rsidP="00A17BB2">
            <w:pPr>
              <w:spacing w:beforeLines="40" w:before="96" w:afterLines="40" w:after="96"/>
              <w:contextualSpacing/>
            </w:pPr>
            <w:r w:rsidRPr="00FC2839">
              <w:t>Indicate whether you have used marijuana or cannabis (a joint, pot, weed, hash, or hash oil) in the following ways:</w:t>
            </w:r>
          </w:p>
          <w:p w14:paraId="3EF215AF" w14:textId="77777777" w:rsidR="00E3109C" w:rsidRPr="00FC2839" w:rsidRDefault="00E3109C" w:rsidP="00A17BB2">
            <w:pPr>
              <w:spacing w:beforeLines="40" w:before="96" w:afterLines="40" w:after="96"/>
              <w:contextualSpacing/>
              <w:rPr>
                <w:bCs/>
              </w:rPr>
            </w:pPr>
            <w:r w:rsidRPr="00FC2839">
              <w:t>Vaped dried cannabis (e.g., using the same type of cannabis used in a joint)</w:t>
            </w:r>
          </w:p>
        </w:tc>
        <w:tc>
          <w:tcPr>
            <w:tcW w:w="0" w:type="auto"/>
            <w:vAlign w:val="center"/>
          </w:tcPr>
          <w:p w14:paraId="6836AF6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I have never done this</w:t>
            </w:r>
          </w:p>
          <w:p w14:paraId="14F380D9"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Yes, I have done this in the last 30 days</w:t>
            </w:r>
          </w:p>
          <w:p w14:paraId="5CA2BF6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3 = Yes, I have done this in the last 12 months </w:t>
            </w:r>
          </w:p>
          <w:p w14:paraId="6A96941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Yes, I have done this, but not in the last 12 months</w:t>
            </w:r>
          </w:p>
          <w:p w14:paraId="2DBBE18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96 = Valid Skip </w:t>
            </w:r>
          </w:p>
          <w:p w14:paraId="1BC75069"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671B970D" w14:textId="77777777" w:rsidTr="00687BC2">
        <w:trPr>
          <w:cantSplit/>
        </w:trPr>
        <w:tc>
          <w:tcPr>
            <w:tcW w:w="1843" w:type="dxa"/>
            <w:vAlign w:val="center"/>
          </w:tcPr>
          <w:p w14:paraId="51FF6E41" w14:textId="77777777" w:rsidR="00E3109C" w:rsidRPr="00FC2839" w:rsidRDefault="00E3109C" w:rsidP="00A17BB2">
            <w:pPr>
              <w:spacing w:beforeLines="40" w:before="96" w:afterLines="40" w:after="96"/>
              <w:contextualSpacing/>
            </w:pPr>
            <w:r w:rsidRPr="00FC2839">
              <w:t>CAN_092</w:t>
            </w:r>
          </w:p>
        </w:tc>
        <w:tc>
          <w:tcPr>
            <w:tcW w:w="684" w:type="dxa"/>
            <w:vAlign w:val="center"/>
          </w:tcPr>
          <w:p w14:paraId="4F3586A2" w14:textId="77777777" w:rsidR="00E3109C" w:rsidRPr="00FC2839" w:rsidRDefault="00E3109C" w:rsidP="00A17BB2">
            <w:pPr>
              <w:spacing w:beforeLines="40" w:before="96" w:afterLines="40" w:after="96"/>
              <w:contextualSpacing/>
              <w:rPr>
                <w:bCs/>
              </w:rPr>
            </w:pPr>
            <w:r w:rsidRPr="00FC2839">
              <w:t>64</w:t>
            </w:r>
          </w:p>
        </w:tc>
        <w:tc>
          <w:tcPr>
            <w:tcW w:w="0" w:type="auto"/>
            <w:vAlign w:val="center"/>
          </w:tcPr>
          <w:p w14:paraId="537AD895" w14:textId="77777777" w:rsidR="00E3109C" w:rsidRPr="00FC2839" w:rsidRDefault="00E3109C" w:rsidP="00A17BB2">
            <w:pPr>
              <w:spacing w:beforeLines="40" w:before="96" w:afterLines="40" w:after="96"/>
              <w:contextualSpacing/>
            </w:pPr>
            <w:r w:rsidRPr="00FC2839">
              <w:t>Indicate whether you have used marijuana or cannabis (a joint, pot, weed, hash, or hash oil) in the following ways:</w:t>
            </w:r>
          </w:p>
          <w:p w14:paraId="2AD39CE7" w14:textId="77777777" w:rsidR="00E3109C" w:rsidRPr="00FC2839" w:rsidRDefault="00E3109C" w:rsidP="00A17BB2">
            <w:pPr>
              <w:spacing w:beforeLines="40" w:before="96" w:afterLines="40" w:after="96"/>
              <w:contextualSpacing/>
              <w:rPr>
                <w:bCs/>
              </w:rPr>
            </w:pPr>
            <w:r w:rsidRPr="00FC2839">
              <w:t>Vaped liquid cannabis (also known as ‘vaping concentrates’ and ‘vaping extracts’)</w:t>
            </w:r>
          </w:p>
        </w:tc>
        <w:tc>
          <w:tcPr>
            <w:tcW w:w="0" w:type="auto"/>
            <w:vAlign w:val="center"/>
          </w:tcPr>
          <w:p w14:paraId="13371C6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I have never done this</w:t>
            </w:r>
          </w:p>
          <w:p w14:paraId="4449E7D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Yes, I have done this in the last 30 days</w:t>
            </w:r>
          </w:p>
          <w:p w14:paraId="624F50E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3 = Yes, I have done this in the last 12 months </w:t>
            </w:r>
          </w:p>
          <w:p w14:paraId="17DFCA8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Yes, I have done this, but not in the last 12 months</w:t>
            </w:r>
          </w:p>
          <w:p w14:paraId="7F691BE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96 = Valid Skip </w:t>
            </w:r>
          </w:p>
          <w:p w14:paraId="7E60EAC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2390C6E9" w14:textId="77777777" w:rsidTr="00687BC2">
        <w:trPr>
          <w:cantSplit/>
        </w:trPr>
        <w:tc>
          <w:tcPr>
            <w:tcW w:w="1843" w:type="dxa"/>
            <w:vAlign w:val="center"/>
          </w:tcPr>
          <w:p w14:paraId="287EC7EF" w14:textId="77777777" w:rsidR="00E3109C" w:rsidRPr="00FC2839" w:rsidRDefault="00E3109C" w:rsidP="00A17BB2">
            <w:pPr>
              <w:spacing w:beforeLines="40" w:before="96" w:afterLines="40" w:after="96"/>
              <w:contextualSpacing/>
            </w:pPr>
            <w:r w:rsidRPr="00FC2839">
              <w:t>CAN_100</w:t>
            </w:r>
          </w:p>
        </w:tc>
        <w:tc>
          <w:tcPr>
            <w:tcW w:w="684" w:type="dxa"/>
            <w:vAlign w:val="center"/>
          </w:tcPr>
          <w:p w14:paraId="22C8D91E" w14:textId="77777777" w:rsidR="00E3109C" w:rsidRPr="00FC2839" w:rsidRDefault="00E3109C" w:rsidP="00A17BB2">
            <w:pPr>
              <w:spacing w:beforeLines="40" w:before="96" w:afterLines="40" w:after="96"/>
              <w:contextualSpacing/>
              <w:rPr>
                <w:bCs/>
              </w:rPr>
            </w:pPr>
            <w:r w:rsidRPr="00FC2839">
              <w:t>65</w:t>
            </w:r>
          </w:p>
        </w:tc>
        <w:tc>
          <w:tcPr>
            <w:tcW w:w="0" w:type="auto"/>
            <w:vAlign w:val="center"/>
          </w:tcPr>
          <w:p w14:paraId="0E3E1DB5" w14:textId="77777777" w:rsidR="00E3109C" w:rsidRPr="00FC2839" w:rsidRDefault="00E3109C" w:rsidP="00A17BB2">
            <w:pPr>
              <w:spacing w:beforeLines="40" w:before="96" w:afterLines="40" w:after="96"/>
              <w:contextualSpacing/>
            </w:pPr>
            <w:r w:rsidRPr="00FC2839">
              <w:t>Indicate whether you have used marijuana or cannabis (a joint, pot, weed, hash, or hash oil) in the following ways:</w:t>
            </w:r>
          </w:p>
          <w:p w14:paraId="00065903" w14:textId="77777777" w:rsidR="00E3109C" w:rsidRPr="00FC2839" w:rsidRDefault="00E3109C" w:rsidP="00A17BB2">
            <w:pPr>
              <w:spacing w:beforeLines="40" w:before="96" w:afterLines="40" w:after="96"/>
              <w:contextualSpacing/>
              <w:rPr>
                <w:bCs/>
              </w:rPr>
            </w:pPr>
            <w:r w:rsidRPr="00FC2839">
              <w:t>Dabbed it (i.e., heated on a hot surface, including hot knife or nail, and the resulting smoke is then inhaled)</w:t>
            </w:r>
          </w:p>
        </w:tc>
        <w:tc>
          <w:tcPr>
            <w:tcW w:w="0" w:type="auto"/>
            <w:vAlign w:val="center"/>
          </w:tcPr>
          <w:p w14:paraId="0E917AA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I have never done this</w:t>
            </w:r>
          </w:p>
          <w:p w14:paraId="7E1BBCE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Yes, I have done this in the last 30 days</w:t>
            </w:r>
          </w:p>
          <w:p w14:paraId="092AB5B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3 = Yes, I have done this in the last 12 months </w:t>
            </w:r>
          </w:p>
          <w:p w14:paraId="46890B8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Yes, I have done this, but not in the last 12 months</w:t>
            </w:r>
          </w:p>
          <w:p w14:paraId="128D590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96 = Valid Skip </w:t>
            </w:r>
          </w:p>
          <w:p w14:paraId="539C05A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57AFB3B6" w14:textId="77777777" w:rsidTr="00687BC2">
        <w:trPr>
          <w:cantSplit/>
        </w:trPr>
        <w:tc>
          <w:tcPr>
            <w:tcW w:w="1843" w:type="dxa"/>
            <w:vAlign w:val="center"/>
          </w:tcPr>
          <w:p w14:paraId="042B8ED2" w14:textId="77777777" w:rsidR="00E3109C" w:rsidRPr="00FC2839" w:rsidRDefault="00E3109C" w:rsidP="00A17BB2">
            <w:pPr>
              <w:spacing w:beforeLines="40" w:before="96" w:afterLines="40" w:after="96"/>
              <w:contextualSpacing/>
            </w:pPr>
            <w:r w:rsidRPr="00FC2839">
              <w:t>CAN_110</w:t>
            </w:r>
          </w:p>
        </w:tc>
        <w:tc>
          <w:tcPr>
            <w:tcW w:w="684" w:type="dxa"/>
            <w:vAlign w:val="center"/>
          </w:tcPr>
          <w:p w14:paraId="1612CE48" w14:textId="77777777" w:rsidR="00E3109C" w:rsidRPr="00FC2839" w:rsidRDefault="00E3109C" w:rsidP="00A17BB2">
            <w:pPr>
              <w:spacing w:beforeLines="40" w:before="96" w:afterLines="40" w:after="96"/>
              <w:contextualSpacing/>
              <w:rPr>
                <w:bCs/>
              </w:rPr>
            </w:pPr>
            <w:r w:rsidRPr="00FC2839">
              <w:t>66</w:t>
            </w:r>
          </w:p>
        </w:tc>
        <w:tc>
          <w:tcPr>
            <w:tcW w:w="0" w:type="auto"/>
            <w:vAlign w:val="center"/>
          </w:tcPr>
          <w:p w14:paraId="6A805846" w14:textId="77777777" w:rsidR="00E3109C" w:rsidRPr="00FC2839" w:rsidRDefault="00E3109C" w:rsidP="00A17BB2">
            <w:pPr>
              <w:spacing w:beforeLines="40" w:before="96" w:afterLines="40" w:after="96"/>
              <w:contextualSpacing/>
            </w:pPr>
            <w:r w:rsidRPr="00FC2839">
              <w:t>Indicate whether you have used marijuana or cannabis (a joint, pot, weed, hash, or hash oil) in the following ways:</w:t>
            </w:r>
          </w:p>
          <w:p w14:paraId="58C77781" w14:textId="77777777" w:rsidR="00E3109C" w:rsidRPr="00FC2839" w:rsidRDefault="00E3109C" w:rsidP="00A17BB2">
            <w:pPr>
              <w:spacing w:beforeLines="40" w:before="96" w:afterLines="40" w:after="96"/>
              <w:contextualSpacing/>
              <w:rPr>
                <w:bCs/>
              </w:rPr>
            </w:pPr>
            <w:r w:rsidRPr="00FC2839">
              <w:t>Used it some other way</w:t>
            </w:r>
          </w:p>
        </w:tc>
        <w:tc>
          <w:tcPr>
            <w:tcW w:w="0" w:type="auto"/>
            <w:vAlign w:val="center"/>
          </w:tcPr>
          <w:p w14:paraId="7740764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I have never done this</w:t>
            </w:r>
          </w:p>
          <w:p w14:paraId="7F06DA5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Yes, I have done this in the last 30 days</w:t>
            </w:r>
          </w:p>
          <w:p w14:paraId="44F2ECF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3 = Yes, I have done this in the last 12 months </w:t>
            </w:r>
          </w:p>
          <w:p w14:paraId="367A4DF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Yes, I have done this, but not in the last 12 months</w:t>
            </w:r>
          </w:p>
          <w:p w14:paraId="0D0F104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96 = Valid Skip </w:t>
            </w:r>
          </w:p>
          <w:p w14:paraId="15F0F33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572F63BC" w14:textId="77777777" w:rsidTr="00687BC2">
        <w:trPr>
          <w:cantSplit/>
        </w:trPr>
        <w:tc>
          <w:tcPr>
            <w:tcW w:w="1843" w:type="dxa"/>
            <w:vAlign w:val="center"/>
          </w:tcPr>
          <w:p w14:paraId="0A8E3D70" w14:textId="77777777" w:rsidR="00E3109C" w:rsidRPr="00FC2839" w:rsidRDefault="00E3109C" w:rsidP="00A17BB2">
            <w:pPr>
              <w:spacing w:beforeLines="40" w:before="96" w:afterLines="40" w:after="96"/>
              <w:contextualSpacing/>
            </w:pPr>
            <w:r w:rsidRPr="00FC2839">
              <w:t>CAN_121</w:t>
            </w:r>
          </w:p>
        </w:tc>
        <w:tc>
          <w:tcPr>
            <w:tcW w:w="684" w:type="dxa"/>
            <w:vAlign w:val="center"/>
          </w:tcPr>
          <w:p w14:paraId="0DD7AFE2" w14:textId="77777777" w:rsidR="00E3109C" w:rsidRPr="00FC2839" w:rsidRDefault="00E3109C" w:rsidP="00A17BB2">
            <w:pPr>
              <w:spacing w:beforeLines="40" w:before="96" w:afterLines="40" w:after="96"/>
              <w:contextualSpacing/>
              <w:rPr>
                <w:bCs/>
              </w:rPr>
            </w:pPr>
            <w:r w:rsidRPr="00FC2839">
              <w:t>67</w:t>
            </w:r>
          </w:p>
        </w:tc>
        <w:tc>
          <w:tcPr>
            <w:tcW w:w="0" w:type="auto"/>
            <w:vAlign w:val="center"/>
          </w:tcPr>
          <w:p w14:paraId="26831B70" w14:textId="77777777" w:rsidR="00E3109C" w:rsidRPr="00FC2839" w:rsidRDefault="00E3109C" w:rsidP="00A17BB2">
            <w:pPr>
              <w:spacing w:beforeLines="40" w:before="96" w:afterLines="40" w:after="96"/>
              <w:contextualSpacing/>
            </w:pPr>
            <w:r w:rsidRPr="00FC2839">
              <w:t>In the last 12 months, how did you usually get the marijuana or cannabis you used?</w:t>
            </w:r>
          </w:p>
          <w:p w14:paraId="0EC06338" w14:textId="77777777" w:rsidR="00E3109C" w:rsidRPr="00FC2839" w:rsidRDefault="00E3109C" w:rsidP="00A17BB2">
            <w:pPr>
              <w:spacing w:beforeLines="40" w:before="96" w:afterLines="40" w:after="96"/>
              <w:contextualSpacing/>
              <w:rPr>
                <w:bCs/>
              </w:rPr>
            </w:pPr>
            <w:r w:rsidRPr="00FC2839">
              <w:rPr>
                <w:bCs/>
              </w:rPr>
              <w:t>(Note: mark only one, i</w:t>
            </w:r>
            <w:r w:rsidRPr="00FC2839">
              <w:t>f you get the marijuana or cannabis from more than one place, please select where you get it most often.</w:t>
            </w:r>
            <w:r w:rsidRPr="00FC2839">
              <w:rPr>
                <w:bCs/>
              </w:rPr>
              <w:t>)</w:t>
            </w:r>
          </w:p>
        </w:tc>
        <w:tc>
          <w:tcPr>
            <w:tcW w:w="0" w:type="auto"/>
            <w:vAlign w:val="center"/>
          </w:tcPr>
          <w:p w14:paraId="05AB126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I have not done this in the last 12 months</w:t>
            </w:r>
          </w:p>
          <w:p w14:paraId="0EEE59C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I grow my own</w:t>
            </w:r>
          </w:p>
          <w:p w14:paraId="68F6148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It was shared around a group of friends</w:t>
            </w:r>
          </w:p>
          <w:p w14:paraId="437D9F6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I took it from a family member or friend without their permission</w:t>
            </w:r>
          </w:p>
          <w:p w14:paraId="455A47D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6 = I took it from someone else without their permission</w:t>
            </w:r>
          </w:p>
          <w:p w14:paraId="338370E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7 = I got or bought it online (e.g., website, social media store, etc.)</w:t>
            </w:r>
          </w:p>
          <w:p w14:paraId="5490222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8 = I got or bought it from a family member or a friend</w:t>
            </w:r>
          </w:p>
          <w:p w14:paraId="387B9EF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 = I got or bought it from someone else</w:t>
            </w:r>
          </w:p>
          <w:p w14:paraId="798D5CC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10 = I bought it from a store</w:t>
            </w:r>
          </w:p>
          <w:p w14:paraId="3F2D9809"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11 = Someone bought it for me at a retail store</w:t>
            </w:r>
          </w:p>
          <w:p w14:paraId="532E656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12 = Other</w:t>
            </w:r>
          </w:p>
          <w:p w14:paraId="35F56CA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96 = Valid Skip</w:t>
            </w:r>
          </w:p>
          <w:p w14:paraId="2356E22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6653905B" w14:textId="77777777" w:rsidTr="00687BC2">
        <w:trPr>
          <w:cantSplit/>
        </w:trPr>
        <w:tc>
          <w:tcPr>
            <w:tcW w:w="1843" w:type="dxa"/>
            <w:vAlign w:val="center"/>
          </w:tcPr>
          <w:p w14:paraId="50121483" w14:textId="77777777" w:rsidR="00E3109C" w:rsidRPr="00FC2839" w:rsidRDefault="00E3109C" w:rsidP="00A17BB2">
            <w:pPr>
              <w:spacing w:beforeLines="40" w:before="96" w:afterLines="40" w:after="96"/>
              <w:contextualSpacing/>
            </w:pPr>
            <w:r w:rsidRPr="00FC2839">
              <w:t>CAN_130</w:t>
            </w:r>
          </w:p>
        </w:tc>
        <w:tc>
          <w:tcPr>
            <w:tcW w:w="684" w:type="dxa"/>
            <w:vAlign w:val="center"/>
          </w:tcPr>
          <w:p w14:paraId="60A9D109" w14:textId="77777777" w:rsidR="00E3109C" w:rsidRPr="00FC2839" w:rsidRDefault="00E3109C" w:rsidP="00A17BB2">
            <w:pPr>
              <w:spacing w:beforeLines="40" w:before="96" w:afterLines="40" w:after="96"/>
              <w:contextualSpacing/>
              <w:rPr>
                <w:bCs/>
              </w:rPr>
            </w:pPr>
            <w:r w:rsidRPr="00FC2839">
              <w:t>68</w:t>
            </w:r>
          </w:p>
        </w:tc>
        <w:tc>
          <w:tcPr>
            <w:tcW w:w="0" w:type="auto"/>
            <w:vAlign w:val="center"/>
          </w:tcPr>
          <w:p w14:paraId="6DC5323D" w14:textId="77777777" w:rsidR="00E3109C" w:rsidRPr="00FC2839" w:rsidRDefault="00E3109C" w:rsidP="00A17BB2">
            <w:pPr>
              <w:spacing w:beforeLines="40" w:before="96" w:afterLines="40" w:after="96"/>
              <w:contextualSpacing/>
            </w:pPr>
            <w:r w:rsidRPr="00FC2839">
              <w:t>The use of cannabis was made legal for adults in Canada. Has it been easier to get marijuana or cannabis for yourself after legalization?</w:t>
            </w:r>
          </w:p>
        </w:tc>
        <w:tc>
          <w:tcPr>
            <w:tcW w:w="0" w:type="auto"/>
            <w:vAlign w:val="center"/>
          </w:tcPr>
          <w:p w14:paraId="4125448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I have never bought/got marijuana or cannabis</w:t>
            </w:r>
          </w:p>
          <w:p w14:paraId="4DC3886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It has been easier</w:t>
            </w:r>
          </w:p>
          <w:p w14:paraId="61548D3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It has been harder</w:t>
            </w:r>
          </w:p>
          <w:p w14:paraId="03BA60D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Neither easier nor harder</w:t>
            </w:r>
          </w:p>
          <w:p w14:paraId="20227E4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08DA8A89" w14:textId="77777777" w:rsidTr="00687BC2">
        <w:trPr>
          <w:cantSplit/>
        </w:trPr>
        <w:tc>
          <w:tcPr>
            <w:tcW w:w="1843" w:type="dxa"/>
            <w:vAlign w:val="center"/>
          </w:tcPr>
          <w:p w14:paraId="2ED5EB18" w14:textId="77777777" w:rsidR="00E3109C" w:rsidRPr="00FC2839" w:rsidRDefault="00E3109C" w:rsidP="00A17BB2">
            <w:pPr>
              <w:spacing w:beforeLines="40" w:before="96" w:afterLines="40" w:after="96"/>
              <w:contextualSpacing/>
            </w:pPr>
            <w:r w:rsidRPr="00FC2839">
              <w:t>CAN_140</w:t>
            </w:r>
          </w:p>
        </w:tc>
        <w:tc>
          <w:tcPr>
            <w:tcW w:w="684" w:type="dxa"/>
            <w:vAlign w:val="center"/>
          </w:tcPr>
          <w:p w14:paraId="5FA8D11B" w14:textId="77777777" w:rsidR="00E3109C" w:rsidRPr="00FC2839" w:rsidRDefault="00E3109C" w:rsidP="00A17BB2">
            <w:pPr>
              <w:spacing w:beforeLines="40" w:before="96" w:afterLines="40" w:after="96"/>
              <w:contextualSpacing/>
              <w:rPr>
                <w:bCs/>
              </w:rPr>
            </w:pPr>
            <w:r w:rsidRPr="00FC2839">
              <w:t>69</w:t>
            </w:r>
          </w:p>
        </w:tc>
        <w:tc>
          <w:tcPr>
            <w:tcW w:w="0" w:type="auto"/>
            <w:vAlign w:val="center"/>
          </w:tcPr>
          <w:p w14:paraId="6A6AED65" w14:textId="77777777" w:rsidR="00E3109C" w:rsidRPr="00FC2839" w:rsidRDefault="00E3109C" w:rsidP="00A17BB2">
            <w:pPr>
              <w:spacing w:beforeLines="40" w:before="96" w:afterLines="40" w:after="96"/>
              <w:contextualSpacing/>
            </w:pPr>
            <w:r w:rsidRPr="00FC2839">
              <w:t xml:space="preserve">In the </w:t>
            </w:r>
            <w:r w:rsidRPr="00FC2839">
              <w:rPr>
                <w:u w:val="single"/>
              </w:rPr>
              <w:t>last 12 months</w:t>
            </w:r>
            <w:r w:rsidRPr="00FC2839">
              <w:t xml:space="preserve">, how often did you have alcohol </w:t>
            </w:r>
            <w:r w:rsidRPr="00FC2839">
              <w:rPr>
                <w:u w:val="single"/>
              </w:rPr>
              <w:t>AND</w:t>
            </w:r>
            <w:r w:rsidRPr="00FC2839">
              <w:t xml:space="preserve"> marijuana or cannabis on the same occasion? (e.g., at a party, in the same evening, etc.)</w:t>
            </w:r>
          </w:p>
        </w:tc>
        <w:tc>
          <w:tcPr>
            <w:tcW w:w="0" w:type="auto"/>
            <w:vAlign w:val="center"/>
          </w:tcPr>
          <w:p w14:paraId="23222DC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I have never had alcohol AND cannabis on one occasion</w:t>
            </w:r>
          </w:p>
          <w:p w14:paraId="71442A2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2 = I have not done this in the last 12 months </w:t>
            </w:r>
          </w:p>
          <w:p w14:paraId="5F12E13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3 = Less than once a month </w:t>
            </w:r>
          </w:p>
          <w:p w14:paraId="7257690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4 = Once a month </w:t>
            </w:r>
          </w:p>
          <w:p w14:paraId="1E650E2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5 = 2 to 3 times a month </w:t>
            </w:r>
          </w:p>
          <w:p w14:paraId="25DCDB7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6 = Once a week </w:t>
            </w:r>
          </w:p>
          <w:p w14:paraId="24DD24C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7 = 2 to 5 times a week </w:t>
            </w:r>
          </w:p>
          <w:p w14:paraId="52D89C0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8 = Daily or almost daily</w:t>
            </w:r>
          </w:p>
          <w:p w14:paraId="5AE6285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 = I do not know</w:t>
            </w:r>
          </w:p>
          <w:p w14:paraId="4AA7224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4D876357" w14:textId="77777777" w:rsidTr="00687BC2">
        <w:trPr>
          <w:cantSplit/>
        </w:trPr>
        <w:tc>
          <w:tcPr>
            <w:tcW w:w="1843" w:type="dxa"/>
            <w:vAlign w:val="center"/>
          </w:tcPr>
          <w:p w14:paraId="4301589A" w14:textId="77777777" w:rsidR="00E3109C" w:rsidRPr="00FC2839" w:rsidRDefault="00E3109C" w:rsidP="00A17BB2">
            <w:pPr>
              <w:spacing w:beforeLines="40" w:before="96" w:afterLines="40" w:after="96"/>
              <w:contextualSpacing/>
            </w:pPr>
            <w:r w:rsidRPr="00FC2839">
              <w:t>UND_010</w:t>
            </w:r>
          </w:p>
        </w:tc>
        <w:tc>
          <w:tcPr>
            <w:tcW w:w="684" w:type="dxa"/>
            <w:vAlign w:val="center"/>
          </w:tcPr>
          <w:p w14:paraId="25B0D394" w14:textId="77777777" w:rsidR="00E3109C" w:rsidRPr="00FC2839" w:rsidRDefault="00E3109C" w:rsidP="00A17BB2">
            <w:pPr>
              <w:spacing w:beforeLines="40" w:before="96" w:afterLines="40" w:after="96"/>
              <w:contextualSpacing/>
              <w:rPr>
                <w:bCs/>
              </w:rPr>
            </w:pPr>
            <w:r w:rsidRPr="00FC2839">
              <w:t>70</w:t>
            </w:r>
          </w:p>
        </w:tc>
        <w:tc>
          <w:tcPr>
            <w:tcW w:w="0" w:type="auto"/>
            <w:vAlign w:val="center"/>
          </w:tcPr>
          <w:p w14:paraId="0BB1A11F" w14:textId="77777777" w:rsidR="00E3109C" w:rsidRPr="00FC2839" w:rsidRDefault="00E3109C" w:rsidP="00A17BB2">
            <w:pPr>
              <w:spacing w:beforeLines="40" w:before="96" w:afterLines="40" w:after="96"/>
              <w:contextualSpacing/>
            </w:pPr>
            <w:r w:rsidRPr="00FC2839">
              <w:t>Have you ever used a drug or substance to get high without knowing what it was?</w:t>
            </w:r>
          </w:p>
        </w:tc>
        <w:tc>
          <w:tcPr>
            <w:tcW w:w="0" w:type="auto"/>
            <w:vAlign w:val="center"/>
          </w:tcPr>
          <w:p w14:paraId="387ED94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I have never done this</w:t>
            </w:r>
          </w:p>
          <w:p w14:paraId="75619F4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2 = Yes, I have done this in the last 12 months </w:t>
            </w:r>
          </w:p>
          <w:p w14:paraId="3D27582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Yes, I have done this, but not in the last 12 months</w:t>
            </w:r>
          </w:p>
          <w:p w14:paraId="296CC9D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34EC9098" w14:textId="77777777" w:rsidTr="00687BC2">
        <w:trPr>
          <w:cantSplit/>
        </w:trPr>
        <w:tc>
          <w:tcPr>
            <w:tcW w:w="1843" w:type="dxa"/>
            <w:vAlign w:val="center"/>
          </w:tcPr>
          <w:p w14:paraId="5DFAE994" w14:textId="77777777" w:rsidR="00E3109C" w:rsidRPr="00FC2839" w:rsidRDefault="00E3109C" w:rsidP="00A17BB2">
            <w:pPr>
              <w:spacing w:beforeLines="40" w:before="96" w:afterLines="40" w:after="96"/>
              <w:contextualSpacing/>
            </w:pPr>
            <w:r w:rsidRPr="00FC2839">
              <w:t>UND_020</w:t>
            </w:r>
          </w:p>
        </w:tc>
        <w:tc>
          <w:tcPr>
            <w:tcW w:w="684" w:type="dxa"/>
            <w:vAlign w:val="center"/>
          </w:tcPr>
          <w:p w14:paraId="7DDFBEF5" w14:textId="77777777" w:rsidR="00E3109C" w:rsidRPr="00FC2839" w:rsidRDefault="00E3109C" w:rsidP="00A17BB2">
            <w:pPr>
              <w:spacing w:beforeLines="40" w:before="96" w:afterLines="40" w:after="96"/>
              <w:contextualSpacing/>
              <w:rPr>
                <w:bCs/>
              </w:rPr>
            </w:pPr>
            <w:r w:rsidRPr="00FC2839">
              <w:t>71</w:t>
            </w:r>
          </w:p>
        </w:tc>
        <w:tc>
          <w:tcPr>
            <w:tcW w:w="0" w:type="auto"/>
            <w:vAlign w:val="center"/>
          </w:tcPr>
          <w:p w14:paraId="0BADC84D" w14:textId="77777777" w:rsidR="00E3109C" w:rsidRPr="00FC2839" w:rsidRDefault="00E3109C" w:rsidP="00A17BB2">
            <w:pPr>
              <w:spacing w:beforeLines="40" w:before="96" w:afterLines="40" w:after="96"/>
              <w:contextualSpacing/>
            </w:pPr>
            <w:r w:rsidRPr="00FC2839">
              <w:t>Have you ever used a drug or substance to get high that was not what you thought it was?</w:t>
            </w:r>
          </w:p>
        </w:tc>
        <w:tc>
          <w:tcPr>
            <w:tcW w:w="0" w:type="auto"/>
            <w:vAlign w:val="center"/>
          </w:tcPr>
          <w:p w14:paraId="24E9D8D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I have never done this</w:t>
            </w:r>
          </w:p>
          <w:p w14:paraId="3A31542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2 = Yes, I have done this in the last 12 months </w:t>
            </w:r>
          </w:p>
          <w:p w14:paraId="11771D8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Yes, I have done this, but not in the last 12 months</w:t>
            </w:r>
          </w:p>
          <w:p w14:paraId="21B4ECC9"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2CC1EF8B" w14:textId="77777777" w:rsidTr="00687BC2">
        <w:trPr>
          <w:cantSplit/>
        </w:trPr>
        <w:tc>
          <w:tcPr>
            <w:tcW w:w="1843" w:type="dxa"/>
            <w:vAlign w:val="center"/>
          </w:tcPr>
          <w:p w14:paraId="7273EC2F" w14:textId="77777777" w:rsidR="00E3109C" w:rsidRPr="00FC2839" w:rsidRDefault="00E3109C" w:rsidP="00A17BB2">
            <w:pPr>
              <w:spacing w:beforeLines="40" w:before="96" w:afterLines="40" w:after="96"/>
              <w:contextualSpacing/>
            </w:pPr>
            <w:r w:rsidRPr="00FC2839">
              <w:t>MET_010</w:t>
            </w:r>
          </w:p>
        </w:tc>
        <w:tc>
          <w:tcPr>
            <w:tcW w:w="684" w:type="dxa"/>
            <w:vAlign w:val="center"/>
          </w:tcPr>
          <w:p w14:paraId="6438C686" w14:textId="77777777" w:rsidR="00E3109C" w:rsidRPr="00FC2839" w:rsidRDefault="00E3109C" w:rsidP="00A17BB2">
            <w:pPr>
              <w:spacing w:beforeLines="40" w:before="96" w:afterLines="40" w:after="96"/>
              <w:contextualSpacing/>
              <w:rPr>
                <w:bCs/>
              </w:rPr>
            </w:pPr>
            <w:r w:rsidRPr="00FC2839">
              <w:t>72</w:t>
            </w:r>
          </w:p>
        </w:tc>
        <w:tc>
          <w:tcPr>
            <w:tcW w:w="0" w:type="auto"/>
            <w:vAlign w:val="center"/>
          </w:tcPr>
          <w:p w14:paraId="712501D5" w14:textId="77777777" w:rsidR="00E3109C" w:rsidRPr="00FC2839" w:rsidRDefault="00E3109C" w:rsidP="00A17BB2">
            <w:pPr>
              <w:spacing w:beforeLines="40" w:before="96" w:afterLines="40" w:after="96"/>
              <w:contextualSpacing/>
              <w:rPr>
                <w:bCs/>
              </w:rPr>
            </w:pPr>
            <w:r w:rsidRPr="00FC2839">
              <w:rPr>
                <w:bCs/>
              </w:rPr>
              <w:t>Have you ever used or tried a</w:t>
            </w:r>
            <w:r w:rsidRPr="00FC2839">
              <w:t>mphetamines (speed, crystal meth or ice, meth, crank, …)?</w:t>
            </w:r>
          </w:p>
        </w:tc>
        <w:tc>
          <w:tcPr>
            <w:tcW w:w="0" w:type="auto"/>
            <w:vAlign w:val="center"/>
          </w:tcPr>
          <w:p w14:paraId="33C42B9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I have never done this</w:t>
            </w:r>
          </w:p>
          <w:p w14:paraId="07C8DFD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2 = Yes, I have done this in the last 12 months </w:t>
            </w:r>
          </w:p>
          <w:p w14:paraId="4040772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Yes, I have done this, but not in the last 12 months</w:t>
            </w:r>
          </w:p>
          <w:p w14:paraId="0428D00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38726726" w14:textId="77777777" w:rsidTr="00687BC2">
        <w:trPr>
          <w:cantSplit/>
        </w:trPr>
        <w:tc>
          <w:tcPr>
            <w:tcW w:w="1843" w:type="dxa"/>
            <w:vAlign w:val="center"/>
          </w:tcPr>
          <w:p w14:paraId="270F6E28" w14:textId="77777777" w:rsidR="00E3109C" w:rsidRPr="00FC2839" w:rsidRDefault="00E3109C" w:rsidP="00A17BB2">
            <w:pPr>
              <w:spacing w:beforeLines="40" w:before="96" w:afterLines="40" w:after="96"/>
              <w:contextualSpacing/>
            </w:pPr>
            <w:r w:rsidRPr="00FC2839">
              <w:t>XTC_010</w:t>
            </w:r>
          </w:p>
        </w:tc>
        <w:tc>
          <w:tcPr>
            <w:tcW w:w="684" w:type="dxa"/>
            <w:vAlign w:val="center"/>
          </w:tcPr>
          <w:p w14:paraId="1601B306" w14:textId="77777777" w:rsidR="00E3109C" w:rsidRPr="00FC2839" w:rsidRDefault="00E3109C" w:rsidP="00A17BB2">
            <w:pPr>
              <w:spacing w:beforeLines="40" w:before="96" w:afterLines="40" w:after="96"/>
              <w:contextualSpacing/>
              <w:rPr>
                <w:bCs/>
              </w:rPr>
            </w:pPr>
            <w:r w:rsidRPr="00FC2839">
              <w:t>73</w:t>
            </w:r>
          </w:p>
        </w:tc>
        <w:tc>
          <w:tcPr>
            <w:tcW w:w="0" w:type="auto"/>
            <w:vAlign w:val="center"/>
          </w:tcPr>
          <w:p w14:paraId="5A3DB363" w14:textId="77777777" w:rsidR="00E3109C" w:rsidRPr="00FC2839" w:rsidRDefault="00E3109C" w:rsidP="00A17BB2">
            <w:pPr>
              <w:spacing w:beforeLines="40" w:before="96" w:afterLines="40" w:after="96"/>
              <w:contextualSpacing/>
            </w:pPr>
            <w:r w:rsidRPr="00FC2839">
              <w:t>Have you ever used or tried MDMA (ecstasy, E, X, …)?</w:t>
            </w:r>
          </w:p>
        </w:tc>
        <w:tc>
          <w:tcPr>
            <w:tcW w:w="0" w:type="auto"/>
            <w:vAlign w:val="center"/>
          </w:tcPr>
          <w:p w14:paraId="0C17BE6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I have never done this</w:t>
            </w:r>
          </w:p>
          <w:p w14:paraId="05EF217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2 = Yes, I have done this in the last 12 months </w:t>
            </w:r>
          </w:p>
          <w:p w14:paraId="41E2F19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Yes, I have done this, but not in the last 12 months</w:t>
            </w:r>
          </w:p>
          <w:p w14:paraId="3A5A621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65CD93EE" w14:textId="77777777" w:rsidTr="00687BC2">
        <w:trPr>
          <w:cantSplit/>
        </w:trPr>
        <w:tc>
          <w:tcPr>
            <w:tcW w:w="1843" w:type="dxa"/>
            <w:vAlign w:val="center"/>
          </w:tcPr>
          <w:p w14:paraId="17EBDF45" w14:textId="77777777" w:rsidR="00E3109C" w:rsidRPr="00FC2839" w:rsidRDefault="00E3109C" w:rsidP="00A17BB2">
            <w:pPr>
              <w:spacing w:beforeLines="40" w:before="96" w:afterLines="40" w:after="96"/>
              <w:contextualSpacing/>
            </w:pPr>
            <w:r w:rsidRPr="00FC2839">
              <w:t>HAL_010</w:t>
            </w:r>
          </w:p>
        </w:tc>
        <w:tc>
          <w:tcPr>
            <w:tcW w:w="684" w:type="dxa"/>
            <w:vAlign w:val="center"/>
          </w:tcPr>
          <w:p w14:paraId="4EE111F6" w14:textId="77777777" w:rsidR="00E3109C" w:rsidRPr="00FC2839" w:rsidRDefault="00E3109C" w:rsidP="00A17BB2">
            <w:pPr>
              <w:spacing w:beforeLines="40" w:before="96" w:afterLines="40" w:after="96"/>
              <w:contextualSpacing/>
              <w:rPr>
                <w:bCs/>
              </w:rPr>
            </w:pPr>
            <w:r w:rsidRPr="00FC2839">
              <w:t>74</w:t>
            </w:r>
          </w:p>
        </w:tc>
        <w:tc>
          <w:tcPr>
            <w:tcW w:w="0" w:type="auto"/>
            <w:vAlign w:val="center"/>
          </w:tcPr>
          <w:p w14:paraId="2B7AF78A" w14:textId="77777777" w:rsidR="00E3109C" w:rsidRPr="00FC2839" w:rsidRDefault="00E3109C" w:rsidP="00A17BB2">
            <w:pPr>
              <w:spacing w:beforeLines="40" w:before="96" w:afterLines="40" w:after="96"/>
              <w:contextualSpacing/>
              <w:rPr>
                <w:bCs/>
              </w:rPr>
            </w:pPr>
            <w:r w:rsidRPr="00FC2839">
              <w:rPr>
                <w:bCs/>
              </w:rPr>
              <w:t>Have you ever used or tried h</w:t>
            </w:r>
            <w:r w:rsidRPr="00FC2839">
              <w:t xml:space="preserve">allucinogens (LSD, acid, PCP, magic mushrooms or ‘shrooms’, </w:t>
            </w:r>
            <w:proofErr w:type="spellStart"/>
            <w:r w:rsidRPr="00FC2839">
              <w:t>mesc</w:t>
            </w:r>
            <w:proofErr w:type="spellEnd"/>
            <w:r w:rsidRPr="00FC2839">
              <w:t xml:space="preserve">, </w:t>
            </w:r>
            <w:proofErr w:type="spellStart"/>
            <w:r w:rsidRPr="00FC2839">
              <w:t>ketamines</w:t>
            </w:r>
            <w:proofErr w:type="spellEnd"/>
            <w:r w:rsidRPr="00FC2839">
              <w:t>, …)?</w:t>
            </w:r>
          </w:p>
        </w:tc>
        <w:tc>
          <w:tcPr>
            <w:tcW w:w="0" w:type="auto"/>
            <w:vAlign w:val="center"/>
          </w:tcPr>
          <w:p w14:paraId="2777359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I have never done this</w:t>
            </w:r>
          </w:p>
          <w:p w14:paraId="234E934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2 = Yes, I have done this in the last 12 months </w:t>
            </w:r>
          </w:p>
          <w:p w14:paraId="1874ECF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Yes, I have done this, but not in the last 12 months</w:t>
            </w:r>
          </w:p>
          <w:p w14:paraId="58B2FE2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670E6EF6" w14:textId="77777777" w:rsidTr="00687BC2">
        <w:trPr>
          <w:cantSplit/>
        </w:trPr>
        <w:tc>
          <w:tcPr>
            <w:tcW w:w="1843" w:type="dxa"/>
            <w:vAlign w:val="center"/>
          </w:tcPr>
          <w:p w14:paraId="1AB10946" w14:textId="77777777" w:rsidR="00E3109C" w:rsidRPr="00FC2839" w:rsidRDefault="00E3109C" w:rsidP="00A17BB2">
            <w:pPr>
              <w:spacing w:beforeLines="40" w:before="96" w:afterLines="40" w:after="96"/>
              <w:contextualSpacing/>
            </w:pPr>
            <w:r w:rsidRPr="00FC2839">
              <w:t>HER_010</w:t>
            </w:r>
          </w:p>
        </w:tc>
        <w:tc>
          <w:tcPr>
            <w:tcW w:w="684" w:type="dxa"/>
            <w:vAlign w:val="center"/>
          </w:tcPr>
          <w:p w14:paraId="14BD86EB" w14:textId="77777777" w:rsidR="00E3109C" w:rsidRPr="00FC2839" w:rsidRDefault="00E3109C" w:rsidP="00A17BB2">
            <w:pPr>
              <w:spacing w:beforeLines="40" w:before="96" w:afterLines="40" w:after="96"/>
              <w:contextualSpacing/>
              <w:rPr>
                <w:bCs/>
              </w:rPr>
            </w:pPr>
            <w:r w:rsidRPr="00FC2839">
              <w:t>75</w:t>
            </w:r>
          </w:p>
        </w:tc>
        <w:tc>
          <w:tcPr>
            <w:tcW w:w="0" w:type="auto"/>
            <w:vAlign w:val="center"/>
          </w:tcPr>
          <w:p w14:paraId="45ED9999" w14:textId="77777777" w:rsidR="00E3109C" w:rsidRPr="00FC2839" w:rsidRDefault="00E3109C" w:rsidP="00A17BB2">
            <w:pPr>
              <w:spacing w:beforeLines="40" w:before="96" w:afterLines="40" w:after="96"/>
              <w:contextualSpacing/>
            </w:pPr>
            <w:r w:rsidRPr="00FC2839">
              <w:t>Have you ever used or tried heroin (smack, junk, horse, …)?</w:t>
            </w:r>
          </w:p>
        </w:tc>
        <w:tc>
          <w:tcPr>
            <w:tcW w:w="0" w:type="auto"/>
            <w:vAlign w:val="center"/>
          </w:tcPr>
          <w:p w14:paraId="472A4D3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I have never done this</w:t>
            </w:r>
          </w:p>
          <w:p w14:paraId="3CE0E729"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2 = Yes, I have done this in the last 12 months </w:t>
            </w:r>
          </w:p>
          <w:p w14:paraId="1B10E1D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Yes, I have done this, but not in the last 12 months</w:t>
            </w:r>
          </w:p>
          <w:p w14:paraId="71B5D08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1C06DB0B" w14:textId="77777777" w:rsidTr="00687BC2">
        <w:trPr>
          <w:cantSplit/>
        </w:trPr>
        <w:tc>
          <w:tcPr>
            <w:tcW w:w="1843" w:type="dxa"/>
            <w:vAlign w:val="center"/>
          </w:tcPr>
          <w:p w14:paraId="2FC3C6FC" w14:textId="77777777" w:rsidR="00E3109C" w:rsidRPr="00FC2839" w:rsidRDefault="00E3109C" w:rsidP="00A17BB2">
            <w:pPr>
              <w:spacing w:beforeLines="40" w:before="96" w:afterLines="40" w:after="96"/>
              <w:contextualSpacing/>
            </w:pPr>
            <w:r w:rsidRPr="00FC2839">
              <w:t>COC_010</w:t>
            </w:r>
          </w:p>
        </w:tc>
        <w:tc>
          <w:tcPr>
            <w:tcW w:w="684" w:type="dxa"/>
            <w:vAlign w:val="center"/>
          </w:tcPr>
          <w:p w14:paraId="04B56F71" w14:textId="77777777" w:rsidR="00E3109C" w:rsidRPr="00FC2839" w:rsidRDefault="00E3109C" w:rsidP="00A17BB2">
            <w:pPr>
              <w:spacing w:beforeLines="40" w:before="96" w:afterLines="40" w:after="96"/>
              <w:contextualSpacing/>
              <w:rPr>
                <w:bCs/>
              </w:rPr>
            </w:pPr>
            <w:r w:rsidRPr="00FC2839">
              <w:t>76</w:t>
            </w:r>
          </w:p>
        </w:tc>
        <w:tc>
          <w:tcPr>
            <w:tcW w:w="0" w:type="auto"/>
            <w:vAlign w:val="center"/>
          </w:tcPr>
          <w:p w14:paraId="3F80F6E0" w14:textId="77777777" w:rsidR="00E3109C" w:rsidRPr="00FC2839" w:rsidRDefault="00E3109C" w:rsidP="00A17BB2">
            <w:pPr>
              <w:spacing w:beforeLines="40" w:before="96" w:afterLines="40" w:after="96"/>
              <w:contextualSpacing/>
            </w:pPr>
            <w:r w:rsidRPr="00FC2839">
              <w:t>Have you ever used or tried cocaine (crack, blow, snow, …)?</w:t>
            </w:r>
          </w:p>
        </w:tc>
        <w:tc>
          <w:tcPr>
            <w:tcW w:w="0" w:type="auto"/>
            <w:vAlign w:val="center"/>
          </w:tcPr>
          <w:p w14:paraId="518BCB6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I have never done this</w:t>
            </w:r>
          </w:p>
          <w:p w14:paraId="7B0670E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2 = Yes, I have done this in the last 12 months </w:t>
            </w:r>
          </w:p>
          <w:p w14:paraId="412622E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Yes, I have done this, but not in the last 12 months</w:t>
            </w:r>
          </w:p>
          <w:p w14:paraId="6F1537B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3E75153D" w14:textId="77777777" w:rsidTr="00687BC2">
        <w:trPr>
          <w:cantSplit/>
        </w:trPr>
        <w:tc>
          <w:tcPr>
            <w:tcW w:w="1843" w:type="dxa"/>
            <w:vAlign w:val="center"/>
          </w:tcPr>
          <w:p w14:paraId="4E0E0924" w14:textId="77777777" w:rsidR="00E3109C" w:rsidRPr="00FC2839" w:rsidRDefault="00E3109C" w:rsidP="00A17BB2">
            <w:pPr>
              <w:spacing w:beforeLines="40" w:before="96" w:afterLines="40" w:after="96"/>
              <w:contextualSpacing/>
            </w:pPr>
            <w:r w:rsidRPr="00FC2839">
              <w:t>SYN_010</w:t>
            </w:r>
          </w:p>
        </w:tc>
        <w:tc>
          <w:tcPr>
            <w:tcW w:w="684" w:type="dxa"/>
            <w:vAlign w:val="center"/>
          </w:tcPr>
          <w:p w14:paraId="0B81833F" w14:textId="77777777" w:rsidR="00E3109C" w:rsidRPr="00FC2839" w:rsidRDefault="00E3109C" w:rsidP="00A17BB2">
            <w:pPr>
              <w:spacing w:beforeLines="40" w:before="96" w:afterLines="40" w:after="96"/>
              <w:contextualSpacing/>
              <w:rPr>
                <w:bCs/>
              </w:rPr>
            </w:pPr>
            <w:r w:rsidRPr="00FC2839">
              <w:t>77</w:t>
            </w:r>
          </w:p>
        </w:tc>
        <w:tc>
          <w:tcPr>
            <w:tcW w:w="0" w:type="auto"/>
            <w:vAlign w:val="center"/>
          </w:tcPr>
          <w:p w14:paraId="0294C136" w14:textId="77777777" w:rsidR="00E3109C" w:rsidRPr="00FC2839" w:rsidRDefault="00E3109C" w:rsidP="00A17BB2">
            <w:pPr>
              <w:spacing w:beforeLines="40" w:before="96" w:afterLines="40" w:after="96"/>
              <w:contextualSpacing/>
            </w:pPr>
            <w:r w:rsidRPr="00FC2839">
              <w:t>Have you ever used or tried synthetic cannabinoids (spice, synthetic marijuana, scence, herbal mixtures, herbal incense, …)?</w:t>
            </w:r>
          </w:p>
        </w:tc>
        <w:tc>
          <w:tcPr>
            <w:tcW w:w="0" w:type="auto"/>
            <w:vAlign w:val="center"/>
          </w:tcPr>
          <w:p w14:paraId="1FC4E65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I have never done this</w:t>
            </w:r>
          </w:p>
          <w:p w14:paraId="5FC6955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2 = Yes, I have done this in the last 12 months </w:t>
            </w:r>
          </w:p>
          <w:p w14:paraId="605D133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Yes, I have done this, but not in the last 12 months</w:t>
            </w:r>
          </w:p>
          <w:p w14:paraId="6DB7C7B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0E3B84B7" w14:textId="77777777" w:rsidTr="00687BC2">
        <w:trPr>
          <w:cantSplit/>
        </w:trPr>
        <w:tc>
          <w:tcPr>
            <w:tcW w:w="1843" w:type="dxa"/>
            <w:vAlign w:val="center"/>
          </w:tcPr>
          <w:p w14:paraId="2CBC9EB3" w14:textId="77777777" w:rsidR="00E3109C" w:rsidRPr="00FC2839" w:rsidRDefault="00E3109C" w:rsidP="00A17BB2">
            <w:pPr>
              <w:spacing w:beforeLines="40" w:before="96" w:afterLines="40" w:after="96"/>
              <w:contextualSpacing/>
            </w:pPr>
            <w:r w:rsidRPr="00FC2839">
              <w:t>BZP_010</w:t>
            </w:r>
          </w:p>
        </w:tc>
        <w:tc>
          <w:tcPr>
            <w:tcW w:w="684" w:type="dxa"/>
            <w:vAlign w:val="center"/>
          </w:tcPr>
          <w:p w14:paraId="5B211530" w14:textId="77777777" w:rsidR="00E3109C" w:rsidRPr="00FC2839" w:rsidRDefault="00E3109C" w:rsidP="00A17BB2">
            <w:pPr>
              <w:spacing w:beforeLines="40" w:before="96" w:afterLines="40" w:after="96"/>
              <w:contextualSpacing/>
              <w:rPr>
                <w:bCs/>
              </w:rPr>
            </w:pPr>
            <w:r w:rsidRPr="00FC2839">
              <w:t>78</w:t>
            </w:r>
          </w:p>
        </w:tc>
        <w:tc>
          <w:tcPr>
            <w:tcW w:w="0" w:type="auto"/>
            <w:vAlign w:val="center"/>
          </w:tcPr>
          <w:p w14:paraId="1F36BC50" w14:textId="77777777" w:rsidR="00E3109C" w:rsidRPr="00FC2839" w:rsidRDefault="00E3109C" w:rsidP="00A17BB2">
            <w:pPr>
              <w:spacing w:beforeLines="40" w:before="96" w:afterLines="40" w:after="96"/>
              <w:contextualSpacing/>
              <w:rPr>
                <w:bCs/>
              </w:rPr>
            </w:pPr>
            <w:r w:rsidRPr="00FC2839">
              <w:rPr>
                <w:bCs/>
              </w:rPr>
              <w:t xml:space="preserve">Have you ever used or tried </w:t>
            </w:r>
            <w:r w:rsidRPr="00FC2839">
              <w:t>BZP/TFMPP (legal X, A2, piperazine, frenzy, nemesis, …)?</w:t>
            </w:r>
          </w:p>
        </w:tc>
        <w:tc>
          <w:tcPr>
            <w:tcW w:w="0" w:type="auto"/>
            <w:vAlign w:val="center"/>
          </w:tcPr>
          <w:p w14:paraId="11E315C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I have never done this</w:t>
            </w:r>
          </w:p>
          <w:p w14:paraId="4FC7C039"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2 = Yes, I have done this in the last 12 months </w:t>
            </w:r>
          </w:p>
          <w:p w14:paraId="3D261C6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Yes, I have done this, but not in the last 12 months</w:t>
            </w:r>
          </w:p>
          <w:p w14:paraId="7A1B8EA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3C3C4697" w14:textId="77777777" w:rsidTr="00687BC2">
        <w:trPr>
          <w:cantSplit/>
        </w:trPr>
        <w:tc>
          <w:tcPr>
            <w:tcW w:w="1843" w:type="dxa"/>
            <w:vAlign w:val="center"/>
          </w:tcPr>
          <w:p w14:paraId="1C5F2C3C" w14:textId="77777777" w:rsidR="00E3109C" w:rsidRPr="00FC2839" w:rsidRDefault="00E3109C" w:rsidP="00A17BB2">
            <w:pPr>
              <w:spacing w:beforeLines="40" w:before="96" w:afterLines="40" w:after="96"/>
              <w:contextualSpacing/>
            </w:pPr>
            <w:r w:rsidRPr="00FC2839">
              <w:t>BS_010</w:t>
            </w:r>
          </w:p>
        </w:tc>
        <w:tc>
          <w:tcPr>
            <w:tcW w:w="684" w:type="dxa"/>
            <w:vAlign w:val="center"/>
          </w:tcPr>
          <w:p w14:paraId="0A30C5C7" w14:textId="77777777" w:rsidR="00E3109C" w:rsidRPr="00FC2839" w:rsidRDefault="00E3109C" w:rsidP="00A17BB2">
            <w:pPr>
              <w:spacing w:beforeLines="40" w:before="96" w:afterLines="40" w:after="96"/>
              <w:contextualSpacing/>
              <w:rPr>
                <w:bCs/>
              </w:rPr>
            </w:pPr>
            <w:r w:rsidRPr="00FC2839">
              <w:t>79</w:t>
            </w:r>
          </w:p>
        </w:tc>
        <w:tc>
          <w:tcPr>
            <w:tcW w:w="0" w:type="auto"/>
            <w:vAlign w:val="center"/>
          </w:tcPr>
          <w:p w14:paraId="0C201DD1" w14:textId="77777777" w:rsidR="00E3109C" w:rsidRPr="00FC2839" w:rsidRDefault="00E3109C" w:rsidP="00A17BB2">
            <w:pPr>
              <w:spacing w:beforeLines="40" w:before="96" w:afterLines="40" w:after="96"/>
              <w:contextualSpacing/>
              <w:rPr>
                <w:bCs/>
              </w:rPr>
            </w:pPr>
            <w:r w:rsidRPr="00FC2839">
              <w:rPr>
                <w:bCs/>
              </w:rPr>
              <w:t>Have you ever used or tried b</w:t>
            </w:r>
            <w:r w:rsidRPr="00FC2839">
              <w:t>ath salts (mephedrone, MDPV, meph, MCAT, …)?</w:t>
            </w:r>
          </w:p>
        </w:tc>
        <w:tc>
          <w:tcPr>
            <w:tcW w:w="0" w:type="auto"/>
            <w:vAlign w:val="center"/>
          </w:tcPr>
          <w:p w14:paraId="4724891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I have never done this</w:t>
            </w:r>
          </w:p>
          <w:p w14:paraId="5FABC04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2 = Yes, I have done this in the last 12 months </w:t>
            </w:r>
          </w:p>
          <w:p w14:paraId="5AFC088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Yes, I have done this, but not in the last 12 months</w:t>
            </w:r>
          </w:p>
          <w:p w14:paraId="11DF3D3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02605CBF" w14:textId="77777777" w:rsidTr="00687BC2">
        <w:trPr>
          <w:cantSplit/>
        </w:trPr>
        <w:tc>
          <w:tcPr>
            <w:tcW w:w="1843" w:type="dxa"/>
            <w:vAlign w:val="center"/>
          </w:tcPr>
          <w:p w14:paraId="6F6CE000" w14:textId="77777777" w:rsidR="00E3109C" w:rsidRPr="00FC2839" w:rsidRDefault="00E3109C" w:rsidP="00A17BB2">
            <w:pPr>
              <w:spacing w:beforeLines="40" w:before="96" w:afterLines="40" w:after="96"/>
              <w:contextualSpacing/>
            </w:pPr>
            <w:r w:rsidRPr="00FC2839">
              <w:t>TNB_010</w:t>
            </w:r>
          </w:p>
        </w:tc>
        <w:tc>
          <w:tcPr>
            <w:tcW w:w="684" w:type="dxa"/>
            <w:vAlign w:val="center"/>
          </w:tcPr>
          <w:p w14:paraId="3EDA5557" w14:textId="77777777" w:rsidR="00E3109C" w:rsidRPr="00FC2839" w:rsidRDefault="00E3109C" w:rsidP="00A17BB2">
            <w:pPr>
              <w:spacing w:beforeLines="40" w:before="96" w:afterLines="40" w:after="96"/>
              <w:contextualSpacing/>
              <w:rPr>
                <w:bCs/>
              </w:rPr>
            </w:pPr>
            <w:r w:rsidRPr="00FC2839">
              <w:t>80</w:t>
            </w:r>
          </w:p>
        </w:tc>
        <w:tc>
          <w:tcPr>
            <w:tcW w:w="0" w:type="auto"/>
            <w:vAlign w:val="center"/>
          </w:tcPr>
          <w:p w14:paraId="5908AF77" w14:textId="77777777" w:rsidR="00E3109C" w:rsidRPr="00FC2839" w:rsidRDefault="00E3109C" w:rsidP="00A17BB2">
            <w:pPr>
              <w:spacing w:beforeLines="40" w:before="96" w:afterLines="40" w:after="96"/>
              <w:contextualSpacing/>
              <w:rPr>
                <w:bCs/>
              </w:rPr>
            </w:pPr>
            <w:r w:rsidRPr="00FC2839">
              <w:rPr>
                <w:bCs/>
              </w:rPr>
              <w:t xml:space="preserve">Have you ever used or tried </w:t>
            </w:r>
            <w:r w:rsidRPr="00FC2839">
              <w:t>2C (nexus, 2C-B, 2C-I, 2C-C, …) or NBOMe (25C-NBOMe, 25B-NBOMe, 25I-NBOMe, …)?</w:t>
            </w:r>
          </w:p>
        </w:tc>
        <w:tc>
          <w:tcPr>
            <w:tcW w:w="0" w:type="auto"/>
            <w:vAlign w:val="center"/>
          </w:tcPr>
          <w:p w14:paraId="3D403F4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I have never done this</w:t>
            </w:r>
          </w:p>
          <w:p w14:paraId="64C922F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2 = Yes, I have done this in the last 12 months </w:t>
            </w:r>
          </w:p>
          <w:p w14:paraId="1350690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Yes, I have done this, but not in the last 12 months</w:t>
            </w:r>
          </w:p>
          <w:p w14:paraId="0EDAFE7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75F36609" w14:textId="77777777" w:rsidTr="00687BC2">
        <w:trPr>
          <w:cantSplit/>
        </w:trPr>
        <w:tc>
          <w:tcPr>
            <w:tcW w:w="1843" w:type="dxa"/>
            <w:vAlign w:val="center"/>
          </w:tcPr>
          <w:p w14:paraId="45D2AC21" w14:textId="77777777" w:rsidR="00E3109C" w:rsidRPr="00FC2839" w:rsidRDefault="00E3109C" w:rsidP="00A17BB2">
            <w:pPr>
              <w:spacing w:beforeLines="40" w:before="96" w:afterLines="40" w:after="96"/>
              <w:contextualSpacing/>
            </w:pPr>
            <w:r w:rsidRPr="00FC2839">
              <w:t>TRP_010</w:t>
            </w:r>
          </w:p>
        </w:tc>
        <w:tc>
          <w:tcPr>
            <w:tcW w:w="684" w:type="dxa"/>
            <w:vAlign w:val="center"/>
          </w:tcPr>
          <w:p w14:paraId="3E22564B" w14:textId="77777777" w:rsidR="00E3109C" w:rsidRPr="00FC2839" w:rsidRDefault="00E3109C" w:rsidP="00A17BB2">
            <w:pPr>
              <w:spacing w:beforeLines="40" w:before="96" w:afterLines="40" w:after="96"/>
              <w:contextualSpacing/>
              <w:rPr>
                <w:bCs/>
              </w:rPr>
            </w:pPr>
            <w:r w:rsidRPr="00FC2839">
              <w:t>81</w:t>
            </w:r>
          </w:p>
        </w:tc>
        <w:tc>
          <w:tcPr>
            <w:tcW w:w="0" w:type="auto"/>
            <w:vAlign w:val="center"/>
          </w:tcPr>
          <w:p w14:paraId="46553FBB" w14:textId="77777777" w:rsidR="00E3109C" w:rsidRPr="00FC2839" w:rsidRDefault="00E3109C" w:rsidP="00A17BB2">
            <w:pPr>
              <w:spacing w:beforeLines="40" w:before="96" w:afterLines="40" w:after="96"/>
              <w:contextualSpacing/>
              <w:rPr>
                <w:bCs/>
              </w:rPr>
            </w:pPr>
            <w:r w:rsidRPr="00FC2839">
              <w:rPr>
                <w:bCs/>
              </w:rPr>
              <w:t>Have you ever used or tried t</w:t>
            </w:r>
            <w:r w:rsidRPr="00FC2839">
              <w:t>ryptamines (DMT, ‘psychosis’, AMT, foxy, …)?</w:t>
            </w:r>
          </w:p>
        </w:tc>
        <w:tc>
          <w:tcPr>
            <w:tcW w:w="0" w:type="auto"/>
            <w:vAlign w:val="center"/>
          </w:tcPr>
          <w:p w14:paraId="4F7AC38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I have never done this</w:t>
            </w:r>
          </w:p>
          <w:p w14:paraId="33ABB64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2 = Yes, I have done this in the last 12 months </w:t>
            </w:r>
          </w:p>
          <w:p w14:paraId="5D7DCB3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Yes, I have done this, but not in the last 12 months</w:t>
            </w:r>
          </w:p>
          <w:p w14:paraId="3DEADB7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38A861E8" w14:textId="77777777" w:rsidTr="00687BC2">
        <w:trPr>
          <w:cantSplit/>
        </w:trPr>
        <w:tc>
          <w:tcPr>
            <w:tcW w:w="1843" w:type="dxa"/>
            <w:vAlign w:val="center"/>
          </w:tcPr>
          <w:p w14:paraId="159E4B60" w14:textId="77777777" w:rsidR="00E3109C" w:rsidRPr="00FC2839" w:rsidRDefault="00E3109C" w:rsidP="00A17BB2">
            <w:pPr>
              <w:spacing w:beforeLines="40" w:before="96" w:afterLines="40" w:after="96"/>
              <w:contextualSpacing/>
            </w:pPr>
            <w:r w:rsidRPr="00FC2839">
              <w:t>GLU_010</w:t>
            </w:r>
          </w:p>
        </w:tc>
        <w:tc>
          <w:tcPr>
            <w:tcW w:w="684" w:type="dxa"/>
            <w:vAlign w:val="center"/>
          </w:tcPr>
          <w:p w14:paraId="74BE6F20" w14:textId="77777777" w:rsidR="00E3109C" w:rsidRPr="00FC2839" w:rsidRDefault="00E3109C" w:rsidP="00A17BB2">
            <w:pPr>
              <w:spacing w:beforeLines="40" w:before="96" w:afterLines="40" w:after="96"/>
              <w:contextualSpacing/>
              <w:rPr>
                <w:bCs/>
              </w:rPr>
            </w:pPr>
            <w:r w:rsidRPr="00FC2839">
              <w:t>82</w:t>
            </w:r>
          </w:p>
        </w:tc>
        <w:tc>
          <w:tcPr>
            <w:tcW w:w="0" w:type="auto"/>
            <w:vAlign w:val="center"/>
          </w:tcPr>
          <w:p w14:paraId="48BA02E1" w14:textId="77777777" w:rsidR="00E3109C" w:rsidRPr="00FC2839" w:rsidRDefault="00E3109C" w:rsidP="00A17BB2">
            <w:pPr>
              <w:spacing w:beforeLines="40" w:before="96" w:afterLines="40" w:after="96"/>
              <w:contextualSpacing/>
              <w:rPr>
                <w:bCs/>
              </w:rPr>
            </w:pPr>
            <w:r w:rsidRPr="00FC2839">
              <w:rPr>
                <w:bCs/>
              </w:rPr>
              <w:t>Have you ever used or tried g</w:t>
            </w:r>
            <w:r w:rsidRPr="00FC2839">
              <w:t>lue, gasoline, or other solvents to get high?</w:t>
            </w:r>
          </w:p>
        </w:tc>
        <w:tc>
          <w:tcPr>
            <w:tcW w:w="0" w:type="auto"/>
            <w:vAlign w:val="center"/>
          </w:tcPr>
          <w:p w14:paraId="230D4D1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I have never done this</w:t>
            </w:r>
          </w:p>
          <w:p w14:paraId="5052BBD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2 = Yes, I have done this in the last 12 months </w:t>
            </w:r>
          </w:p>
          <w:p w14:paraId="10FD6DE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Yes, I have done this, but not in the last 12 months</w:t>
            </w:r>
          </w:p>
          <w:p w14:paraId="656D998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2FA1EB07" w14:textId="77777777" w:rsidTr="00687BC2">
        <w:trPr>
          <w:cantSplit/>
        </w:trPr>
        <w:tc>
          <w:tcPr>
            <w:tcW w:w="1843" w:type="dxa"/>
            <w:vAlign w:val="center"/>
          </w:tcPr>
          <w:p w14:paraId="2EC0D727" w14:textId="77777777" w:rsidR="00E3109C" w:rsidRPr="00FC2839" w:rsidRDefault="00E3109C" w:rsidP="00A17BB2">
            <w:pPr>
              <w:spacing w:beforeLines="40" w:before="96" w:afterLines="40" w:after="96"/>
              <w:contextualSpacing/>
            </w:pPr>
            <w:r w:rsidRPr="00FC2839">
              <w:t>SAL_010</w:t>
            </w:r>
          </w:p>
        </w:tc>
        <w:tc>
          <w:tcPr>
            <w:tcW w:w="684" w:type="dxa"/>
            <w:vAlign w:val="center"/>
          </w:tcPr>
          <w:p w14:paraId="370AACCA" w14:textId="77777777" w:rsidR="00E3109C" w:rsidRPr="00FC2839" w:rsidRDefault="00E3109C" w:rsidP="00A17BB2">
            <w:pPr>
              <w:spacing w:beforeLines="40" w:before="96" w:afterLines="40" w:after="96"/>
              <w:contextualSpacing/>
              <w:rPr>
                <w:bCs/>
              </w:rPr>
            </w:pPr>
            <w:r w:rsidRPr="00FC2839">
              <w:t>83</w:t>
            </w:r>
          </w:p>
        </w:tc>
        <w:tc>
          <w:tcPr>
            <w:tcW w:w="0" w:type="auto"/>
            <w:vAlign w:val="center"/>
          </w:tcPr>
          <w:p w14:paraId="2F938F03" w14:textId="77777777" w:rsidR="00E3109C" w:rsidRPr="00FC2839" w:rsidRDefault="00E3109C" w:rsidP="00A17BB2">
            <w:pPr>
              <w:spacing w:beforeLines="40" w:before="96" w:afterLines="40" w:after="96"/>
              <w:contextualSpacing/>
            </w:pPr>
            <w:r w:rsidRPr="00FC2839">
              <w:t>Have you ever used or tried salvia (divine sage, magic mint, sally D, …)?</w:t>
            </w:r>
          </w:p>
        </w:tc>
        <w:tc>
          <w:tcPr>
            <w:tcW w:w="0" w:type="auto"/>
            <w:vAlign w:val="center"/>
          </w:tcPr>
          <w:p w14:paraId="4AE2207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I have never done this</w:t>
            </w:r>
          </w:p>
          <w:p w14:paraId="6004157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2 = Yes, I have done this in the last 12 months </w:t>
            </w:r>
          </w:p>
          <w:p w14:paraId="17B7BAA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Yes, I have done this, but not in the last 12 months</w:t>
            </w:r>
          </w:p>
          <w:p w14:paraId="7E80D61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65C1DBAC" w14:textId="77777777" w:rsidTr="00687BC2">
        <w:trPr>
          <w:cantSplit/>
        </w:trPr>
        <w:tc>
          <w:tcPr>
            <w:tcW w:w="1843" w:type="dxa"/>
            <w:vAlign w:val="center"/>
          </w:tcPr>
          <w:p w14:paraId="71C227B5" w14:textId="77777777" w:rsidR="00E3109C" w:rsidRPr="00FC2839" w:rsidRDefault="00E3109C" w:rsidP="00A17BB2">
            <w:pPr>
              <w:spacing w:beforeLines="40" w:before="96" w:afterLines="40" w:after="96"/>
              <w:contextualSpacing/>
            </w:pPr>
            <w:r w:rsidRPr="00FC2839">
              <w:t>SLP_010</w:t>
            </w:r>
          </w:p>
        </w:tc>
        <w:tc>
          <w:tcPr>
            <w:tcW w:w="684" w:type="dxa"/>
            <w:vAlign w:val="center"/>
          </w:tcPr>
          <w:p w14:paraId="407A457D" w14:textId="77777777" w:rsidR="00E3109C" w:rsidRPr="00FC2839" w:rsidRDefault="00E3109C" w:rsidP="00A17BB2">
            <w:pPr>
              <w:spacing w:beforeLines="40" w:before="96" w:afterLines="40" w:after="96"/>
              <w:contextualSpacing/>
              <w:rPr>
                <w:bCs/>
              </w:rPr>
            </w:pPr>
            <w:r w:rsidRPr="00FC2839">
              <w:t>84</w:t>
            </w:r>
          </w:p>
        </w:tc>
        <w:tc>
          <w:tcPr>
            <w:tcW w:w="0" w:type="auto"/>
            <w:vAlign w:val="center"/>
          </w:tcPr>
          <w:p w14:paraId="2DC89445" w14:textId="77777777" w:rsidR="00E3109C" w:rsidRPr="00FC2839" w:rsidRDefault="00E3109C" w:rsidP="00A17BB2">
            <w:pPr>
              <w:spacing w:beforeLines="40" w:before="96" w:afterLines="40" w:after="96"/>
              <w:contextualSpacing/>
            </w:pPr>
            <w:r w:rsidRPr="00FC2839">
              <w:t>Have you ever used or tried any of the following medications for non-medical reasons or to get high?</w:t>
            </w:r>
          </w:p>
          <w:p w14:paraId="02ECD5F7" w14:textId="77777777" w:rsidR="00E3109C" w:rsidRPr="00FC2839" w:rsidRDefault="00E3109C" w:rsidP="00A17BB2">
            <w:pPr>
              <w:spacing w:beforeLines="40" w:before="96" w:afterLines="40" w:after="96"/>
              <w:contextualSpacing/>
            </w:pPr>
            <w:r w:rsidRPr="00FC2839">
              <w:t>Sleeping medicine from a store (Nytol</w:t>
            </w:r>
            <w:r w:rsidRPr="00FC2839">
              <w:rPr>
                <w:rFonts w:eastAsia="Arial"/>
              </w:rPr>
              <w:t>®</w:t>
            </w:r>
            <w:r w:rsidRPr="00FC2839">
              <w:t>, Unisom</w:t>
            </w:r>
            <w:r w:rsidRPr="00FC2839">
              <w:rPr>
                <w:rFonts w:eastAsia="Arial"/>
              </w:rPr>
              <w:t>®</w:t>
            </w:r>
            <w:r w:rsidRPr="00FC2839">
              <w:t>, …)?</w:t>
            </w:r>
          </w:p>
        </w:tc>
        <w:tc>
          <w:tcPr>
            <w:tcW w:w="0" w:type="auto"/>
            <w:vAlign w:val="center"/>
          </w:tcPr>
          <w:p w14:paraId="52D90F5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I have never done this</w:t>
            </w:r>
          </w:p>
          <w:p w14:paraId="6C2F4A3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2 = Yes, I have done this in the last 12 months </w:t>
            </w:r>
          </w:p>
          <w:p w14:paraId="6D3DF76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Yes, I have done this, but not in the last 12 months</w:t>
            </w:r>
          </w:p>
          <w:p w14:paraId="7D489D2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4C0AF9BB" w14:textId="77777777" w:rsidTr="00687BC2">
        <w:trPr>
          <w:cantSplit/>
        </w:trPr>
        <w:tc>
          <w:tcPr>
            <w:tcW w:w="1843" w:type="dxa"/>
            <w:vAlign w:val="center"/>
          </w:tcPr>
          <w:p w14:paraId="59155516" w14:textId="77777777" w:rsidR="00E3109C" w:rsidRPr="00FC2839" w:rsidRDefault="00E3109C" w:rsidP="00A17BB2">
            <w:pPr>
              <w:spacing w:beforeLines="40" w:before="96" w:afterLines="40" w:after="96"/>
              <w:contextualSpacing/>
            </w:pPr>
            <w:r w:rsidRPr="00FC2839">
              <w:t>STI_030</w:t>
            </w:r>
          </w:p>
        </w:tc>
        <w:tc>
          <w:tcPr>
            <w:tcW w:w="684" w:type="dxa"/>
            <w:vAlign w:val="center"/>
          </w:tcPr>
          <w:p w14:paraId="226E13A5" w14:textId="77777777" w:rsidR="00E3109C" w:rsidRPr="00FC2839" w:rsidRDefault="00E3109C" w:rsidP="00A17BB2">
            <w:pPr>
              <w:spacing w:beforeLines="40" w:before="96" w:afterLines="40" w:after="96"/>
              <w:contextualSpacing/>
              <w:rPr>
                <w:bCs/>
              </w:rPr>
            </w:pPr>
            <w:r w:rsidRPr="00FC2839">
              <w:t>85</w:t>
            </w:r>
          </w:p>
        </w:tc>
        <w:tc>
          <w:tcPr>
            <w:tcW w:w="0" w:type="auto"/>
            <w:vAlign w:val="center"/>
          </w:tcPr>
          <w:p w14:paraId="73F474EF" w14:textId="77777777" w:rsidR="00E3109C" w:rsidRPr="00FC2839" w:rsidRDefault="00E3109C" w:rsidP="00A17BB2">
            <w:pPr>
              <w:spacing w:beforeLines="40" w:before="96" w:afterLines="40" w:after="96"/>
              <w:contextualSpacing/>
            </w:pPr>
            <w:r w:rsidRPr="00FC2839">
              <w:t>Have you ever used or tried any of the following medications for non-medical reasons or to get high?</w:t>
            </w:r>
          </w:p>
          <w:p w14:paraId="0436E66B" w14:textId="77777777" w:rsidR="00E3109C" w:rsidRPr="00FC2839" w:rsidRDefault="00E3109C" w:rsidP="00A17BB2">
            <w:pPr>
              <w:spacing w:beforeLines="40" w:before="96" w:afterLines="40" w:after="96"/>
              <w:contextualSpacing/>
              <w:rPr>
                <w:bCs/>
              </w:rPr>
            </w:pPr>
            <w:r w:rsidRPr="00FC2839">
              <w:t>Stimulants (diet pills, stay awake pills, uppers, bennies, wake-ups, …)?</w:t>
            </w:r>
          </w:p>
        </w:tc>
        <w:tc>
          <w:tcPr>
            <w:tcW w:w="0" w:type="auto"/>
            <w:vAlign w:val="center"/>
          </w:tcPr>
          <w:p w14:paraId="4932586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I have never done this</w:t>
            </w:r>
          </w:p>
          <w:p w14:paraId="2B7771B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2 = Yes, I have done this in the last 12 months </w:t>
            </w:r>
          </w:p>
          <w:p w14:paraId="2051653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Yes, I have done this, but not in the last 12 months</w:t>
            </w:r>
          </w:p>
          <w:p w14:paraId="6DA41D7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027FCFAC" w14:textId="77777777" w:rsidTr="00687BC2">
        <w:trPr>
          <w:cantSplit/>
        </w:trPr>
        <w:tc>
          <w:tcPr>
            <w:tcW w:w="1843" w:type="dxa"/>
            <w:vAlign w:val="center"/>
          </w:tcPr>
          <w:p w14:paraId="5C1B47E2" w14:textId="77777777" w:rsidR="00E3109C" w:rsidRPr="00FC2839" w:rsidRDefault="00E3109C" w:rsidP="00A17BB2">
            <w:pPr>
              <w:spacing w:beforeLines="40" w:before="96" w:afterLines="40" w:after="96"/>
              <w:contextualSpacing/>
            </w:pPr>
            <w:r w:rsidRPr="00FC2839">
              <w:t>DEX_010</w:t>
            </w:r>
          </w:p>
        </w:tc>
        <w:tc>
          <w:tcPr>
            <w:tcW w:w="684" w:type="dxa"/>
            <w:vAlign w:val="center"/>
          </w:tcPr>
          <w:p w14:paraId="1DA197D9" w14:textId="77777777" w:rsidR="00E3109C" w:rsidRPr="00FC2839" w:rsidRDefault="00E3109C" w:rsidP="00A17BB2">
            <w:pPr>
              <w:spacing w:beforeLines="40" w:before="96" w:afterLines="40" w:after="96"/>
              <w:contextualSpacing/>
              <w:rPr>
                <w:bCs/>
              </w:rPr>
            </w:pPr>
            <w:r w:rsidRPr="00FC2839">
              <w:t>86</w:t>
            </w:r>
          </w:p>
        </w:tc>
        <w:tc>
          <w:tcPr>
            <w:tcW w:w="0" w:type="auto"/>
            <w:vAlign w:val="center"/>
          </w:tcPr>
          <w:p w14:paraId="5B4B2524" w14:textId="77777777" w:rsidR="00E3109C" w:rsidRPr="00FC2839" w:rsidRDefault="00E3109C" w:rsidP="00A17BB2">
            <w:pPr>
              <w:spacing w:beforeLines="40" w:before="96" w:afterLines="40" w:after="96"/>
              <w:contextualSpacing/>
            </w:pPr>
            <w:r w:rsidRPr="00FC2839">
              <w:t>Have you ever used or tried any of the following medications for non-medical reasons or to get high?</w:t>
            </w:r>
          </w:p>
          <w:p w14:paraId="6CDCB097" w14:textId="77777777" w:rsidR="00E3109C" w:rsidRPr="00FC2839" w:rsidRDefault="00E3109C" w:rsidP="00A17BB2">
            <w:pPr>
              <w:spacing w:beforeLines="40" w:before="96" w:afterLines="40" w:after="96"/>
              <w:contextualSpacing/>
              <w:rPr>
                <w:bCs/>
              </w:rPr>
            </w:pPr>
            <w:r w:rsidRPr="00FC2839">
              <w:t>Dextromethorphan such as cold and cough medicine (Robitussin DM</w:t>
            </w:r>
            <w:r w:rsidRPr="00FC2839">
              <w:rPr>
                <w:rFonts w:eastAsia="Arial"/>
              </w:rPr>
              <w:t>®</w:t>
            </w:r>
            <w:r w:rsidRPr="00FC2839">
              <w:t>, Benylin DM</w:t>
            </w:r>
            <w:r w:rsidRPr="00FC2839">
              <w:rPr>
                <w:rFonts w:eastAsia="Arial"/>
              </w:rPr>
              <w:t>®</w:t>
            </w:r>
            <w:r w:rsidRPr="00FC2839">
              <w:t>, robos, dex, DXM, …)?</w:t>
            </w:r>
          </w:p>
        </w:tc>
        <w:tc>
          <w:tcPr>
            <w:tcW w:w="0" w:type="auto"/>
            <w:vAlign w:val="center"/>
          </w:tcPr>
          <w:p w14:paraId="696F7AE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I have never done this</w:t>
            </w:r>
          </w:p>
          <w:p w14:paraId="74C9E479"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2 = Yes, I have done this in the last 12 months </w:t>
            </w:r>
          </w:p>
          <w:p w14:paraId="004EF4E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Yes, I have done this, but not in the last 12 months</w:t>
            </w:r>
          </w:p>
          <w:p w14:paraId="701576E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3D02B98F" w14:textId="77777777" w:rsidTr="00687BC2">
        <w:trPr>
          <w:cantSplit/>
        </w:trPr>
        <w:tc>
          <w:tcPr>
            <w:tcW w:w="1843" w:type="dxa"/>
            <w:vAlign w:val="center"/>
          </w:tcPr>
          <w:p w14:paraId="7C4EA11E" w14:textId="77777777" w:rsidR="00E3109C" w:rsidRPr="00FC2839" w:rsidRDefault="00E3109C" w:rsidP="00A17BB2">
            <w:pPr>
              <w:spacing w:beforeLines="40" w:before="96" w:afterLines="40" w:after="96"/>
              <w:contextualSpacing/>
            </w:pPr>
            <w:r w:rsidRPr="00FC2839">
              <w:t>GRV_010</w:t>
            </w:r>
          </w:p>
        </w:tc>
        <w:tc>
          <w:tcPr>
            <w:tcW w:w="684" w:type="dxa"/>
            <w:vAlign w:val="center"/>
          </w:tcPr>
          <w:p w14:paraId="6F87FF79" w14:textId="77777777" w:rsidR="00E3109C" w:rsidRPr="00FC2839" w:rsidRDefault="00E3109C" w:rsidP="00A17BB2">
            <w:pPr>
              <w:spacing w:beforeLines="40" w:before="96" w:afterLines="40" w:after="96"/>
              <w:contextualSpacing/>
              <w:rPr>
                <w:bCs/>
              </w:rPr>
            </w:pPr>
            <w:r w:rsidRPr="00FC2839">
              <w:t>87</w:t>
            </w:r>
          </w:p>
        </w:tc>
        <w:tc>
          <w:tcPr>
            <w:tcW w:w="0" w:type="auto"/>
            <w:vAlign w:val="center"/>
          </w:tcPr>
          <w:p w14:paraId="4F60B460" w14:textId="77777777" w:rsidR="00E3109C" w:rsidRPr="00FC2839" w:rsidRDefault="00E3109C" w:rsidP="00A17BB2">
            <w:pPr>
              <w:spacing w:beforeLines="40" w:before="96" w:afterLines="40" w:after="96"/>
              <w:contextualSpacing/>
            </w:pPr>
            <w:r w:rsidRPr="00FC2839">
              <w:t>Have you ever used or tried any of the following medications for non-medical reasons or to get high?</w:t>
            </w:r>
          </w:p>
          <w:p w14:paraId="4BF4A49C" w14:textId="77777777" w:rsidR="00E3109C" w:rsidRPr="00FC2839" w:rsidRDefault="00E3109C" w:rsidP="00A17BB2">
            <w:pPr>
              <w:spacing w:beforeLines="40" w:before="96" w:afterLines="40" w:after="96"/>
              <w:contextualSpacing/>
              <w:rPr>
                <w:bCs/>
              </w:rPr>
            </w:pPr>
            <w:r w:rsidRPr="00FC2839">
              <w:t>Gravol</w:t>
            </w:r>
            <w:r w:rsidRPr="00FC2839">
              <w:rPr>
                <w:rFonts w:eastAsia="Arial"/>
              </w:rPr>
              <w:t>®</w:t>
            </w:r>
            <w:r w:rsidRPr="00FC2839">
              <w:t>?</w:t>
            </w:r>
          </w:p>
        </w:tc>
        <w:tc>
          <w:tcPr>
            <w:tcW w:w="0" w:type="auto"/>
            <w:vAlign w:val="center"/>
          </w:tcPr>
          <w:p w14:paraId="035BD76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I have never done this</w:t>
            </w:r>
          </w:p>
          <w:p w14:paraId="756459D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2 = Yes, I have done this in the last 12 months </w:t>
            </w:r>
          </w:p>
          <w:p w14:paraId="25D8A1B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Yes, I have done this, but not in the last 12 months</w:t>
            </w:r>
          </w:p>
          <w:p w14:paraId="02C0E44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6727F30D" w14:textId="77777777" w:rsidTr="00687BC2">
        <w:trPr>
          <w:cantSplit/>
        </w:trPr>
        <w:tc>
          <w:tcPr>
            <w:tcW w:w="1843" w:type="dxa"/>
            <w:vAlign w:val="center"/>
          </w:tcPr>
          <w:p w14:paraId="2C957227" w14:textId="77777777" w:rsidR="00E3109C" w:rsidRPr="00FC2839" w:rsidRDefault="00E3109C" w:rsidP="00A17BB2">
            <w:pPr>
              <w:spacing w:beforeLines="40" w:before="96" w:afterLines="40" w:after="96"/>
              <w:contextualSpacing/>
            </w:pPr>
            <w:r w:rsidRPr="00FC2839">
              <w:t>STI_080</w:t>
            </w:r>
          </w:p>
        </w:tc>
        <w:tc>
          <w:tcPr>
            <w:tcW w:w="684" w:type="dxa"/>
            <w:vAlign w:val="center"/>
          </w:tcPr>
          <w:p w14:paraId="7C490C6B" w14:textId="77777777" w:rsidR="00E3109C" w:rsidRPr="00FC2839" w:rsidRDefault="00E3109C" w:rsidP="00A17BB2">
            <w:pPr>
              <w:spacing w:beforeLines="40" w:before="96" w:afterLines="40" w:after="96"/>
              <w:contextualSpacing/>
              <w:rPr>
                <w:bCs/>
              </w:rPr>
            </w:pPr>
            <w:r w:rsidRPr="00FC2839">
              <w:t>88</w:t>
            </w:r>
          </w:p>
        </w:tc>
        <w:tc>
          <w:tcPr>
            <w:tcW w:w="0" w:type="auto"/>
            <w:vAlign w:val="center"/>
          </w:tcPr>
          <w:p w14:paraId="196E654D" w14:textId="77777777" w:rsidR="00E3109C" w:rsidRPr="00FC2839" w:rsidRDefault="00E3109C" w:rsidP="00A17BB2">
            <w:pPr>
              <w:spacing w:beforeLines="40" w:before="96" w:afterLines="40" w:after="96"/>
              <w:contextualSpacing/>
            </w:pPr>
            <w:r w:rsidRPr="00FC2839">
              <w:t xml:space="preserve">In the </w:t>
            </w:r>
            <w:r w:rsidRPr="00FC2839">
              <w:rPr>
                <w:u w:val="single"/>
              </w:rPr>
              <w:t>last 12 months</w:t>
            </w:r>
            <w:r w:rsidRPr="00FC2839">
              <w:t>, were you given a prescription by a Health Care Provider for medicine to treat hyperactivity or concentration difficulty, also called ADHD (Ritalin</w:t>
            </w:r>
            <w:r w:rsidRPr="00FC2839">
              <w:rPr>
                <w:rFonts w:eastAsia="Arial"/>
              </w:rPr>
              <w:t>®</w:t>
            </w:r>
            <w:r w:rsidRPr="00FC2839">
              <w:t xml:space="preserve">, </w:t>
            </w:r>
            <w:proofErr w:type="spellStart"/>
            <w:r w:rsidRPr="00FC2839">
              <w:t>Concerta</w:t>
            </w:r>
            <w:proofErr w:type="spellEnd"/>
            <w:r w:rsidRPr="00FC2839">
              <w:rPr>
                <w:rFonts w:eastAsia="Arial"/>
              </w:rPr>
              <w:t>®</w:t>
            </w:r>
            <w:r w:rsidRPr="00FC2839">
              <w:t>, Adderall</w:t>
            </w:r>
            <w:r w:rsidRPr="00FC2839">
              <w:rPr>
                <w:rFonts w:eastAsia="Arial"/>
              </w:rPr>
              <w:t>®</w:t>
            </w:r>
            <w:r w:rsidRPr="00FC2839">
              <w:t>, Dexedrine</w:t>
            </w:r>
            <w:r w:rsidRPr="00FC2839">
              <w:rPr>
                <w:rFonts w:eastAsia="Arial"/>
              </w:rPr>
              <w:t>®</w:t>
            </w:r>
            <w:r w:rsidRPr="00FC2839">
              <w:t>, …)?</w:t>
            </w:r>
          </w:p>
        </w:tc>
        <w:tc>
          <w:tcPr>
            <w:tcW w:w="0" w:type="auto"/>
            <w:vAlign w:val="center"/>
          </w:tcPr>
          <w:p w14:paraId="3B30FB5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Yes</w:t>
            </w:r>
          </w:p>
          <w:p w14:paraId="6126ED3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No</w:t>
            </w:r>
          </w:p>
          <w:p w14:paraId="2D66D15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I do not know</w:t>
            </w:r>
          </w:p>
          <w:p w14:paraId="5C7A9EB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6DFAB2AA" w14:textId="77777777" w:rsidTr="00687BC2">
        <w:trPr>
          <w:cantSplit/>
        </w:trPr>
        <w:tc>
          <w:tcPr>
            <w:tcW w:w="1843" w:type="dxa"/>
            <w:vAlign w:val="center"/>
          </w:tcPr>
          <w:p w14:paraId="02A41D62" w14:textId="77777777" w:rsidR="00E3109C" w:rsidRPr="00FC2839" w:rsidRDefault="00E3109C" w:rsidP="00A17BB2">
            <w:pPr>
              <w:spacing w:beforeLines="40" w:before="96" w:afterLines="40" w:after="96"/>
              <w:contextualSpacing/>
            </w:pPr>
            <w:r w:rsidRPr="00FC2839">
              <w:t>STI_050</w:t>
            </w:r>
          </w:p>
        </w:tc>
        <w:tc>
          <w:tcPr>
            <w:tcW w:w="684" w:type="dxa"/>
            <w:vAlign w:val="center"/>
          </w:tcPr>
          <w:p w14:paraId="6D07DC0A" w14:textId="77777777" w:rsidR="00E3109C" w:rsidRPr="00FC2839" w:rsidRDefault="00E3109C" w:rsidP="00A17BB2">
            <w:pPr>
              <w:spacing w:beforeLines="40" w:before="96" w:afterLines="40" w:after="96"/>
              <w:contextualSpacing/>
              <w:rPr>
                <w:bCs/>
              </w:rPr>
            </w:pPr>
            <w:r w:rsidRPr="00FC2839">
              <w:t>89</w:t>
            </w:r>
          </w:p>
        </w:tc>
        <w:tc>
          <w:tcPr>
            <w:tcW w:w="0" w:type="auto"/>
            <w:vAlign w:val="center"/>
          </w:tcPr>
          <w:p w14:paraId="6191689D" w14:textId="77777777" w:rsidR="00E3109C" w:rsidRPr="00FC2839" w:rsidRDefault="00E3109C" w:rsidP="00A17BB2">
            <w:pPr>
              <w:spacing w:beforeLines="40" w:before="96" w:afterLines="40" w:after="96"/>
              <w:contextualSpacing/>
            </w:pPr>
            <w:r w:rsidRPr="00FC2839">
              <w:t>Have you ever used ADHD medicine for non-medical reasons or to get high (Ritalin</w:t>
            </w:r>
            <w:r w:rsidRPr="00FC2839">
              <w:rPr>
                <w:rFonts w:eastAsia="Arial"/>
              </w:rPr>
              <w:t>®</w:t>
            </w:r>
            <w:r w:rsidRPr="00FC2839">
              <w:t xml:space="preserve">, </w:t>
            </w:r>
            <w:proofErr w:type="spellStart"/>
            <w:r w:rsidRPr="00FC2839">
              <w:t>Concerta</w:t>
            </w:r>
            <w:proofErr w:type="spellEnd"/>
            <w:r w:rsidRPr="00FC2839">
              <w:rPr>
                <w:rFonts w:eastAsia="Arial"/>
              </w:rPr>
              <w:t>®</w:t>
            </w:r>
            <w:r w:rsidRPr="00FC2839">
              <w:t>, Adderall</w:t>
            </w:r>
            <w:r w:rsidRPr="00FC2839">
              <w:rPr>
                <w:rFonts w:eastAsia="Arial"/>
              </w:rPr>
              <w:t>®</w:t>
            </w:r>
            <w:r w:rsidRPr="00FC2839">
              <w:t>, Dexedrine</w:t>
            </w:r>
            <w:r w:rsidRPr="00FC2839">
              <w:rPr>
                <w:rFonts w:eastAsia="Arial"/>
              </w:rPr>
              <w:t>®</w:t>
            </w:r>
            <w:r w:rsidRPr="00FC2839">
              <w:t>, …)?</w:t>
            </w:r>
          </w:p>
        </w:tc>
        <w:tc>
          <w:tcPr>
            <w:tcW w:w="0" w:type="auto"/>
            <w:vAlign w:val="center"/>
          </w:tcPr>
          <w:p w14:paraId="22673F0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I have never done this</w:t>
            </w:r>
          </w:p>
          <w:p w14:paraId="6DEAC4C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Yes, I have done this in the last 12 months</w:t>
            </w:r>
          </w:p>
          <w:p w14:paraId="628B746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Yes, I have done this, but not in the last 12 months</w:t>
            </w:r>
          </w:p>
          <w:p w14:paraId="1AFCC41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5C77F486" w14:textId="77777777" w:rsidTr="00687BC2">
        <w:trPr>
          <w:cantSplit/>
        </w:trPr>
        <w:tc>
          <w:tcPr>
            <w:tcW w:w="1843" w:type="dxa"/>
            <w:vAlign w:val="center"/>
          </w:tcPr>
          <w:p w14:paraId="45A51294" w14:textId="77777777" w:rsidR="00E3109C" w:rsidRPr="00FC2839" w:rsidRDefault="00E3109C" w:rsidP="00A17BB2">
            <w:pPr>
              <w:spacing w:beforeLines="40" w:before="96" w:afterLines="40" w:after="96"/>
              <w:contextualSpacing/>
            </w:pPr>
            <w:r w:rsidRPr="00FC2839">
              <w:t>SED_050</w:t>
            </w:r>
          </w:p>
        </w:tc>
        <w:tc>
          <w:tcPr>
            <w:tcW w:w="684" w:type="dxa"/>
            <w:vAlign w:val="center"/>
          </w:tcPr>
          <w:p w14:paraId="68C6841E" w14:textId="77777777" w:rsidR="00E3109C" w:rsidRPr="00FC2839" w:rsidRDefault="00E3109C" w:rsidP="00A17BB2">
            <w:pPr>
              <w:spacing w:beforeLines="40" w:before="96" w:afterLines="40" w:after="96"/>
              <w:contextualSpacing/>
              <w:rPr>
                <w:bCs/>
              </w:rPr>
            </w:pPr>
            <w:r w:rsidRPr="00FC2839">
              <w:t>90</w:t>
            </w:r>
          </w:p>
        </w:tc>
        <w:tc>
          <w:tcPr>
            <w:tcW w:w="0" w:type="auto"/>
            <w:vAlign w:val="center"/>
          </w:tcPr>
          <w:p w14:paraId="22C75043" w14:textId="77777777" w:rsidR="00E3109C" w:rsidRPr="00FC2839" w:rsidRDefault="00E3109C" w:rsidP="00A17BB2">
            <w:pPr>
              <w:spacing w:beforeLines="40" w:before="96" w:afterLines="40" w:after="96"/>
              <w:contextualSpacing/>
            </w:pPr>
            <w:r w:rsidRPr="00FC2839">
              <w:t xml:space="preserve">In the </w:t>
            </w:r>
            <w:r w:rsidRPr="00FC2839">
              <w:rPr>
                <w:u w:val="single"/>
              </w:rPr>
              <w:t>last 12 months</w:t>
            </w:r>
            <w:r w:rsidRPr="00FC2839">
              <w:t>, were you given a prescription by a Health Care Provider for sedatives or tranquilizers to help you sleep, calm down, or relax your muscles (Ativan</w:t>
            </w:r>
            <w:r w:rsidRPr="00FC2839">
              <w:rPr>
                <w:rFonts w:eastAsia="Arial"/>
              </w:rPr>
              <w:t>®</w:t>
            </w:r>
            <w:r w:rsidRPr="00FC2839">
              <w:t>, Xanax</w:t>
            </w:r>
            <w:r w:rsidRPr="00FC2839">
              <w:rPr>
                <w:rFonts w:eastAsia="Arial"/>
              </w:rPr>
              <w:t>®</w:t>
            </w:r>
            <w:r w:rsidRPr="00FC2839">
              <w:t>, Valium</w:t>
            </w:r>
            <w:r w:rsidRPr="00FC2839">
              <w:rPr>
                <w:rFonts w:eastAsia="Arial"/>
              </w:rPr>
              <w:t>®</w:t>
            </w:r>
            <w:r w:rsidRPr="00FC2839">
              <w:t xml:space="preserve">, …)? </w:t>
            </w:r>
          </w:p>
        </w:tc>
        <w:tc>
          <w:tcPr>
            <w:tcW w:w="0" w:type="auto"/>
            <w:vAlign w:val="center"/>
          </w:tcPr>
          <w:p w14:paraId="535EDA4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Yes</w:t>
            </w:r>
          </w:p>
          <w:p w14:paraId="78E7C72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No</w:t>
            </w:r>
          </w:p>
          <w:p w14:paraId="6ECF1CD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I do not know</w:t>
            </w:r>
          </w:p>
          <w:p w14:paraId="1A918A6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3AB71491" w14:textId="77777777" w:rsidTr="00687BC2">
        <w:trPr>
          <w:cantSplit/>
        </w:trPr>
        <w:tc>
          <w:tcPr>
            <w:tcW w:w="1843" w:type="dxa"/>
            <w:vAlign w:val="center"/>
          </w:tcPr>
          <w:p w14:paraId="00ECA7BA" w14:textId="77777777" w:rsidR="00E3109C" w:rsidRPr="00FC2839" w:rsidRDefault="00E3109C" w:rsidP="00A17BB2">
            <w:pPr>
              <w:spacing w:beforeLines="40" w:before="96" w:afterLines="40" w:after="96"/>
              <w:contextualSpacing/>
            </w:pPr>
            <w:r w:rsidRPr="00FC2839">
              <w:t>SED_030</w:t>
            </w:r>
          </w:p>
        </w:tc>
        <w:tc>
          <w:tcPr>
            <w:tcW w:w="684" w:type="dxa"/>
            <w:vAlign w:val="center"/>
          </w:tcPr>
          <w:p w14:paraId="11EB4564" w14:textId="77777777" w:rsidR="00E3109C" w:rsidRPr="00FC2839" w:rsidRDefault="00E3109C" w:rsidP="00A17BB2">
            <w:pPr>
              <w:spacing w:beforeLines="40" w:before="96" w:afterLines="40" w:after="96"/>
              <w:contextualSpacing/>
              <w:rPr>
                <w:bCs/>
              </w:rPr>
            </w:pPr>
            <w:r w:rsidRPr="00FC2839">
              <w:t>91</w:t>
            </w:r>
          </w:p>
        </w:tc>
        <w:tc>
          <w:tcPr>
            <w:tcW w:w="0" w:type="auto"/>
            <w:vAlign w:val="center"/>
          </w:tcPr>
          <w:p w14:paraId="09D1D75D" w14:textId="77777777" w:rsidR="00E3109C" w:rsidRPr="00FC2839" w:rsidRDefault="00E3109C" w:rsidP="00A17BB2">
            <w:pPr>
              <w:spacing w:beforeLines="40" w:before="96" w:afterLines="40" w:after="96"/>
              <w:contextualSpacing/>
            </w:pPr>
            <w:r w:rsidRPr="00FC2839">
              <w:t>Have you ever used sedatives or tranquilizers for non-medical reasons or to get high (Ativan</w:t>
            </w:r>
            <w:r w:rsidRPr="00FC2839">
              <w:rPr>
                <w:rFonts w:eastAsia="Arial"/>
              </w:rPr>
              <w:t>®</w:t>
            </w:r>
            <w:r w:rsidRPr="00FC2839">
              <w:t>, Xanax</w:t>
            </w:r>
            <w:r w:rsidRPr="00FC2839">
              <w:rPr>
                <w:rFonts w:eastAsia="Arial"/>
              </w:rPr>
              <w:t>®</w:t>
            </w:r>
            <w:r w:rsidRPr="00FC2839">
              <w:t>, Valium</w:t>
            </w:r>
            <w:r w:rsidRPr="00FC2839">
              <w:rPr>
                <w:rFonts w:eastAsia="Arial"/>
              </w:rPr>
              <w:t>®</w:t>
            </w:r>
            <w:r w:rsidRPr="00FC2839">
              <w:t>, …)?</w:t>
            </w:r>
          </w:p>
        </w:tc>
        <w:tc>
          <w:tcPr>
            <w:tcW w:w="0" w:type="auto"/>
            <w:vAlign w:val="center"/>
          </w:tcPr>
          <w:p w14:paraId="523FB51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I have never done this</w:t>
            </w:r>
          </w:p>
          <w:p w14:paraId="7112C1D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Yes, I have done this in the last 12 months</w:t>
            </w:r>
          </w:p>
          <w:p w14:paraId="77A3BAD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Yes, I have done this, but not in the last 12 months</w:t>
            </w:r>
          </w:p>
          <w:p w14:paraId="5F437A4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755FDF4E" w14:textId="77777777" w:rsidTr="00687BC2">
        <w:trPr>
          <w:cantSplit/>
        </w:trPr>
        <w:tc>
          <w:tcPr>
            <w:tcW w:w="1843" w:type="dxa"/>
            <w:vAlign w:val="center"/>
          </w:tcPr>
          <w:p w14:paraId="1C9CD48C" w14:textId="77777777" w:rsidR="00E3109C" w:rsidRPr="00FC2839" w:rsidRDefault="00E3109C" w:rsidP="00A17BB2">
            <w:pPr>
              <w:spacing w:beforeLines="40" w:before="96" w:afterLines="40" w:after="96"/>
              <w:contextualSpacing/>
            </w:pPr>
            <w:r w:rsidRPr="00FC2839">
              <w:t>PR_100</w:t>
            </w:r>
          </w:p>
        </w:tc>
        <w:tc>
          <w:tcPr>
            <w:tcW w:w="684" w:type="dxa"/>
            <w:vAlign w:val="center"/>
          </w:tcPr>
          <w:p w14:paraId="4792B87B" w14:textId="77777777" w:rsidR="00E3109C" w:rsidRPr="00FC2839" w:rsidRDefault="00E3109C" w:rsidP="00A17BB2">
            <w:pPr>
              <w:spacing w:beforeLines="40" w:before="96" w:afterLines="40" w:after="96"/>
              <w:contextualSpacing/>
              <w:rPr>
                <w:bCs/>
              </w:rPr>
            </w:pPr>
            <w:r w:rsidRPr="00FC2839">
              <w:t>92</w:t>
            </w:r>
          </w:p>
        </w:tc>
        <w:tc>
          <w:tcPr>
            <w:tcW w:w="0" w:type="auto"/>
            <w:vAlign w:val="center"/>
          </w:tcPr>
          <w:p w14:paraId="62BC144F" w14:textId="77777777" w:rsidR="00E3109C" w:rsidRPr="00FC2839" w:rsidRDefault="00E3109C" w:rsidP="00A17BB2">
            <w:pPr>
              <w:spacing w:beforeLines="40" w:before="96" w:afterLines="40" w:after="96"/>
              <w:contextualSpacing/>
            </w:pPr>
            <w:r w:rsidRPr="00FC2839">
              <w:t xml:space="preserve">In the </w:t>
            </w:r>
            <w:r w:rsidRPr="00FC2839">
              <w:rPr>
                <w:u w:val="single"/>
              </w:rPr>
              <w:t>last 12 months</w:t>
            </w:r>
            <w:r w:rsidRPr="00FC2839">
              <w:t>, were you given a prescription by a Health Care Provider for prescribed pain relievers (</w:t>
            </w:r>
            <w:r w:rsidRPr="00FC2839">
              <w:rPr>
                <w:iCs/>
              </w:rPr>
              <w:t>oxycodone, fentanyl, morphine, codeine, T3, …</w:t>
            </w:r>
            <w:r w:rsidRPr="00FC2839">
              <w:t xml:space="preserve">)? This does </w:t>
            </w:r>
            <w:r w:rsidRPr="00FC2839">
              <w:rPr>
                <w:u w:val="single"/>
              </w:rPr>
              <w:t>not</w:t>
            </w:r>
            <w:r w:rsidRPr="00FC2839">
              <w:t xml:space="preserve"> include pain relievers such as Advil®, Aspirin</w:t>
            </w:r>
            <w:r w:rsidRPr="00FC2839">
              <w:rPr>
                <w:rFonts w:eastAsia="Arial"/>
              </w:rPr>
              <w:t>®</w:t>
            </w:r>
            <w:r w:rsidRPr="00FC2839">
              <w:t>, or regular Tylenol</w:t>
            </w:r>
            <w:r w:rsidRPr="00FC2839">
              <w:rPr>
                <w:rFonts w:eastAsia="Arial"/>
              </w:rPr>
              <w:t>®</w:t>
            </w:r>
            <w:r w:rsidRPr="00FC2839">
              <w:t xml:space="preserve"> that anyone can buy in a drug store.</w:t>
            </w:r>
          </w:p>
        </w:tc>
        <w:tc>
          <w:tcPr>
            <w:tcW w:w="0" w:type="auto"/>
            <w:vAlign w:val="center"/>
          </w:tcPr>
          <w:p w14:paraId="6463FB6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Yes</w:t>
            </w:r>
          </w:p>
          <w:p w14:paraId="6AB197E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No</w:t>
            </w:r>
          </w:p>
          <w:p w14:paraId="3A1D7D2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I do not know</w:t>
            </w:r>
          </w:p>
          <w:p w14:paraId="1857A4F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400DB5DF" w14:textId="77777777" w:rsidTr="00687BC2">
        <w:trPr>
          <w:cantSplit/>
        </w:trPr>
        <w:tc>
          <w:tcPr>
            <w:tcW w:w="1843" w:type="dxa"/>
            <w:vAlign w:val="center"/>
          </w:tcPr>
          <w:p w14:paraId="7A06BC27" w14:textId="77777777" w:rsidR="00E3109C" w:rsidRPr="00FC2839" w:rsidRDefault="00E3109C" w:rsidP="00A17BB2">
            <w:pPr>
              <w:spacing w:beforeLines="40" w:before="96" w:afterLines="40" w:after="96"/>
              <w:contextualSpacing/>
            </w:pPr>
            <w:r w:rsidRPr="00FC2839">
              <w:t>PR_030</w:t>
            </w:r>
          </w:p>
        </w:tc>
        <w:tc>
          <w:tcPr>
            <w:tcW w:w="684" w:type="dxa"/>
            <w:vAlign w:val="center"/>
          </w:tcPr>
          <w:p w14:paraId="6F6D1814" w14:textId="77777777" w:rsidR="00E3109C" w:rsidRPr="00FC2839" w:rsidRDefault="00E3109C" w:rsidP="00A17BB2">
            <w:pPr>
              <w:spacing w:beforeLines="40" w:before="96" w:afterLines="40" w:after="96"/>
              <w:contextualSpacing/>
              <w:rPr>
                <w:bCs/>
              </w:rPr>
            </w:pPr>
            <w:r w:rsidRPr="00FC2839">
              <w:t>93</w:t>
            </w:r>
          </w:p>
        </w:tc>
        <w:tc>
          <w:tcPr>
            <w:tcW w:w="0" w:type="auto"/>
            <w:vAlign w:val="center"/>
          </w:tcPr>
          <w:p w14:paraId="4741B778" w14:textId="77777777" w:rsidR="00E3109C" w:rsidRPr="00FC2839" w:rsidRDefault="00E3109C" w:rsidP="00A17BB2">
            <w:pPr>
              <w:spacing w:beforeLines="40" w:before="96" w:afterLines="40" w:after="96"/>
              <w:contextualSpacing/>
            </w:pPr>
            <w:r w:rsidRPr="00FC2839">
              <w:t xml:space="preserve">Have you ever used the following prescription pain relievers for non-medical reasons or to get high? </w:t>
            </w:r>
          </w:p>
          <w:p w14:paraId="3F284857" w14:textId="77777777" w:rsidR="00E3109C" w:rsidRPr="00FC2839" w:rsidRDefault="00E3109C" w:rsidP="00A17BB2">
            <w:pPr>
              <w:spacing w:beforeLines="40" w:before="96" w:afterLines="40" w:after="96"/>
              <w:contextualSpacing/>
              <w:rPr>
                <w:bCs/>
              </w:rPr>
            </w:pPr>
            <w:r w:rsidRPr="00FC2839">
              <w:t>Oxycodone (oxy, OC, APO, OxyContin</w:t>
            </w:r>
            <w:r w:rsidRPr="00FC2839">
              <w:rPr>
                <w:rFonts w:eastAsia="Arial"/>
              </w:rPr>
              <w:t>®</w:t>
            </w:r>
            <w:r w:rsidRPr="00FC2839">
              <w:t>, percs, roxies, OxyNEO</w:t>
            </w:r>
            <w:r w:rsidRPr="00FC2839">
              <w:rPr>
                <w:rFonts w:eastAsia="Arial"/>
              </w:rPr>
              <w:t>®</w:t>
            </w:r>
            <w:r w:rsidRPr="00FC2839">
              <w:t>, …)</w:t>
            </w:r>
          </w:p>
        </w:tc>
        <w:tc>
          <w:tcPr>
            <w:tcW w:w="0" w:type="auto"/>
            <w:vAlign w:val="center"/>
          </w:tcPr>
          <w:p w14:paraId="076C11F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I have never done this</w:t>
            </w:r>
          </w:p>
          <w:p w14:paraId="57F9FAD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Yes, I have done this in the last 12 months</w:t>
            </w:r>
          </w:p>
          <w:p w14:paraId="2C18AFD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Yes, I have done this, but not in the last 12 months</w:t>
            </w:r>
          </w:p>
          <w:p w14:paraId="4A1FC67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767E17D3" w14:textId="77777777" w:rsidTr="00687BC2">
        <w:trPr>
          <w:cantSplit/>
        </w:trPr>
        <w:tc>
          <w:tcPr>
            <w:tcW w:w="1843" w:type="dxa"/>
            <w:vAlign w:val="center"/>
          </w:tcPr>
          <w:p w14:paraId="69070267" w14:textId="77777777" w:rsidR="00E3109C" w:rsidRPr="00FC2839" w:rsidRDefault="00E3109C" w:rsidP="00A17BB2">
            <w:pPr>
              <w:spacing w:beforeLines="40" w:before="96" w:afterLines="40" w:after="96"/>
              <w:contextualSpacing/>
            </w:pPr>
            <w:r w:rsidRPr="00FC2839">
              <w:t>PR_050</w:t>
            </w:r>
          </w:p>
        </w:tc>
        <w:tc>
          <w:tcPr>
            <w:tcW w:w="684" w:type="dxa"/>
            <w:vAlign w:val="center"/>
          </w:tcPr>
          <w:p w14:paraId="4CF413D1" w14:textId="77777777" w:rsidR="00E3109C" w:rsidRPr="00FC2839" w:rsidRDefault="00E3109C" w:rsidP="00A17BB2">
            <w:pPr>
              <w:spacing w:beforeLines="40" w:before="96" w:afterLines="40" w:after="96"/>
              <w:contextualSpacing/>
              <w:rPr>
                <w:bCs/>
              </w:rPr>
            </w:pPr>
            <w:r w:rsidRPr="00FC2839">
              <w:t>94</w:t>
            </w:r>
          </w:p>
        </w:tc>
        <w:tc>
          <w:tcPr>
            <w:tcW w:w="0" w:type="auto"/>
            <w:vAlign w:val="center"/>
          </w:tcPr>
          <w:p w14:paraId="4AA91011" w14:textId="77777777" w:rsidR="00E3109C" w:rsidRPr="00FC2839" w:rsidRDefault="00E3109C" w:rsidP="00A17BB2">
            <w:pPr>
              <w:spacing w:beforeLines="40" w:before="96" w:afterLines="40" w:after="96"/>
              <w:contextualSpacing/>
            </w:pPr>
            <w:r w:rsidRPr="00FC2839">
              <w:t xml:space="preserve">Have you ever used the following prescription pain relievers for non-medical reasons or to get high? </w:t>
            </w:r>
          </w:p>
          <w:p w14:paraId="52DA3F88" w14:textId="77777777" w:rsidR="00E3109C" w:rsidRPr="00FC2839" w:rsidRDefault="00E3109C" w:rsidP="00A17BB2">
            <w:pPr>
              <w:spacing w:beforeLines="40" w:before="96" w:afterLines="40" w:after="96"/>
              <w:contextualSpacing/>
              <w:rPr>
                <w:bCs/>
              </w:rPr>
            </w:pPr>
            <w:r w:rsidRPr="00FC2839">
              <w:t>Fentanyl</w:t>
            </w:r>
          </w:p>
        </w:tc>
        <w:tc>
          <w:tcPr>
            <w:tcW w:w="0" w:type="auto"/>
            <w:vAlign w:val="center"/>
          </w:tcPr>
          <w:p w14:paraId="19C418B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I have never done this</w:t>
            </w:r>
          </w:p>
          <w:p w14:paraId="12F4722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Yes, I have done this in the last 12 months</w:t>
            </w:r>
          </w:p>
          <w:p w14:paraId="46CB336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Yes, I have done this, but not in the last 12 months</w:t>
            </w:r>
          </w:p>
          <w:p w14:paraId="7C80DBD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503E56EE" w14:textId="77777777" w:rsidTr="00687BC2">
        <w:trPr>
          <w:cantSplit/>
        </w:trPr>
        <w:tc>
          <w:tcPr>
            <w:tcW w:w="1843" w:type="dxa"/>
            <w:vAlign w:val="center"/>
          </w:tcPr>
          <w:p w14:paraId="5E64E253" w14:textId="77777777" w:rsidR="00E3109C" w:rsidRPr="00FC2839" w:rsidRDefault="00E3109C" w:rsidP="00A17BB2">
            <w:pPr>
              <w:spacing w:beforeLines="40" w:before="96" w:afterLines="40" w:after="96"/>
              <w:contextualSpacing/>
            </w:pPr>
            <w:r w:rsidRPr="00FC2839">
              <w:t>PR_060</w:t>
            </w:r>
          </w:p>
        </w:tc>
        <w:tc>
          <w:tcPr>
            <w:tcW w:w="684" w:type="dxa"/>
            <w:vAlign w:val="center"/>
          </w:tcPr>
          <w:p w14:paraId="5F4B80E9" w14:textId="77777777" w:rsidR="00E3109C" w:rsidRPr="00FC2839" w:rsidRDefault="00E3109C" w:rsidP="00A17BB2">
            <w:pPr>
              <w:spacing w:beforeLines="40" w:before="96" w:afterLines="40" w:after="96"/>
              <w:contextualSpacing/>
              <w:rPr>
                <w:bCs/>
              </w:rPr>
            </w:pPr>
            <w:r w:rsidRPr="00FC2839">
              <w:t>95</w:t>
            </w:r>
          </w:p>
        </w:tc>
        <w:tc>
          <w:tcPr>
            <w:tcW w:w="0" w:type="auto"/>
            <w:vAlign w:val="center"/>
          </w:tcPr>
          <w:p w14:paraId="6E9D6706" w14:textId="77777777" w:rsidR="00E3109C" w:rsidRPr="00FC2839" w:rsidRDefault="00E3109C" w:rsidP="00A17BB2">
            <w:pPr>
              <w:spacing w:beforeLines="40" w:before="96" w:afterLines="40" w:after="96"/>
              <w:contextualSpacing/>
            </w:pPr>
            <w:r w:rsidRPr="00FC2839">
              <w:t xml:space="preserve">Have you ever used the following prescription pain relievers for non-medical reasons or to get high? </w:t>
            </w:r>
          </w:p>
          <w:p w14:paraId="27863F1A" w14:textId="77777777" w:rsidR="00E3109C" w:rsidRPr="00FC2839" w:rsidRDefault="00E3109C" w:rsidP="00A17BB2">
            <w:pPr>
              <w:spacing w:beforeLines="40" w:before="96" w:afterLines="40" w:after="96"/>
              <w:contextualSpacing/>
              <w:rPr>
                <w:bCs/>
              </w:rPr>
            </w:pPr>
            <w:r w:rsidRPr="00FC2839">
              <w:t>Other prescribed pain relievers (morphine, codeine, etc.)</w:t>
            </w:r>
          </w:p>
        </w:tc>
        <w:tc>
          <w:tcPr>
            <w:tcW w:w="0" w:type="auto"/>
            <w:vAlign w:val="center"/>
          </w:tcPr>
          <w:p w14:paraId="642F8DE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I have never done this</w:t>
            </w:r>
          </w:p>
          <w:p w14:paraId="0F63BF5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Yes, I have done this in the last 12 months</w:t>
            </w:r>
          </w:p>
          <w:p w14:paraId="00B15AE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Yes, I have done this, but not in the last 12 months</w:t>
            </w:r>
          </w:p>
          <w:p w14:paraId="2EFA37E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22544336" w14:textId="77777777" w:rsidTr="00687BC2">
        <w:trPr>
          <w:cantSplit/>
        </w:trPr>
        <w:tc>
          <w:tcPr>
            <w:tcW w:w="1843" w:type="dxa"/>
            <w:vAlign w:val="center"/>
          </w:tcPr>
          <w:p w14:paraId="0299C38A" w14:textId="77777777" w:rsidR="00E3109C" w:rsidRPr="00FC2839" w:rsidRDefault="00E3109C" w:rsidP="00A17BB2">
            <w:pPr>
              <w:spacing w:beforeLines="40" w:before="96" w:afterLines="40" w:after="96"/>
              <w:contextualSpacing/>
            </w:pPr>
            <w:r w:rsidRPr="00FC2839">
              <w:t>PR_110</w:t>
            </w:r>
          </w:p>
        </w:tc>
        <w:tc>
          <w:tcPr>
            <w:tcW w:w="684" w:type="dxa"/>
            <w:vAlign w:val="center"/>
          </w:tcPr>
          <w:p w14:paraId="5FEF4379" w14:textId="77777777" w:rsidR="00E3109C" w:rsidRPr="00FC2839" w:rsidRDefault="00E3109C" w:rsidP="00A17BB2">
            <w:pPr>
              <w:spacing w:beforeLines="40" w:before="96" w:afterLines="40" w:after="96"/>
              <w:contextualSpacing/>
              <w:rPr>
                <w:bCs/>
              </w:rPr>
            </w:pPr>
            <w:r w:rsidRPr="00FC2839">
              <w:t>96</w:t>
            </w:r>
          </w:p>
        </w:tc>
        <w:tc>
          <w:tcPr>
            <w:tcW w:w="0" w:type="auto"/>
            <w:vAlign w:val="center"/>
          </w:tcPr>
          <w:p w14:paraId="78FC5797" w14:textId="77777777" w:rsidR="00E3109C" w:rsidRPr="00FC2839" w:rsidRDefault="00E3109C" w:rsidP="00A17BB2">
            <w:pPr>
              <w:spacing w:beforeLines="40" w:before="96" w:afterLines="40" w:after="96"/>
              <w:contextualSpacing/>
            </w:pPr>
            <w:r w:rsidRPr="00FC2839">
              <w:t xml:space="preserve">In the </w:t>
            </w:r>
            <w:r w:rsidRPr="00D31262">
              <w:rPr>
                <w:u w:val="single"/>
              </w:rPr>
              <w:t>last 12 months</w:t>
            </w:r>
            <w:r w:rsidRPr="00FC2839">
              <w:t>, if you did use prescribed pain relievers for non-medical reasons or to get high, how did you get them?</w:t>
            </w:r>
          </w:p>
          <w:p w14:paraId="03B93C83" w14:textId="77777777" w:rsidR="00E3109C" w:rsidRPr="00FC2839" w:rsidRDefault="00E3109C" w:rsidP="00A17BB2">
            <w:pPr>
              <w:spacing w:beforeLines="40" w:before="96" w:afterLines="40" w:after="96"/>
              <w:contextualSpacing/>
            </w:pPr>
            <w:r w:rsidRPr="00FC2839">
              <w:t>(Note: mark only one, if you get the prescribed pain relievers from more than one place, please select where you get them most often.)</w:t>
            </w:r>
          </w:p>
        </w:tc>
        <w:tc>
          <w:tcPr>
            <w:tcW w:w="0" w:type="auto"/>
            <w:vAlign w:val="center"/>
          </w:tcPr>
          <w:p w14:paraId="74531C6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I have never taken prescribed pain relievers for non-medical reasons or to get high</w:t>
            </w:r>
          </w:p>
          <w:p w14:paraId="337622D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2 = I did not do this in the last 12 months </w:t>
            </w:r>
          </w:p>
          <w:p w14:paraId="56246B0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3 = I used pain relievers from my own prescription for non-medical reasons or to get high </w:t>
            </w:r>
          </w:p>
          <w:p w14:paraId="4E29BC5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I took them from a family member or friend without their permission</w:t>
            </w:r>
          </w:p>
          <w:p w14:paraId="322BFBB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I took them from someone else without their permission</w:t>
            </w:r>
          </w:p>
          <w:p w14:paraId="5C63D98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6 = I got or bought them from a family member or friend</w:t>
            </w:r>
          </w:p>
          <w:p w14:paraId="7D9D895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7 = I got or bought them from someone else </w:t>
            </w:r>
          </w:p>
          <w:p w14:paraId="1FAA419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8 = I got or bought them online (e.g., website, social media store, etc.)</w:t>
            </w:r>
          </w:p>
          <w:p w14:paraId="61A240C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 = Other</w:t>
            </w:r>
          </w:p>
          <w:p w14:paraId="289CCC3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6E212E36" w14:textId="77777777" w:rsidTr="00687BC2">
        <w:trPr>
          <w:cantSplit/>
        </w:trPr>
        <w:tc>
          <w:tcPr>
            <w:tcW w:w="1843" w:type="dxa"/>
            <w:vAlign w:val="center"/>
          </w:tcPr>
          <w:p w14:paraId="15A33C8C" w14:textId="77777777" w:rsidR="00E3109C" w:rsidRPr="00FC2839" w:rsidRDefault="00E3109C" w:rsidP="00A17BB2">
            <w:pPr>
              <w:spacing w:beforeLines="40" w:before="96" w:afterLines="40" w:after="96"/>
              <w:contextualSpacing/>
            </w:pPr>
            <w:r w:rsidRPr="00FC2839">
              <w:t>POLY_010</w:t>
            </w:r>
          </w:p>
        </w:tc>
        <w:tc>
          <w:tcPr>
            <w:tcW w:w="684" w:type="dxa"/>
            <w:vAlign w:val="center"/>
          </w:tcPr>
          <w:p w14:paraId="325676BD" w14:textId="77777777" w:rsidR="00E3109C" w:rsidRPr="00FC2839" w:rsidRDefault="00E3109C" w:rsidP="00A17BB2">
            <w:pPr>
              <w:spacing w:beforeLines="40" w:before="96" w:afterLines="40" w:after="96"/>
              <w:contextualSpacing/>
              <w:rPr>
                <w:bCs/>
              </w:rPr>
            </w:pPr>
            <w:r w:rsidRPr="00FC2839">
              <w:t>97</w:t>
            </w:r>
          </w:p>
        </w:tc>
        <w:tc>
          <w:tcPr>
            <w:tcW w:w="0" w:type="auto"/>
            <w:vAlign w:val="center"/>
          </w:tcPr>
          <w:p w14:paraId="3A160D1F" w14:textId="77777777" w:rsidR="00E3109C" w:rsidRPr="00FC2839" w:rsidRDefault="00E3109C" w:rsidP="00A17BB2">
            <w:pPr>
              <w:spacing w:beforeLines="40" w:before="96" w:afterLines="40" w:after="96"/>
              <w:contextualSpacing/>
            </w:pPr>
            <w:r w:rsidRPr="00FC2839">
              <w:t xml:space="preserve">In the </w:t>
            </w:r>
            <w:r w:rsidRPr="00FC2839">
              <w:rPr>
                <w:u w:val="single"/>
              </w:rPr>
              <w:t>last 12 months</w:t>
            </w:r>
            <w:r w:rsidRPr="00FC2839">
              <w:t xml:space="preserve">, have you used alcohol and amphetamines (speed, crystal meth or ice, meth, crank, …) to get high </w:t>
            </w:r>
            <w:r w:rsidRPr="00FC2839">
              <w:rPr>
                <w:u w:val="single"/>
              </w:rPr>
              <w:t>on the same occasion</w:t>
            </w:r>
            <w:r w:rsidRPr="00FC2839">
              <w:t>? (e.g., at the same party, in the same evening, etc.)</w:t>
            </w:r>
          </w:p>
        </w:tc>
        <w:tc>
          <w:tcPr>
            <w:tcW w:w="0" w:type="auto"/>
            <w:vAlign w:val="center"/>
          </w:tcPr>
          <w:p w14:paraId="7B023DA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never</w:t>
            </w:r>
          </w:p>
          <w:p w14:paraId="2003C58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Yes, less than once a month</w:t>
            </w:r>
          </w:p>
          <w:p w14:paraId="4BBE673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Yes, at least once a month</w:t>
            </w:r>
          </w:p>
          <w:p w14:paraId="6289D31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=Yes, I have done this, but not in the last 12 months</w:t>
            </w:r>
          </w:p>
          <w:p w14:paraId="5C74D33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I do not know</w:t>
            </w:r>
          </w:p>
          <w:p w14:paraId="08D8542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03776C0A" w14:textId="77777777" w:rsidTr="00687BC2">
        <w:trPr>
          <w:cantSplit/>
        </w:trPr>
        <w:tc>
          <w:tcPr>
            <w:tcW w:w="1843" w:type="dxa"/>
            <w:vAlign w:val="center"/>
          </w:tcPr>
          <w:p w14:paraId="09F6C9DA" w14:textId="77777777" w:rsidR="00E3109C" w:rsidRPr="00FC2839" w:rsidRDefault="00E3109C" w:rsidP="00A17BB2">
            <w:pPr>
              <w:spacing w:beforeLines="40" w:before="96" w:afterLines="40" w:after="96"/>
              <w:contextualSpacing/>
            </w:pPr>
            <w:r w:rsidRPr="00FC2839">
              <w:t>POLY_020</w:t>
            </w:r>
          </w:p>
        </w:tc>
        <w:tc>
          <w:tcPr>
            <w:tcW w:w="684" w:type="dxa"/>
            <w:vAlign w:val="center"/>
          </w:tcPr>
          <w:p w14:paraId="5BAA69F7" w14:textId="77777777" w:rsidR="00E3109C" w:rsidRPr="00FC2839" w:rsidRDefault="00E3109C" w:rsidP="00A17BB2">
            <w:pPr>
              <w:spacing w:beforeLines="40" w:before="96" w:afterLines="40" w:after="96"/>
              <w:contextualSpacing/>
              <w:rPr>
                <w:bCs/>
              </w:rPr>
            </w:pPr>
            <w:r w:rsidRPr="00FC2839">
              <w:t>98</w:t>
            </w:r>
          </w:p>
        </w:tc>
        <w:tc>
          <w:tcPr>
            <w:tcW w:w="0" w:type="auto"/>
            <w:vAlign w:val="center"/>
          </w:tcPr>
          <w:p w14:paraId="33B0044B" w14:textId="77777777" w:rsidR="00E3109C" w:rsidRPr="00FC2839" w:rsidRDefault="00E3109C" w:rsidP="00A17BB2">
            <w:pPr>
              <w:spacing w:beforeLines="40" w:before="96" w:afterLines="40" w:after="96"/>
              <w:contextualSpacing/>
            </w:pPr>
            <w:r w:rsidRPr="00FC2839">
              <w:t xml:space="preserve">In the </w:t>
            </w:r>
            <w:r w:rsidRPr="00FC2839">
              <w:rPr>
                <w:u w:val="single"/>
              </w:rPr>
              <w:t>last 12 months</w:t>
            </w:r>
            <w:r w:rsidRPr="00FC2839">
              <w:t xml:space="preserve">, have you used alcohol and MDMA (ecstasy, E, X, ...) to get high </w:t>
            </w:r>
            <w:r w:rsidRPr="00FC2839">
              <w:rPr>
                <w:u w:val="single"/>
              </w:rPr>
              <w:t>on the same occasion</w:t>
            </w:r>
            <w:r w:rsidRPr="00FC2839">
              <w:t>? (e.g., at the same party, in the same evening, etc.)</w:t>
            </w:r>
          </w:p>
        </w:tc>
        <w:tc>
          <w:tcPr>
            <w:tcW w:w="0" w:type="auto"/>
            <w:vAlign w:val="center"/>
          </w:tcPr>
          <w:p w14:paraId="02A189B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never</w:t>
            </w:r>
          </w:p>
          <w:p w14:paraId="0A2DDEF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Yes, less than once a month</w:t>
            </w:r>
          </w:p>
          <w:p w14:paraId="1CD08D1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Yes, at least once a month</w:t>
            </w:r>
          </w:p>
          <w:p w14:paraId="07C2966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=Yes, I have done this, but not in the last 12 months</w:t>
            </w:r>
          </w:p>
          <w:p w14:paraId="4F0FAD5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I do not know</w:t>
            </w:r>
          </w:p>
          <w:p w14:paraId="2779B73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0ACBC5C7" w14:textId="77777777" w:rsidTr="00687BC2">
        <w:trPr>
          <w:cantSplit/>
        </w:trPr>
        <w:tc>
          <w:tcPr>
            <w:tcW w:w="1843" w:type="dxa"/>
            <w:vAlign w:val="center"/>
          </w:tcPr>
          <w:p w14:paraId="17787D0C" w14:textId="77777777" w:rsidR="00E3109C" w:rsidRPr="00FC2839" w:rsidRDefault="00E3109C" w:rsidP="00A17BB2">
            <w:pPr>
              <w:spacing w:beforeLines="40" w:before="96" w:afterLines="40" w:after="96"/>
              <w:contextualSpacing/>
            </w:pPr>
            <w:r w:rsidRPr="00FC2839">
              <w:t>POLY_030</w:t>
            </w:r>
          </w:p>
        </w:tc>
        <w:tc>
          <w:tcPr>
            <w:tcW w:w="684" w:type="dxa"/>
            <w:vAlign w:val="center"/>
          </w:tcPr>
          <w:p w14:paraId="0461FECB" w14:textId="77777777" w:rsidR="00E3109C" w:rsidRPr="00FC2839" w:rsidRDefault="00E3109C" w:rsidP="00A17BB2">
            <w:pPr>
              <w:spacing w:beforeLines="40" w:before="96" w:afterLines="40" w:after="96"/>
              <w:contextualSpacing/>
              <w:rPr>
                <w:bCs/>
              </w:rPr>
            </w:pPr>
            <w:r w:rsidRPr="00FC2839">
              <w:t>99</w:t>
            </w:r>
          </w:p>
        </w:tc>
        <w:tc>
          <w:tcPr>
            <w:tcW w:w="0" w:type="auto"/>
            <w:vAlign w:val="center"/>
          </w:tcPr>
          <w:p w14:paraId="3E786586" w14:textId="77777777" w:rsidR="00E3109C" w:rsidRPr="00FC2839" w:rsidRDefault="00E3109C" w:rsidP="00A17BB2">
            <w:pPr>
              <w:spacing w:beforeLines="40" w:before="96" w:afterLines="40" w:after="96"/>
              <w:contextualSpacing/>
            </w:pPr>
            <w:r w:rsidRPr="00FC2839">
              <w:t xml:space="preserve">In the </w:t>
            </w:r>
            <w:r w:rsidRPr="00FC2839">
              <w:rPr>
                <w:u w:val="single"/>
              </w:rPr>
              <w:t>last 12 months</w:t>
            </w:r>
            <w:r w:rsidRPr="00FC2839">
              <w:t xml:space="preserve">, have you used alcohol and hallucinogens (LSD, acid, PCP, magic mushrooms or 'shrooms', </w:t>
            </w:r>
            <w:proofErr w:type="spellStart"/>
            <w:r w:rsidRPr="00FC2839">
              <w:t>mesc</w:t>
            </w:r>
            <w:proofErr w:type="spellEnd"/>
            <w:r w:rsidRPr="00FC2839">
              <w:t xml:space="preserve">, </w:t>
            </w:r>
            <w:proofErr w:type="spellStart"/>
            <w:r w:rsidRPr="00FC2839">
              <w:t>ketamines</w:t>
            </w:r>
            <w:proofErr w:type="spellEnd"/>
            <w:r w:rsidRPr="00FC2839">
              <w:t xml:space="preserve">, ...) to get high </w:t>
            </w:r>
            <w:r w:rsidRPr="00FC2839">
              <w:rPr>
                <w:u w:val="single"/>
              </w:rPr>
              <w:t>on the same occasion</w:t>
            </w:r>
            <w:r w:rsidRPr="00FC2839">
              <w:t>? (e.g., at the same party, in the same evening, etc.)</w:t>
            </w:r>
          </w:p>
        </w:tc>
        <w:tc>
          <w:tcPr>
            <w:tcW w:w="0" w:type="auto"/>
            <w:vAlign w:val="center"/>
          </w:tcPr>
          <w:p w14:paraId="2BDB8CD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never</w:t>
            </w:r>
          </w:p>
          <w:p w14:paraId="20B7C33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Yes, less than once a month</w:t>
            </w:r>
          </w:p>
          <w:p w14:paraId="44C7FE8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Yes, at least once a month</w:t>
            </w:r>
          </w:p>
          <w:p w14:paraId="477C3EB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=Yes, I have done this, but not in the last 12 months</w:t>
            </w:r>
          </w:p>
          <w:p w14:paraId="047E926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I do not know</w:t>
            </w:r>
          </w:p>
          <w:p w14:paraId="06C33B6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22464693" w14:textId="77777777" w:rsidTr="00687BC2">
        <w:trPr>
          <w:cantSplit/>
        </w:trPr>
        <w:tc>
          <w:tcPr>
            <w:tcW w:w="1843" w:type="dxa"/>
            <w:vAlign w:val="center"/>
          </w:tcPr>
          <w:p w14:paraId="466F1C77" w14:textId="77777777" w:rsidR="00E3109C" w:rsidRPr="00FC2839" w:rsidRDefault="00E3109C" w:rsidP="00A17BB2">
            <w:pPr>
              <w:spacing w:beforeLines="40" w:before="96" w:afterLines="40" w:after="96"/>
              <w:contextualSpacing/>
            </w:pPr>
            <w:r w:rsidRPr="00FC2839">
              <w:t>POLY_040</w:t>
            </w:r>
          </w:p>
        </w:tc>
        <w:tc>
          <w:tcPr>
            <w:tcW w:w="684" w:type="dxa"/>
            <w:vAlign w:val="center"/>
          </w:tcPr>
          <w:p w14:paraId="2FA3CB69" w14:textId="77777777" w:rsidR="00E3109C" w:rsidRPr="00FC2839" w:rsidRDefault="00E3109C" w:rsidP="00A17BB2">
            <w:pPr>
              <w:spacing w:beforeLines="40" w:before="96" w:afterLines="40" w:after="96"/>
              <w:contextualSpacing/>
              <w:rPr>
                <w:bCs/>
              </w:rPr>
            </w:pPr>
            <w:r w:rsidRPr="00FC2839">
              <w:t>100</w:t>
            </w:r>
          </w:p>
        </w:tc>
        <w:tc>
          <w:tcPr>
            <w:tcW w:w="0" w:type="auto"/>
            <w:vAlign w:val="center"/>
          </w:tcPr>
          <w:p w14:paraId="39BF4E3E" w14:textId="77777777" w:rsidR="00E3109C" w:rsidRPr="00FC2839" w:rsidRDefault="00E3109C" w:rsidP="00A17BB2">
            <w:pPr>
              <w:spacing w:beforeLines="40" w:before="96" w:afterLines="40" w:after="96"/>
              <w:contextualSpacing/>
            </w:pPr>
            <w:r w:rsidRPr="00FC2839">
              <w:t xml:space="preserve">In the </w:t>
            </w:r>
            <w:r w:rsidRPr="00FC2839">
              <w:rPr>
                <w:u w:val="single"/>
              </w:rPr>
              <w:t>last 12 months</w:t>
            </w:r>
            <w:r w:rsidRPr="00FC2839">
              <w:t xml:space="preserve">, have you used alcohol and heroin (smack, junk, horse, ...) to get high </w:t>
            </w:r>
            <w:r w:rsidRPr="00FC2839">
              <w:rPr>
                <w:u w:val="single"/>
              </w:rPr>
              <w:t>on the same occasion</w:t>
            </w:r>
            <w:r w:rsidRPr="00FC2839">
              <w:t>? (e.g., at the same party, in the same evening, etc.)</w:t>
            </w:r>
          </w:p>
        </w:tc>
        <w:tc>
          <w:tcPr>
            <w:tcW w:w="0" w:type="auto"/>
            <w:vAlign w:val="center"/>
          </w:tcPr>
          <w:p w14:paraId="7B2964D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never</w:t>
            </w:r>
          </w:p>
          <w:p w14:paraId="7E0F189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Yes, less than once a month</w:t>
            </w:r>
          </w:p>
          <w:p w14:paraId="242E925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Yes, at least once a month</w:t>
            </w:r>
          </w:p>
          <w:p w14:paraId="29B13D2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=Yes, I have done this, but not in the last 12 months</w:t>
            </w:r>
          </w:p>
          <w:p w14:paraId="0F84767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I do not know</w:t>
            </w:r>
          </w:p>
          <w:p w14:paraId="67C2410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72AC42E0" w14:textId="77777777" w:rsidTr="00687BC2">
        <w:trPr>
          <w:cantSplit/>
        </w:trPr>
        <w:tc>
          <w:tcPr>
            <w:tcW w:w="1843" w:type="dxa"/>
            <w:vAlign w:val="center"/>
          </w:tcPr>
          <w:p w14:paraId="7D0E2760" w14:textId="77777777" w:rsidR="00E3109C" w:rsidRPr="00FC2839" w:rsidRDefault="00E3109C" w:rsidP="00A17BB2">
            <w:pPr>
              <w:spacing w:beforeLines="40" w:before="96" w:afterLines="40" w:after="96"/>
              <w:contextualSpacing/>
            </w:pPr>
            <w:r w:rsidRPr="00FC2839">
              <w:t>POLY_050</w:t>
            </w:r>
          </w:p>
        </w:tc>
        <w:tc>
          <w:tcPr>
            <w:tcW w:w="684" w:type="dxa"/>
            <w:vAlign w:val="center"/>
          </w:tcPr>
          <w:p w14:paraId="23099400" w14:textId="77777777" w:rsidR="00E3109C" w:rsidRPr="00FC2839" w:rsidRDefault="00E3109C" w:rsidP="00A17BB2">
            <w:pPr>
              <w:spacing w:beforeLines="40" w:before="96" w:afterLines="40" w:after="96"/>
              <w:contextualSpacing/>
              <w:rPr>
                <w:bCs/>
              </w:rPr>
            </w:pPr>
            <w:r w:rsidRPr="00FC2839">
              <w:t>101</w:t>
            </w:r>
          </w:p>
        </w:tc>
        <w:tc>
          <w:tcPr>
            <w:tcW w:w="0" w:type="auto"/>
            <w:vAlign w:val="center"/>
          </w:tcPr>
          <w:p w14:paraId="417F7CDF" w14:textId="77777777" w:rsidR="00E3109C" w:rsidRPr="00FC2839" w:rsidRDefault="00E3109C" w:rsidP="00A17BB2">
            <w:pPr>
              <w:spacing w:beforeLines="40" w:before="96" w:afterLines="40" w:after="96"/>
              <w:contextualSpacing/>
            </w:pPr>
            <w:r w:rsidRPr="00FC2839">
              <w:t xml:space="preserve">In the </w:t>
            </w:r>
            <w:r w:rsidRPr="00FC2839">
              <w:rPr>
                <w:u w:val="single"/>
              </w:rPr>
              <w:t>last 12 months</w:t>
            </w:r>
            <w:r w:rsidRPr="00FC2839">
              <w:t xml:space="preserve">, have you used alcohol and cocaine (crack, blow, snow, ...) to get high </w:t>
            </w:r>
            <w:r w:rsidRPr="00FC2839">
              <w:rPr>
                <w:u w:val="single"/>
              </w:rPr>
              <w:t>on the same occasion</w:t>
            </w:r>
            <w:r w:rsidRPr="00FC2839">
              <w:t>? (e.g., at the same party, in the same evening, etc.)</w:t>
            </w:r>
          </w:p>
        </w:tc>
        <w:tc>
          <w:tcPr>
            <w:tcW w:w="0" w:type="auto"/>
            <w:vAlign w:val="center"/>
          </w:tcPr>
          <w:p w14:paraId="52E64BA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never</w:t>
            </w:r>
          </w:p>
          <w:p w14:paraId="67F235C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Yes, less than once a month</w:t>
            </w:r>
          </w:p>
          <w:p w14:paraId="52066F9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Yes, at least once a month</w:t>
            </w:r>
          </w:p>
          <w:p w14:paraId="5BF381D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=Yes, I have done this, but not in the last 12 months</w:t>
            </w:r>
          </w:p>
          <w:p w14:paraId="27C9FA3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I do not know</w:t>
            </w:r>
          </w:p>
          <w:p w14:paraId="0A90DE49"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34418FA4" w14:textId="77777777" w:rsidTr="00687BC2">
        <w:trPr>
          <w:cantSplit/>
        </w:trPr>
        <w:tc>
          <w:tcPr>
            <w:tcW w:w="1843" w:type="dxa"/>
            <w:vAlign w:val="center"/>
          </w:tcPr>
          <w:p w14:paraId="558E7998" w14:textId="77777777" w:rsidR="00E3109C" w:rsidRPr="00FC2839" w:rsidRDefault="00E3109C" w:rsidP="00A17BB2">
            <w:pPr>
              <w:spacing w:beforeLines="40" w:before="96" w:afterLines="40" w:after="96"/>
              <w:contextualSpacing/>
            </w:pPr>
            <w:r w:rsidRPr="00FC2839">
              <w:t>POLY_060</w:t>
            </w:r>
          </w:p>
        </w:tc>
        <w:tc>
          <w:tcPr>
            <w:tcW w:w="684" w:type="dxa"/>
            <w:vAlign w:val="center"/>
          </w:tcPr>
          <w:p w14:paraId="55DB9D8D" w14:textId="77777777" w:rsidR="00E3109C" w:rsidRPr="00FC2839" w:rsidRDefault="00E3109C" w:rsidP="00A17BB2">
            <w:pPr>
              <w:spacing w:beforeLines="40" w:before="96" w:afterLines="40" w:after="96"/>
              <w:contextualSpacing/>
              <w:rPr>
                <w:bCs/>
              </w:rPr>
            </w:pPr>
            <w:r w:rsidRPr="00FC2839">
              <w:t>102</w:t>
            </w:r>
          </w:p>
        </w:tc>
        <w:tc>
          <w:tcPr>
            <w:tcW w:w="0" w:type="auto"/>
            <w:vAlign w:val="center"/>
          </w:tcPr>
          <w:p w14:paraId="65380230" w14:textId="77777777" w:rsidR="00E3109C" w:rsidRPr="00FC2839" w:rsidRDefault="00E3109C" w:rsidP="00A17BB2">
            <w:pPr>
              <w:spacing w:beforeLines="40" w:before="96" w:afterLines="40" w:after="96"/>
              <w:contextualSpacing/>
            </w:pPr>
            <w:r w:rsidRPr="00FC2839">
              <w:t xml:space="preserve">In the </w:t>
            </w:r>
            <w:r w:rsidRPr="00FC2839">
              <w:rPr>
                <w:u w:val="single"/>
              </w:rPr>
              <w:t>last 12 months</w:t>
            </w:r>
            <w:r w:rsidRPr="00FC2839">
              <w:t xml:space="preserve">, have you used alcohol and ADHD medications (Ritalin®, </w:t>
            </w:r>
            <w:proofErr w:type="spellStart"/>
            <w:r w:rsidRPr="00FC2839">
              <w:t>Concerta</w:t>
            </w:r>
            <w:proofErr w:type="spellEnd"/>
            <w:r w:rsidRPr="00FC2839">
              <w:t xml:space="preserve">®, Adderall®, Dexedrine®, ...) to get high </w:t>
            </w:r>
            <w:r w:rsidRPr="00FC2839">
              <w:rPr>
                <w:u w:val="single"/>
              </w:rPr>
              <w:t>on the same occasion</w:t>
            </w:r>
            <w:r w:rsidRPr="00FC2839">
              <w:t>? (e.g., at the same party, in the same evening, etc.)</w:t>
            </w:r>
          </w:p>
        </w:tc>
        <w:tc>
          <w:tcPr>
            <w:tcW w:w="0" w:type="auto"/>
            <w:vAlign w:val="center"/>
          </w:tcPr>
          <w:p w14:paraId="30B8CEB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never</w:t>
            </w:r>
          </w:p>
          <w:p w14:paraId="3CDF362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Yes, less than once a month</w:t>
            </w:r>
          </w:p>
          <w:p w14:paraId="5A2DFAD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Yes, at least once a month</w:t>
            </w:r>
          </w:p>
          <w:p w14:paraId="30FD0789"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=Yes, I have done this, but not in the last 12 months</w:t>
            </w:r>
          </w:p>
          <w:p w14:paraId="7616EF2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I do not know</w:t>
            </w:r>
          </w:p>
          <w:p w14:paraId="68E1A9F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6AB6EC0D" w14:textId="77777777" w:rsidTr="00687BC2">
        <w:trPr>
          <w:cantSplit/>
        </w:trPr>
        <w:tc>
          <w:tcPr>
            <w:tcW w:w="1843" w:type="dxa"/>
            <w:vAlign w:val="center"/>
          </w:tcPr>
          <w:p w14:paraId="5230618A" w14:textId="77777777" w:rsidR="00E3109C" w:rsidRPr="00FC2839" w:rsidRDefault="00E3109C" w:rsidP="00A17BB2">
            <w:pPr>
              <w:spacing w:beforeLines="40" w:before="96" w:afterLines="40" w:after="96"/>
              <w:contextualSpacing/>
            </w:pPr>
            <w:r w:rsidRPr="00FC2839">
              <w:t>POLY_070</w:t>
            </w:r>
          </w:p>
        </w:tc>
        <w:tc>
          <w:tcPr>
            <w:tcW w:w="684" w:type="dxa"/>
            <w:vAlign w:val="center"/>
          </w:tcPr>
          <w:p w14:paraId="251AD89B" w14:textId="77777777" w:rsidR="00E3109C" w:rsidRPr="00FC2839" w:rsidRDefault="00E3109C" w:rsidP="00A17BB2">
            <w:pPr>
              <w:spacing w:beforeLines="40" w:before="96" w:afterLines="40" w:after="96"/>
              <w:contextualSpacing/>
              <w:rPr>
                <w:bCs/>
              </w:rPr>
            </w:pPr>
            <w:r w:rsidRPr="00FC2839">
              <w:t>103</w:t>
            </w:r>
          </w:p>
        </w:tc>
        <w:tc>
          <w:tcPr>
            <w:tcW w:w="0" w:type="auto"/>
            <w:vAlign w:val="center"/>
          </w:tcPr>
          <w:p w14:paraId="11F47440" w14:textId="77777777" w:rsidR="00E3109C" w:rsidRPr="00FC2839" w:rsidRDefault="00E3109C" w:rsidP="00A17BB2">
            <w:pPr>
              <w:spacing w:beforeLines="40" w:before="96" w:afterLines="40" w:after="96"/>
              <w:contextualSpacing/>
            </w:pPr>
            <w:r w:rsidRPr="00FC2839">
              <w:t xml:space="preserve">In the </w:t>
            </w:r>
            <w:r w:rsidRPr="00FC2839">
              <w:rPr>
                <w:u w:val="single"/>
              </w:rPr>
              <w:t>last 12 months</w:t>
            </w:r>
            <w:r w:rsidRPr="00FC2839">
              <w:t xml:space="preserve">, have you used alcohol and sedatives or tranquilizers (Ativan®, Xanax®, Valium®, ...) to get high </w:t>
            </w:r>
            <w:r w:rsidRPr="00FC2839">
              <w:rPr>
                <w:u w:val="single"/>
              </w:rPr>
              <w:t>on the same occasion</w:t>
            </w:r>
            <w:r w:rsidRPr="00FC2839">
              <w:t>? (e.g., at the same party, in the same evening, etc.)</w:t>
            </w:r>
          </w:p>
        </w:tc>
        <w:tc>
          <w:tcPr>
            <w:tcW w:w="0" w:type="auto"/>
            <w:vAlign w:val="center"/>
          </w:tcPr>
          <w:p w14:paraId="6A1C68B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never</w:t>
            </w:r>
          </w:p>
          <w:p w14:paraId="5EEAB19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Yes, less than once a month</w:t>
            </w:r>
          </w:p>
          <w:p w14:paraId="6CABB7A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Yes, at least once a month</w:t>
            </w:r>
          </w:p>
          <w:p w14:paraId="12B1A50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=Yes, I have done this, but not in the last 12 months</w:t>
            </w:r>
          </w:p>
          <w:p w14:paraId="44143D0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I do not know</w:t>
            </w:r>
          </w:p>
          <w:p w14:paraId="577626A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1508BC30" w14:textId="77777777" w:rsidTr="00687BC2">
        <w:trPr>
          <w:cantSplit/>
        </w:trPr>
        <w:tc>
          <w:tcPr>
            <w:tcW w:w="1843" w:type="dxa"/>
            <w:vAlign w:val="center"/>
          </w:tcPr>
          <w:p w14:paraId="068A9ED2" w14:textId="77777777" w:rsidR="00E3109C" w:rsidRPr="00FC2839" w:rsidRDefault="00E3109C" w:rsidP="00A17BB2">
            <w:pPr>
              <w:spacing w:beforeLines="40" w:before="96" w:afterLines="40" w:after="96"/>
              <w:contextualSpacing/>
            </w:pPr>
            <w:r w:rsidRPr="00FC2839">
              <w:t>POLY_080</w:t>
            </w:r>
          </w:p>
        </w:tc>
        <w:tc>
          <w:tcPr>
            <w:tcW w:w="684" w:type="dxa"/>
            <w:vAlign w:val="center"/>
          </w:tcPr>
          <w:p w14:paraId="0EFB8794" w14:textId="77777777" w:rsidR="00E3109C" w:rsidRPr="00FC2839" w:rsidRDefault="00E3109C" w:rsidP="00A17BB2">
            <w:pPr>
              <w:spacing w:beforeLines="40" w:before="96" w:afterLines="40" w:after="96"/>
              <w:contextualSpacing/>
              <w:rPr>
                <w:bCs/>
              </w:rPr>
            </w:pPr>
            <w:r w:rsidRPr="00FC2839">
              <w:t>104</w:t>
            </w:r>
          </w:p>
        </w:tc>
        <w:tc>
          <w:tcPr>
            <w:tcW w:w="0" w:type="auto"/>
            <w:vAlign w:val="center"/>
          </w:tcPr>
          <w:p w14:paraId="628CEF76" w14:textId="77777777" w:rsidR="00E3109C" w:rsidRPr="00FC2839" w:rsidRDefault="00E3109C" w:rsidP="00A17BB2">
            <w:pPr>
              <w:spacing w:beforeLines="40" w:before="96" w:afterLines="40" w:after="96"/>
              <w:contextualSpacing/>
            </w:pPr>
            <w:r w:rsidRPr="00FC2839">
              <w:t xml:space="preserve">In the </w:t>
            </w:r>
            <w:r w:rsidRPr="00FC2839">
              <w:rPr>
                <w:u w:val="single"/>
              </w:rPr>
              <w:t>last 12 months</w:t>
            </w:r>
            <w:r w:rsidRPr="00FC2839">
              <w:t xml:space="preserve">, have you used alcohol and prescription pain relievers (oxycodone, fentanyl, morphine, codeine, etc.) to get high </w:t>
            </w:r>
            <w:r w:rsidRPr="00FC2839">
              <w:rPr>
                <w:u w:val="single"/>
              </w:rPr>
              <w:t>on the same occasion</w:t>
            </w:r>
            <w:r w:rsidRPr="00FC2839">
              <w:t>? (e.g., at the same party, in the same evening, etc.)</w:t>
            </w:r>
          </w:p>
        </w:tc>
        <w:tc>
          <w:tcPr>
            <w:tcW w:w="0" w:type="auto"/>
            <w:vAlign w:val="center"/>
          </w:tcPr>
          <w:p w14:paraId="53CB72A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never</w:t>
            </w:r>
          </w:p>
          <w:p w14:paraId="3EF998D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Yes, less than once a month</w:t>
            </w:r>
          </w:p>
          <w:p w14:paraId="0869C189"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Yes, at least once a month</w:t>
            </w:r>
          </w:p>
          <w:p w14:paraId="5C324C2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=Yes, I have done this, but not in the last 12 months</w:t>
            </w:r>
          </w:p>
          <w:p w14:paraId="10A16F6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I do not know</w:t>
            </w:r>
          </w:p>
          <w:p w14:paraId="1C3AC0F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7CC25DFB" w14:textId="77777777" w:rsidTr="00687BC2">
        <w:trPr>
          <w:cantSplit/>
        </w:trPr>
        <w:tc>
          <w:tcPr>
            <w:tcW w:w="1843" w:type="dxa"/>
            <w:vAlign w:val="center"/>
          </w:tcPr>
          <w:p w14:paraId="0B2840BA" w14:textId="77777777" w:rsidR="00E3109C" w:rsidRPr="00FC2839" w:rsidRDefault="00E3109C" w:rsidP="00A17BB2">
            <w:pPr>
              <w:spacing w:beforeLines="40" w:before="96" w:afterLines="40" w:after="96"/>
              <w:contextualSpacing/>
            </w:pPr>
            <w:r w:rsidRPr="00FC2839">
              <w:t>POLY_090</w:t>
            </w:r>
          </w:p>
        </w:tc>
        <w:tc>
          <w:tcPr>
            <w:tcW w:w="684" w:type="dxa"/>
            <w:vAlign w:val="center"/>
          </w:tcPr>
          <w:p w14:paraId="2247D765" w14:textId="77777777" w:rsidR="00E3109C" w:rsidRPr="00FC2839" w:rsidRDefault="00E3109C" w:rsidP="00A17BB2">
            <w:pPr>
              <w:spacing w:beforeLines="40" w:before="96" w:afterLines="40" w:after="96"/>
              <w:contextualSpacing/>
              <w:rPr>
                <w:bCs/>
              </w:rPr>
            </w:pPr>
            <w:r w:rsidRPr="00FC2839">
              <w:t>105</w:t>
            </w:r>
          </w:p>
        </w:tc>
        <w:tc>
          <w:tcPr>
            <w:tcW w:w="0" w:type="auto"/>
            <w:vAlign w:val="center"/>
          </w:tcPr>
          <w:p w14:paraId="391EFD88" w14:textId="77777777" w:rsidR="00E3109C" w:rsidRPr="00FC2839" w:rsidRDefault="00E3109C" w:rsidP="00A17BB2">
            <w:pPr>
              <w:spacing w:beforeLines="40" w:before="96" w:afterLines="40" w:after="96"/>
              <w:contextualSpacing/>
            </w:pPr>
            <w:r w:rsidRPr="00FC2839">
              <w:t xml:space="preserve">In the </w:t>
            </w:r>
            <w:r w:rsidRPr="00FC2839">
              <w:rPr>
                <w:u w:val="single"/>
              </w:rPr>
              <w:t>last 12 months</w:t>
            </w:r>
            <w:r w:rsidRPr="00FC2839">
              <w:t xml:space="preserve">, have you used alcohol and sleeping medicine from a store (Nytol®, Unisom®, ...) to get high </w:t>
            </w:r>
            <w:r w:rsidRPr="00FC2839">
              <w:rPr>
                <w:u w:val="single"/>
              </w:rPr>
              <w:t>on the same occasion</w:t>
            </w:r>
            <w:r w:rsidRPr="00FC2839">
              <w:t>? (e.g., at the same party, in the same evening, etc.)</w:t>
            </w:r>
          </w:p>
        </w:tc>
        <w:tc>
          <w:tcPr>
            <w:tcW w:w="0" w:type="auto"/>
            <w:vAlign w:val="center"/>
          </w:tcPr>
          <w:p w14:paraId="74F11AF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never</w:t>
            </w:r>
          </w:p>
          <w:p w14:paraId="60A3E69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Yes, less than once a month</w:t>
            </w:r>
          </w:p>
          <w:p w14:paraId="0AD23B0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Yes, at least once a month</w:t>
            </w:r>
          </w:p>
          <w:p w14:paraId="3E300F6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=Yes, I have done this, but not in the last 12 months</w:t>
            </w:r>
          </w:p>
          <w:p w14:paraId="54CCC12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I do not know</w:t>
            </w:r>
          </w:p>
          <w:p w14:paraId="4E1AFF5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488AF4C8" w14:textId="77777777" w:rsidTr="00687BC2">
        <w:trPr>
          <w:cantSplit/>
        </w:trPr>
        <w:tc>
          <w:tcPr>
            <w:tcW w:w="1843" w:type="dxa"/>
            <w:vAlign w:val="center"/>
          </w:tcPr>
          <w:p w14:paraId="479C5AEC" w14:textId="77777777" w:rsidR="00E3109C" w:rsidRPr="00FC2839" w:rsidRDefault="00E3109C" w:rsidP="00A17BB2">
            <w:pPr>
              <w:spacing w:beforeLines="40" w:before="96" w:afterLines="40" w:after="96"/>
              <w:contextualSpacing/>
            </w:pPr>
            <w:r w:rsidRPr="00FC2839">
              <w:t>POLY_100</w:t>
            </w:r>
          </w:p>
        </w:tc>
        <w:tc>
          <w:tcPr>
            <w:tcW w:w="684" w:type="dxa"/>
            <w:vAlign w:val="center"/>
          </w:tcPr>
          <w:p w14:paraId="5458E993" w14:textId="77777777" w:rsidR="00E3109C" w:rsidRPr="00FC2839" w:rsidRDefault="00E3109C" w:rsidP="00A17BB2">
            <w:pPr>
              <w:spacing w:beforeLines="40" w:before="96" w:afterLines="40" w:after="96"/>
              <w:contextualSpacing/>
              <w:rPr>
                <w:bCs/>
              </w:rPr>
            </w:pPr>
            <w:r w:rsidRPr="00FC2839">
              <w:t>106</w:t>
            </w:r>
          </w:p>
        </w:tc>
        <w:tc>
          <w:tcPr>
            <w:tcW w:w="0" w:type="auto"/>
            <w:vAlign w:val="center"/>
          </w:tcPr>
          <w:p w14:paraId="72057E12" w14:textId="77777777" w:rsidR="00E3109C" w:rsidRPr="00FC2839" w:rsidRDefault="00E3109C" w:rsidP="00A17BB2">
            <w:pPr>
              <w:spacing w:beforeLines="40" w:before="96" w:afterLines="40" w:after="96"/>
              <w:contextualSpacing/>
            </w:pPr>
            <w:r w:rsidRPr="00FC2839">
              <w:t xml:space="preserve">In the </w:t>
            </w:r>
            <w:r w:rsidRPr="00FC2839">
              <w:rPr>
                <w:u w:val="single"/>
              </w:rPr>
              <w:t>last 12 months</w:t>
            </w:r>
            <w:r w:rsidRPr="00FC2839">
              <w:t xml:space="preserve">, have you used alcohol and stimulants (diet pills, stay awake pills, uppers, bennies, wake-ups, ...) to get high </w:t>
            </w:r>
            <w:r w:rsidRPr="00FC2839">
              <w:rPr>
                <w:u w:val="single"/>
              </w:rPr>
              <w:t>on the same occasion</w:t>
            </w:r>
            <w:r w:rsidRPr="00FC2839">
              <w:t>? (e.g., at the same party, in the same evening, etc.)</w:t>
            </w:r>
          </w:p>
        </w:tc>
        <w:tc>
          <w:tcPr>
            <w:tcW w:w="0" w:type="auto"/>
            <w:vAlign w:val="center"/>
          </w:tcPr>
          <w:p w14:paraId="57C2784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never</w:t>
            </w:r>
          </w:p>
          <w:p w14:paraId="5A8DA38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Yes, less than once a month</w:t>
            </w:r>
          </w:p>
          <w:p w14:paraId="06C8049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Yes, at least once a month</w:t>
            </w:r>
          </w:p>
          <w:p w14:paraId="42648FF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=Yes, I have done this, but not in the last 12 months</w:t>
            </w:r>
          </w:p>
          <w:p w14:paraId="26F497C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I do not know</w:t>
            </w:r>
          </w:p>
          <w:p w14:paraId="10708AD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7FA436EA" w14:textId="77777777" w:rsidTr="00687BC2">
        <w:trPr>
          <w:cantSplit/>
        </w:trPr>
        <w:tc>
          <w:tcPr>
            <w:tcW w:w="1843" w:type="dxa"/>
            <w:vAlign w:val="center"/>
          </w:tcPr>
          <w:p w14:paraId="15DD699C" w14:textId="77777777" w:rsidR="00E3109C" w:rsidRPr="00FC2839" w:rsidRDefault="00E3109C" w:rsidP="00A17BB2">
            <w:pPr>
              <w:spacing w:beforeLines="40" w:before="96" w:afterLines="40" w:after="96"/>
              <w:contextualSpacing/>
            </w:pPr>
            <w:r w:rsidRPr="00FC2839">
              <w:t>POLY_110</w:t>
            </w:r>
          </w:p>
        </w:tc>
        <w:tc>
          <w:tcPr>
            <w:tcW w:w="684" w:type="dxa"/>
            <w:vAlign w:val="center"/>
          </w:tcPr>
          <w:p w14:paraId="6A294E0D" w14:textId="77777777" w:rsidR="00E3109C" w:rsidRPr="00FC2839" w:rsidRDefault="00E3109C" w:rsidP="00A17BB2">
            <w:pPr>
              <w:spacing w:beforeLines="40" w:before="96" w:afterLines="40" w:after="96"/>
              <w:contextualSpacing/>
              <w:rPr>
                <w:bCs/>
              </w:rPr>
            </w:pPr>
            <w:r w:rsidRPr="00FC2839">
              <w:t>107</w:t>
            </w:r>
          </w:p>
        </w:tc>
        <w:tc>
          <w:tcPr>
            <w:tcW w:w="0" w:type="auto"/>
            <w:vAlign w:val="center"/>
          </w:tcPr>
          <w:p w14:paraId="4DA43465" w14:textId="77777777" w:rsidR="00E3109C" w:rsidRPr="00FC2839" w:rsidRDefault="00E3109C" w:rsidP="00A17BB2">
            <w:pPr>
              <w:spacing w:beforeLines="40" w:before="96" w:afterLines="40" w:after="96"/>
              <w:contextualSpacing/>
            </w:pPr>
            <w:r w:rsidRPr="00FC2839">
              <w:t xml:space="preserve">In the </w:t>
            </w:r>
            <w:r w:rsidRPr="00FC2839">
              <w:rPr>
                <w:u w:val="single"/>
              </w:rPr>
              <w:t>last 12 months</w:t>
            </w:r>
            <w:r w:rsidRPr="00FC2839">
              <w:t xml:space="preserve">, have you used alcohol and dextromethorphan such as cold and cough medicine (Robitussin DM®, Benylin DM®, robos, dex, DXM, ...) to get high </w:t>
            </w:r>
            <w:r w:rsidRPr="00FC2839">
              <w:rPr>
                <w:u w:val="single"/>
              </w:rPr>
              <w:t>on the same occasion</w:t>
            </w:r>
            <w:r w:rsidRPr="00FC2839">
              <w:t>? (e.g., at the same party, in the same evening, etc.)</w:t>
            </w:r>
          </w:p>
        </w:tc>
        <w:tc>
          <w:tcPr>
            <w:tcW w:w="0" w:type="auto"/>
            <w:vAlign w:val="center"/>
          </w:tcPr>
          <w:p w14:paraId="2F7AE13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never</w:t>
            </w:r>
          </w:p>
          <w:p w14:paraId="181E71E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Yes, less than once a month</w:t>
            </w:r>
          </w:p>
          <w:p w14:paraId="6304F8A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Yes, at least once a month</w:t>
            </w:r>
          </w:p>
          <w:p w14:paraId="50C4B01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=Yes, I have done this, but not in the last 12 months</w:t>
            </w:r>
          </w:p>
          <w:p w14:paraId="24A3E80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I do not know</w:t>
            </w:r>
          </w:p>
          <w:p w14:paraId="3F0A0D1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38207E1B" w14:textId="77777777" w:rsidTr="00687BC2">
        <w:trPr>
          <w:cantSplit/>
        </w:trPr>
        <w:tc>
          <w:tcPr>
            <w:tcW w:w="1843" w:type="dxa"/>
            <w:vAlign w:val="center"/>
          </w:tcPr>
          <w:p w14:paraId="59DBA4DE" w14:textId="77777777" w:rsidR="00E3109C" w:rsidRPr="00FC2839" w:rsidRDefault="00E3109C" w:rsidP="00A17BB2">
            <w:pPr>
              <w:spacing w:beforeLines="40" w:before="96" w:afterLines="40" w:after="96"/>
              <w:contextualSpacing/>
            </w:pPr>
            <w:r w:rsidRPr="00FC2839">
              <w:t>POLY_120</w:t>
            </w:r>
          </w:p>
        </w:tc>
        <w:tc>
          <w:tcPr>
            <w:tcW w:w="684" w:type="dxa"/>
            <w:vAlign w:val="center"/>
          </w:tcPr>
          <w:p w14:paraId="5A50CE36" w14:textId="77777777" w:rsidR="00E3109C" w:rsidRPr="00FC2839" w:rsidRDefault="00E3109C" w:rsidP="00A17BB2">
            <w:pPr>
              <w:spacing w:beforeLines="40" w:before="96" w:afterLines="40" w:after="96"/>
              <w:contextualSpacing/>
              <w:rPr>
                <w:bCs/>
              </w:rPr>
            </w:pPr>
            <w:r w:rsidRPr="00FC2839">
              <w:t>108</w:t>
            </w:r>
          </w:p>
        </w:tc>
        <w:tc>
          <w:tcPr>
            <w:tcW w:w="0" w:type="auto"/>
            <w:vAlign w:val="center"/>
          </w:tcPr>
          <w:p w14:paraId="6903C73B" w14:textId="77777777" w:rsidR="00E3109C" w:rsidRPr="00FC2839" w:rsidRDefault="00E3109C" w:rsidP="00A17BB2">
            <w:pPr>
              <w:spacing w:beforeLines="40" w:before="96" w:afterLines="40" w:after="96"/>
              <w:contextualSpacing/>
            </w:pPr>
            <w:r w:rsidRPr="00FC2839">
              <w:t xml:space="preserve">In the </w:t>
            </w:r>
            <w:r w:rsidRPr="00FC2839">
              <w:rPr>
                <w:u w:val="single"/>
              </w:rPr>
              <w:t>last 12 months</w:t>
            </w:r>
            <w:r w:rsidRPr="00FC2839">
              <w:t xml:space="preserve">, have you used alcohol and Gravol® to get high </w:t>
            </w:r>
            <w:r w:rsidRPr="00FC2839">
              <w:rPr>
                <w:u w:val="single"/>
              </w:rPr>
              <w:t>on the same occasion</w:t>
            </w:r>
            <w:r w:rsidRPr="00FC2839">
              <w:t>? (e.g., at the same party, in the same evening, etc.)</w:t>
            </w:r>
          </w:p>
        </w:tc>
        <w:tc>
          <w:tcPr>
            <w:tcW w:w="0" w:type="auto"/>
            <w:vAlign w:val="center"/>
          </w:tcPr>
          <w:p w14:paraId="50FF059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never</w:t>
            </w:r>
          </w:p>
          <w:p w14:paraId="62854B1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Yes, less than once a month</w:t>
            </w:r>
          </w:p>
          <w:p w14:paraId="2E9D984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Yes, at least once a month</w:t>
            </w:r>
          </w:p>
          <w:p w14:paraId="6EE7B21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=Yes, I have done this, but not in the last 12 months</w:t>
            </w:r>
          </w:p>
          <w:p w14:paraId="49A8BF9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I do not know</w:t>
            </w:r>
          </w:p>
          <w:p w14:paraId="69CB524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315B0835" w14:textId="77777777" w:rsidTr="00687BC2">
        <w:trPr>
          <w:cantSplit/>
        </w:trPr>
        <w:tc>
          <w:tcPr>
            <w:tcW w:w="1843" w:type="dxa"/>
            <w:vAlign w:val="center"/>
          </w:tcPr>
          <w:p w14:paraId="5192A581" w14:textId="77777777" w:rsidR="00E3109C" w:rsidRPr="00FC2839" w:rsidRDefault="00E3109C" w:rsidP="00A17BB2">
            <w:pPr>
              <w:spacing w:beforeLines="40" w:before="96" w:afterLines="40" w:after="96"/>
              <w:contextualSpacing/>
            </w:pPr>
            <w:r w:rsidRPr="00FC2839">
              <w:t>POLY_130</w:t>
            </w:r>
          </w:p>
        </w:tc>
        <w:tc>
          <w:tcPr>
            <w:tcW w:w="684" w:type="dxa"/>
            <w:vAlign w:val="center"/>
          </w:tcPr>
          <w:p w14:paraId="01E41B96" w14:textId="77777777" w:rsidR="00E3109C" w:rsidRPr="00FC2839" w:rsidRDefault="00E3109C" w:rsidP="00A17BB2">
            <w:pPr>
              <w:spacing w:beforeLines="40" w:before="96" w:afterLines="40" w:after="96"/>
              <w:contextualSpacing/>
              <w:rPr>
                <w:bCs/>
              </w:rPr>
            </w:pPr>
            <w:r w:rsidRPr="00FC2839">
              <w:t>109</w:t>
            </w:r>
          </w:p>
        </w:tc>
        <w:tc>
          <w:tcPr>
            <w:tcW w:w="0" w:type="auto"/>
            <w:vAlign w:val="center"/>
          </w:tcPr>
          <w:p w14:paraId="2702F52D" w14:textId="77777777" w:rsidR="00E3109C" w:rsidRPr="00FC2839" w:rsidRDefault="00E3109C" w:rsidP="00A17BB2">
            <w:pPr>
              <w:spacing w:beforeLines="40" w:before="96" w:afterLines="40" w:after="96"/>
              <w:contextualSpacing/>
            </w:pPr>
            <w:r w:rsidRPr="00FC2839">
              <w:t xml:space="preserve">In the </w:t>
            </w:r>
            <w:r w:rsidRPr="00FC2839">
              <w:rPr>
                <w:u w:val="single"/>
              </w:rPr>
              <w:t>last 12 months</w:t>
            </w:r>
            <w:r w:rsidRPr="00FC2839">
              <w:t xml:space="preserve">, have you used opioids and amphetamines (speed, crystal meth or ice, meth, crank, ...) to get high </w:t>
            </w:r>
            <w:r w:rsidRPr="00FC2839">
              <w:rPr>
                <w:u w:val="single"/>
              </w:rPr>
              <w:t>on the same occasion</w:t>
            </w:r>
            <w:r w:rsidRPr="00FC2839">
              <w:t>? (e.g., at the same party, in the same evening, etc.)</w:t>
            </w:r>
          </w:p>
          <w:p w14:paraId="37849538" w14:textId="77777777" w:rsidR="00E3109C" w:rsidRPr="00FC2839" w:rsidRDefault="00E3109C" w:rsidP="00A17BB2">
            <w:pPr>
              <w:spacing w:beforeLines="40" w:before="96" w:afterLines="40" w:after="96"/>
              <w:contextualSpacing/>
              <w:rPr>
                <w:bCs/>
              </w:rPr>
            </w:pPr>
            <w:r w:rsidRPr="00FC2839">
              <w:t>(Opioids include heroin, prescription pain relievers (oxycodone, fentanyl, morphine, codeine, etc.)</w:t>
            </w:r>
          </w:p>
        </w:tc>
        <w:tc>
          <w:tcPr>
            <w:tcW w:w="0" w:type="auto"/>
            <w:vAlign w:val="center"/>
          </w:tcPr>
          <w:p w14:paraId="745D55F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never</w:t>
            </w:r>
          </w:p>
          <w:p w14:paraId="3BB7CFA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Yes, less than once a month</w:t>
            </w:r>
          </w:p>
          <w:p w14:paraId="15A61B4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Yes, at least once a month</w:t>
            </w:r>
          </w:p>
          <w:p w14:paraId="2072267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=Yes, I have done this, but not in the last 12 months</w:t>
            </w:r>
          </w:p>
          <w:p w14:paraId="5639DC9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I do not know</w:t>
            </w:r>
          </w:p>
          <w:p w14:paraId="04CFC23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63DCFE24" w14:textId="77777777" w:rsidTr="00687BC2">
        <w:trPr>
          <w:cantSplit/>
        </w:trPr>
        <w:tc>
          <w:tcPr>
            <w:tcW w:w="1843" w:type="dxa"/>
            <w:vAlign w:val="center"/>
          </w:tcPr>
          <w:p w14:paraId="0C56AAA1" w14:textId="77777777" w:rsidR="00E3109C" w:rsidRPr="00FC2839" w:rsidRDefault="00E3109C" w:rsidP="00A17BB2">
            <w:pPr>
              <w:spacing w:beforeLines="40" w:before="96" w:afterLines="40" w:after="96"/>
              <w:contextualSpacing/>
            </w:pPr>
            <w:r w:rsidRPr="00FC2839">
              <w:t>POLY_140</w:t>
            </w:r>
          </w:p>
        </w:tc>
        <w:tc>
          <w:tcPr>
            <w:tcW w:w="684" w:type="dxa"/>
            <w:vAlign w:val="center"/>
          </w:tcPr>
          <w:p w14:paraId="73DCA000" w14:textId="77777777" w:rsidR="00E3109C" w:rsidRPr="00FC2839" w:rsidRDefault="00E3109C" w:rsidP="00A17BB2">
            <w:pPr>
              <w:spacing w:beforeLines="40" w:before="96" w:afterLines="40" w:after="96"/>
              <w:contextualSpacing/>
              <w:rPr>
                <w:bCs/>
              </w:rPr>
            </w:pPr>
            <w:r w:rsidRPr="00FC2839">
              <w:t>110</w:t>
            </w:r>
          </w:p>
        </w:tc>
        <w:tc>
          <w:tcPr>
            <w:tcW w:w="0" w:type="auto"/>
            <w:vAlign w:val="center"/>
          </w:tcPr>
          <w:p w14:paraId="71F32512" w14:textId="77777777" w:rsidR="00E3109C" w:rsidRPr="00FC2839" w:rsidRDefault="00E3109C" w:rsidP="00A17BB2">
            <w:pPr>
              <w:spacing w:beforeLines="40" w:before="96" w:afterLines="40" w:after="96"/>
              <w:contextualSpacing/>
            </w:pPr>
            <w:r w:rsidRPr="00FC2839">
              <w:t xml:space="preserve">In the </w:t>
            </w:r>
            <w:r w:rsidRPr="00FC2839">
              <w:rPr>
                <w:u w:val="single"/>
              </w:rPr>
              <w:t>last 12 months</w:t>
            </w:r>
            <w:r w:rsidRPr="00FC2839">
              <w:t xml:space="preserve">, have you used opioids and MDMA (ecstasy, E, X, ...) to get high </w:t>
            </w:r>
            <w:r w:rsidRPr="00FC2839">
              <w:rPr>
                <w:u w:val="single"/>
              </w:rPr>
              <w:t>on the same occasion</w:t>
            </w:r>
            <w:r w:rsidRPr="00FC2839">
              <w:t>? (e.g., at the same party, in the same evening, etc.)</w:t>
            </w:r>
          </w:p>
          <w:p w14:paraId="17E21429" w14:textId="77777777" w:rsidR="00E3109C" w:rsidRPr="00FC2839" w:rsidRDefault="00E3109C" w:rsidP="00A17BB2">
            <w:pPr>
              <w:spacing w:beforeLines="40" w:before="96" w:afterLines="40" w:after="96"/>
              <w:contextualSpacing/>
              <w:rPr>
                <w:bCs/>
              </w:rPr>
            </w:pPr>
            <w:r w:rsidRPr="00FC2839">
              <w:t>(Opioids include heroin, prescription pain relievers (oxycodone, fentanyl, morphine, codeine, etc.)</w:t>
            </w:r>
          </w:p>
        </w:tc>
        <w:tc>
          <w:tcPr>
            <w:tcW w:w="0" w:type="auto"/>
            <w:vAlign w:val="center"/>
          </w:tcPr>
          <w:p w14:paraId="572C1CA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never</w:t>
            </w:r>
          </w:p>
          <w:p w14:paraId="5254B9A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Yes, less than once a month</w:t>
            </w:r>
          </w:p>
          <w:p w14:paraId="17639E0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Yes, at least once a month</w:t>
            </w:r>
          </w:p>
          <w:p w14:paraId="63B2424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=Yes, I have done this, but not in the last 12 months</w:t>
            </w:r>
          </w:p>
          <w:p w14:paraId="48A50EB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I do not know</w:t>
            </w:r>
          </w:p>
          <w:p w14:paraId="7F33089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6B6BCE40" w14:textId="77777777" w:rsidTr="00687BC2">
        <w:trPr>
          <w:cantSplit/>
        </w:trPr>
        <w:tc>
          <w:tcPr>
            <w:tcW w:w="1843" w:type="dxa"/>
            <w:vAlign w:val="center"/>
          </w:tcPr>
          <w:p w14:paraId="300E85F8" w14:textId="77777777" w:rsidR="00E3109C" w:rsidRPr="00FC2839" w:rsidRDefault="00E3109C" w:rsidP="00A17BB2">
            <w:pPr>
              <w:spacing w:beforeLines="40" w:before="96" w:afterLines="40" w:after="96"/>
              <w:contextualSpacing/>
            </w:pPr>
            <w:r w:rsidRPr="00FC2839">
              <w:t>POLY_150</w:t>
            </w:r>
          </w:p>
        </w:tc>
        <w:tc>
          <w:tcPr>
            <w:tcW w:w="684" w:type="dxa"/>
            <w:vAlign w:val="center"/>
          </w:tcPr>
          <w:p w14:paraId="38363B3C" w14:textId="77777777" w:rsidR="00E3109C" w:rsidRPr="00FC2839" w:rsidRDefault="00E3109C" w:rsidP="00A17BB2">
            <w:pPr>
              <w:spacing w:beforeLines="40" w:before="96" w:afterLines="40" w:after="96"/>
              <w:contextualSpacing/>
              <w:rPr>
                <w:bCs/>
              </w:rPr>
            </w:pPr>
            <w:r w:rsidRPr="00FC2839">
              <w:t>111</w:t>
            </w:r>
          </w:p>
        </w:tc>
        <w:tc>
          <w:tcPr>
            <w:tcW w:w="0" w:type="auto"/>
            <w:vAlign w:val="center"/>
          </w:tcPr>
          <w:p w14:paraId="138B32DC" w14:textId="77777777" w:rsidR="00E3109C" w:rsidRPr="00FC2839" w:rsidRDefault="00E3109C" w:rsidP="00A17BB2">
            <w:pPr>
              <w:spacing w:beforeLines="40" w:before="96" w:afterLines="40" w:after="96"/>
              <w:contextualSpacing/>
            </w:pPr>
            <w:r w:rsidRPr="00FC2839">
              <w:t xml:space="preserve">In the </w:t>
            </w:r>
            <w:r w:rsidRPr="00FC2839">
              <w:rPr>
                <w:u w:val="single"/>
              </w:rPr>
              <w:t>last 12 months</w:t>
            </w:r>
            <w:r w:rsidRPr="00FC2839">
              <w:t xml:space="preserve">, have you used opioids and cocaine (crack, blow, snow, ...) to get high </w:t>
            </w:r>
            <w:r w:rsidRPr="00FC2839">
              <w:rPr>
                <w:u w:val="single"/>
              </w:rPr>
              <w:t>on the same occasion</w:t>
            </w:r>
            <w:r w:rsidRPr="00FC2839">
              <w:t>? (e.g., at the same party, in the same evening, etc.)</w:t>
            </w:r>
          </w:p>
          <w:p w14:paraId="5E2ACF07" w14:textId="77777777" w:rsidR="00E3109C" w:rsidRPr="00FC2839" w:rsidRDefault="00E3109C" w:rsidP="00A17BB2">
            <w:pPr>
              <w:spacing w:beforeLines="40" w:before="96" w:afterLines="40" w:after="96"/>
              <w:contextualSpacing/>
              <w:rPr>
                <w:bCs/>
              </w:rPr>
            </w:pPr>
            <w:r w:rsidRPr="00FC2839">
              <w:t>(Opioids include heroin, prescription pain relievers (oxycodone, fentanyl, morphine, codeine, etc.)</w:t>
            </w:r>
          </w:p>
        </w:tc>
        <w:tc>
          <w:tcPr>
            <w:tcW w:w="0" w:type="auto"/>
            <w:vAlign w:val="center"/>
          </w:tcPr>
          <w:p w14:paraId="2B5526B9"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never</w:t>
            </w:r>
          </w:p>
          <w:p w14:paraId="7CBB3F4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Yes, less than once a month</w:t>
            </w:r>
          </w:p>
          <w:p w14:paraId="3676755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Yes, at least once a month</w:t>
            </w:r>
          </w:p>
          <w:p w14:paraId="79810EA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=Yes, I have done this, but not in the last 12 months</w:t>
            </w:r>
          </w:p>
          <w:p w14:paraId="671D154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I do not know</w:t>
            </w:r>
          </w:p>
          <w:p w14:paraId="61C55C1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188D5D70" w14:textId="77777777" w:rsidTr="00687BC2">
        <w:trPr>
          <w:cantSplit/>
        </w:trPr>
        <w:tc>
          <w:tcPr>
            <w:tcW w:w="1843" w:type="dxa"/>
            <w:vAlign w:val="center"/>
          </w:tcPr>
          <w:p w14:paraId="21D467E9" w14:textId="77777777" w:rsidR="00E3109C" w:rsidRPr="00FC2839" w:rsidRDefault="00E3109C" w:rsidP="00A17BB2">
            <w:pPr>
              <w:spacing w:beforeLines="40" w:before="96" w:afterLines="40" w:after="96"/>
              <w:contextualSpacing/>
            </w:pPr>
            <w:r w:rsidRPr="00FC2839">
              <w:t>POLY_160</w:t>
            </w:r>
          </w:p>
        </w:tc>
        <w:tc>
          <w:tcPr>
            <w:tcW w:w="684" w:type="dxa"/>
            <w:vAlign w:val="center"/>
          </w:tcPr>
          <w:p w14:paraId="6CA31675" w14:textId="77777777" w:rsidR="00E3109C" w:rsidRPr="00FC2839" w:rsidRDefault="00E3109C" w:rsidP="00A17BB2">
            <w:pPr>
              <w:spacing w:beforeLines="40" w:before="96" w:afterLines="40" w:after="96"/>
              <w:contextualSpacing/>
              <w:rPr>
                <w:bCs/>
              </w:rPr>
            </w:pPr>
            <w:r w:rsidRPr="00FC2839">
              <w:t>112</w:t>
            </w:r>
          </w:p>
        </w:tc>
        <w:tc>
          <w:tcPr>
            <w:tcW w:w="0" w:type="auto"/>
            <w:vAlign w:val="center"/>
          </w:tcPr>
          <w:p w14:paraId="47A164EA" w14:textId="77777777" w:rsidR="00E3109C" w:rsidRPr="00FC2839" w:rsidRDefault="00E3109C" w:rsidP="00A17BB2">
            <w:pPr>
              <w:spacing w:beforeLines="40" w:before="96" w:afterLines="40" w:after="96"/>
              <w:contextualSpacing/>
            </w:pPr>
            <w:r w:rsidRPr="00FC2839">
              <w:t xml:space="preserve">In the </w:t>
            </w:r>
            <w:r w:rsidRPr="00FC2839">
              <w:rPr>
                <w:u w:val="single"/>
              </w:rPr>
              <w:t>last 12 months</w:t>
            </w:r>
            <w:r w:rsidRPr="00FC2839">
              <w:t xml:space="preserve">, have you used opioids and ADHD medications (Ritalin®, </w:t>
            </w:r>
            <w:proofErr w:type="spellStart"/>
            <w:r w:rsidRPr="00FC2839">
              <w:t>Concerta</w:t>
            </w:r>
            <w:proofErr w:type="spellEnd"/>
            <w:r w:rsidRPr="00FC2839">
              <w:t xml:space="preserve">®, Adderall®, Dexedrine®,...) to get high </w:t>
            </w:r>
            <w:r w:rsidRPr="00FC2839">
              <w:rPr>
                <w:u w:val="single"/>
              </w:rPr>
              <w:t>on the same occasion</w:t>
            </w:r>
            <w:r w:rsidRPr="00FC2839">
              <w:t>? (e.g., at the same party, in the same evening, etc.)</w:t>
            </w:r>
          </w:p>
          <w:p w14:paraId="15A939C1" w14:textId="77777777" w:rsidR="00E3109C" w:rsidRPr="00FC2839" w:rsidRDefault="00E3109C" w:rsidP="00A17BB2">
            <w:pPr>
              <w:spacing w:beforeLines="40" w:before="96" w:afterLines="40" w:after="96"/>
              <w:contextualSpacing/>
              <w:rPr>
                <w:bCs/>
              </w:rPr>
            </w:pPr>
            <w:r w:rsidRPr="00FC2839">
              <w:t>(Opioids include heroin, prescription pain relievers (oxycodone, fentanyl, morphine, codeine, etc.)</w:t>
            </w:r>
          </w:p>
        </w:tc>
        <w:tc>
          <w:tcPr>
            <w:tcW w:w="0" w:type="auto"/>
            <w:vAlign w:val="center"/>
          </w:tcPr>
          <w:p w14:paraId="1819654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never</w:t>
            </w:r>
          </w:p>
          <w:p w14:paraId="214FF9B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Yes, less than once a month</w:t>
            </w:r>
          </w:p>
          <w:p w14:paraId="142AB00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Yes, at least once a month</w:t>
            </w:r>
          </w:p>
          <w:p w14:paraId="44B0B7C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=Yes, I have done this, but not in the last 12 months</w:t>
            </w:r>
          </w:p>
          <w:p w14:paraId="4A86BA4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I do not know</w:t>
            </w:r>
          </w:p>
          <w:p w14:paraId="2DA470E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65140C35" w14:textId="77777777" w:rsidTr="00687BC2">
        <w:trPr>
          <w:cantSplit/>
        </w:trPr>
        <w:tc>
          <w:tcPr>
            <w:tcW w:w="1843" w:type="dxa"/>
            <w:vAlign w:val="center"/>
          </w:tcPr>
          <w:p w14:paraId="024658A6" w14:textId="77777777" w:rsidR="00E3109C" w:rsidRPr="00FC2839" w:rsidRDefault="00E3109C" w:rsidP="00A17BB2">
            <w:pPr>
              <w:spacing w:beforeLines="40" w:before="96" w:afterLines="40" w:after="96"/>
              <w:contextualSpacing/>
            </w:pPr>
            <w:r w:rsidRPr="00FC2839">
              <w:t>POLY_170</w:t>
            </w:r>
          </w:p>
        </w:tc>
        <w:tc>
          <w:tcPr>
            <w:tcW w:w="684" w:type="dxa"/>
            <w:vAlign w:val="center"/>
          </w:tcPr>
          <w:p w14:paraId="5FC38C4E" w14:textId="77777777" w:rsidR="00E3109C" w:rsidRPr="00FC2839" w:rsidRDefault="00E3109C" w:rsidP="00A17BB2">
            <w:pPr>
              <w:spacing w:beforeLines="40" w:before="96" w:afterLines="40" w:after="96"/>
              <w:contextualSpacing/>
              <w:rPr>
                <w:bCs/>
              </w:rPr>
            </w:pPr>
            <w:r w:rsidRPr="00FC2839">
              <w:t>113</w:t>
            </w:r>
          </w:p>
        </w:tc>
        <w:tc>
          <w:tcPr>
            <w:tcW w:w="0" w:type="auto"/>
            <w:vAlign w:val="center"/>
          </w:tcPr>
          <w:p w14:paraId="6BEA686C" w14:textId="77777777" w:rsidR="00E3109C" w:rsidRPr="00FC2839" w:rsidRDefault="00E3109C" w:rsidP="00A17BB2">
            <w:pPr>
              <w:spacing w:beforeLines="40" w:before="96" w:afterLines="40" w:after="96"/>
              <w:contextualSpacing/>
            </w:pPr>
            <w:r w:rsidRPr="00FC2839">
              <w:t xml:space="preserve">In the </w:t>
            </w:r>
            <w:r w:rsidRPr="00FC2839">
              <w:rPr>
                <w:u w:val="single"/>
              </w:rPr>
              <w:t>last 12 months</w:t>
            </w:r>
            <w:r w:rsidRPr="00FC2839">
              <w:t xml:space="preserve">, have you used opioids and stimulants (diet pills, stay awake pills, uppers, bennies, wake-ups, ...) to get high </w:t>
            </w:r>
            <w:r w:rsidRPr="00FC2839">
              <w:rPr>
                <w:u w:val="single"/>
              </w:rPr>
              <w:t>on the same occasion</w:t>
            </w:r>
            <w:r w:rsidRPr="00FC2839">
              <w:t>? (e.g., at the same party, in the same evening, etc.)</w:t>
            </w:r>
          </w:p>
          <w:p w14:paraId="1AB4F125" w14:textId="77777777" w:rsidR="00E3109C" w:rsidRPr="00FC2839" w:rsidRDefault="00E3109C" w:rsidP="00A17BB2">
            <w:pPr>
              <w:spacing w:beforeLines="40" w:before="96" w:afterLines="40" w:after="96"/>
              <w:contextualSpacing/>
              <w:rPr>
                <w:bCs/>
              </w:rPr>
            </w:pPr>
            <w:r w:rsidRPr="00FC2839">
              <w:t>(Opioids include heroin, prescription pain relievers (oxycodone, fentanyl, morphine, codeine, etc.)</w:t>
            </w:r>
          </w:p>
        </w:tc>
        <w:tc>
          <w:tcPr>
            <w:tcW w:w="0" w:type="auto"/>
            <w:vAlign w:val="center"/>
          </w:tcPr>
          <w:p w14:paraId="2A93E04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never</w:t>
            </w:r>
          </w:p>
          <w:p w14:paraId="0610A4D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Yes, less than once a month</w:t>
            </w:r>
          </w:p>
          <w:p w14:paraId="4791A9A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Yes, at least once a month</w:t>
            </w:r>
          </w:p>
          <w:p w14:paraId="3A26065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=Yes, I have done this, but not in the last 12 months</w:t>
            </w:r>
          </w:p>
          <w:p w14:paraId="5FCE2AE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I do not know</w:t>
            </w:r>
          </w:p>
          <w:p w14:paraId="0351681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6E6EF534" w14:textId="77777777" w:rsidTr="00687BC2">
        <w:trPr>
          <w:cantSplit/>
        </w:trPr>
        <w:tc>
          <w:tcPr>
            <w:tcW w:w="1843" w:type="dxa"/>
            <w:vAlign w:val="center"/>
          </w:tcPr>
          <w:p w14:paraId="4D2527C5" w14:textId="77777777" w:rsidR="00E3109C" w:rsidRPr="00FC2839" w:rsidRDefault="00E3109C" w:rsidP="00A17BB2">
            <w:pPr>
              <w:spacing w:beforeLines="40" w:before="96" w:afterLines="40" w:after="96"/>
              <w:contextualSpacing/>
            </w:pPr>
            <w:r w:rsidRPr="00FC2839">
              <w:t>POLY_180</w:t>
            </w:r>
          </w:p>
        </w:tc>
        <w:tc>
          <w:tcPr>
            <w:tcW w:w="684" w:type="dxa"/>
            <w:vAlign w:val="center"/>
          </w:tcPr>
          <w:p w14:paraId="25738B3B" w14:textId="77777777" w:rsidR="00E3109C" w:rsidRPr="00FC2839" w:rsidRDefault="00E3109C" w:rsidP="00A17BB2">
            <w:pPr>
              <w:spacing w:beforeLines="40" w:before="96" w:afterLines="40" w:after="96"/>
              <w:contextualSpacing/>
              <w:rPr>
                <w:bCs/>
              </w:rPr>
            </w:pPr>
            <w:r w:rsidRPr="00FC2839">
              <w:t>114</w:t>
            </w:r>
          </w:p>
        </w:tc>
        <w:tc>
          <w:tcPr>
            <w:tcW w:w="0" w:type="auto"/>
            <w:vAlign w:val="center"/>
          </w:tcPr>
          <w:p w14:paraId="5CB12807" w14:textId="77777777" w:rsidR="00E3109C" w:rsidRPr="00FC2839" w:rsidRDefault="00E3109C" w:rsidP="00A17BB2">
            <w:pPr>
              <w:spacing w:beforeLines="40" w:before="96" w:afterLines="40" w:after="96"/>
              <w:contextualSpacing/>
            </w:pPr>
            <w:r w:rsidRPr="00FC2839">
              <w:t xml:space="preserve">In the </w:t>
            </w:r>
            <w:r w:rsidRPr="00FC2839">
              <w:rPr>
                <w:u w:val="single"/>
              </w:rPr>
              <w:t>last 12 months</w:t>
            </w:r>
            <w:r w:rsidRPr="00FC2839">
              <w:t xml:space="preserve">, have you used opioids and sedatives or tranquilizers (Ativan®, Xanax®, Valium®, ...) to get high </w:t>
            </w:r>
            <w:r w:rsidRPr="00FC2839">
              <w:rPr>
                <w:u w:val="single"/>
              </w:rPr>
              <w:t>on the same occasion</w:t>
            </w:r>
            <w:r w:rsidRPr="00FC2839">
              <w:t>? (e.g., at the same party, in the same evening, etc.)</w:t>
            </w:r>
          </w:p>
          <w:p w14:paraId="13598D55" w14:textId="77777777" w:rsidR="00E3109C" w:rsidRPr="00FC2839" w:rsidRDefault="00E3109C" w:rsidP="00A17BB2">
            <w:pPr>
              <w:spacing w:beforeLines="40" w:before="96" w:afterLines="40" w:after="96"/>
              <w:contextualSpacing/>
              <w:rPr>
                <w:bCs/>
              </w:rPr>
            </w:pPr>
            <w:r w:rsidRPr="00FC2839">
              <w:t>(Opioids include heroin, prescription pain relievers (oxycodone, fentanyl, morphine, codeine, etc.)</w:t>
            </w:r>
          </w:p>
        </w:tc>
        <w:tc>
          <w:tcPr>
            <w:tcW w:w="0" w:type="auto"/>
            <w:vAlign w:val="center"/>
          </w:tcPr>
          <w:p w14:paraId="6D8FA1D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never</w:t>
            </w:r>
          </w:p>
          <w:p w14:paraId="3A4166A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Yes, less than once a month</w:t>
            </w:r>
          </w:p>
          <w:p w14:paraId="7A0C576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Yes, at least once a month</w:t>
            </w:r>
          </w:p>
          <w:p w14:paraId="46820DD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=Yes, I have done this, but not in the last 12 months</w:t>
            </w:r>
          </w:p>
          <w:p w14:paraId="0659E20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I do not know</w:t>
            </w:r>
          </w:p>
          <w:p w14:paraId="4140CFC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097920EC" w14:textId="77777777" w:rsidTr="00687BC2">
        <w:trPr>
          <w:cantSplit/>
        </w:trPr>
        <w:tc>
          <w:tcPr>
            <w:tcW w:w="1843" w:type="dxa"/>
            <w:vAlign w:val="center"/>
          </w:tcPr>
          <w:p w14:paraId="31C1C0C8" w14:textId="77777777" w:rsidR="00E3109C" w:rsidRPr="00FC2839" w:rsidRDefault="00E3109C" w:rsidP="00A17BB2">
            <w:pPr>
              <w:spacing w:beforeLines="40" w:before="96" w:afterLines="40" w:after="96"/>
              <w:contextualSpacing/>
            </w:pPr>
            <w:r w:rsidRPr="00FC2839">
              <w:t>PH_010</w:t>
            </w:r>
          </w:p>
        </w:tc>
        <w:tc>
          <w:tcPr>
            <w:tcW w:w="684" w:type="dxa"/>
            <w:vAlign w:val="center"/>
          </w:tcPr>
          <w:p w14:paraId="710D79EB" w14:textId="77777777" w:rsidR="00E3109C" w:rsidRPr="00FC2839" w:rsidRDefault="00E3109C" w:rsidP="00A17BB2">
            <w:pPr>
              <w:spacing w:beforeLines="40" w:before="96" w:afterLines="40" w:after="96"/>
              <w:contextualSpacing/>
              <w:rPr>
                <w:bCs/>
              </w:rPr>
            </w:pPr>
            <w:r w:rsidRPr="00FC2839">
              <w:t>115</w:t>
            </w:r>
          </w:p>
        </w:tc>
        <w:tc>
          <w:tcPr>
            <w:tcW w:w="0" w:type="auto"/>
            <w:vAlign w:val="center"/>
          </w:tcPr>
          <w:p w14:paraId="2D0B0E3B" w14:textId="77777777" w:rsidR="00E3109C" w:rsidRPr="00FC2839" w:rsidRDefault="00E3109C" w:rsidP="00A17BB2">
            <w:pPr>
              <w:spacing w:beforeLines="40" w:before="96" w:afterLines="40" w:after="96"/>
              <w:contextualSpacing/>
            </w:pPr>
            <w:r w:rsidRPr="00FC2839">
              <w:t>How much do you think people risk harming themselves when they smoke cigarettes once in a while?</w:t>
            </w:r>
          </w:p>
        </w:tc>
        <w:tc>
          <w:tcPr>
            <w:tcW w:w="0" w:type="auto"/>
            <w:vAlign w:val="center"/>
          </w:tcPr>
          <w:p w14:paraId="1C2DA99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risk</w:t>
            </w:r>
          </w:p>
          <w:p w14:paraId="1ED04D5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Slight risk</w:t>
            </w:r>
          </w:p>
          <w:p w14:paraId="3832E42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3 = Moderate risk </w:t>
            </w:r>
          </w:p>
          <w:p w14:paraId="1366BFA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Great risk</w:t>
            </w:r>
          </w:p>
          <w:p w14:paraId="67D402B9"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5 = I do not know </w:t>
            </w:r>
          </w:p>
          <w:p w14:paraId="4B7959D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36422B57" w14:textId="77777777" w:rsidTr="00687BC2">
        <w:trPr>
          <w:cantSplit/>
        </w:trPr>
        <w:tc>
          <w:tcPr>
            <w:tcW w:w="1843" w:type="dxa"/>
            <w:vAlign w:val="center"/>
          </w:tcPr>
          <w:p w14:paraId="06F0A29A" w14:textId="77777777" w:rsidR="00E3109C" w:rsidRPr="00FC2839" w:rsidRDefault="00E3109C" w:rsidP="00A17BB2">
            <w:pPr>
              <w:spacing w:beforeLines="40" w:before="96" w:afterLines="40" w:after="96"/>
              <w:contextualSpacing/>
            </w:pPr>
            <w:r w:rsidRPr="00FC2839">
              <w:t>PH_020</w:t>
            </w:r>
          </w:p>
        </w:tc>
        <w:tc>
          <w:tcPr>
            <w:tcW w:w="684" w:type="dxa"/>
            <w:vAlign w:val="center"/>
          </w:tcPr>
          <w:p w14:paraId="589AAF82" w14:textId="77777777" w:rsidR="00E3109C" w:rsidRPr="00FC2839" w:rsidRDefault="00E3109C" w:rsidP="00A17BB2">
            <w:pPr>
              <w:spacing w:beforeLines="40" w:before="96" w:afterLines="40" w:after="96"/>
              <w:contextualSpacing/>
              <w:rPr>
                <w:bCs/>
              </w:rPr>
            </w:pPr>
            <w:r w:rsidRPr="00FC2839">
              <w:t>116</w:t>
            </w:r>
          </w:p>
        </w:tc>
        <w:tc>
          <w:tcPr>
            <w:tcW w:w="0" w:type="auto"/>
            <w:vAlign w:val="center"/>
          </w:tcPr>
          <w:p w14:paraId="414BE598" w14:textId="77777777" w:rsidR="00E3109C" w:rsidRPr="00FC2839" w:rsidRDefault="00E3109C" w:rsidP="00A17BB2">
            <w:pPr>
              <w:spacing w:beforeLines="40" w:before="96" w:afterLines="40" w:after="96"/>
              <w:contextualSpacing/>
            </w:pPr>
            <w:r w:rsidRPr="00FC2839">
              <w:t>How much do you think people risk harming themselves when they smoke cigarettes on a regular basis?</w:t>
            </w:r>
          </w:p>
        </w:tc>
        <w:tc>
          <w:tcPr>
            <w:tcW w:w="0" w:type="auto"/>
            <w:vAlign w:val="center"/>
          </w:tcPr>
          <w:p w14:paraId="17B3CA1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risk</w:t>
            </w:r>
          </w:p>
          <w:p w14:paraId="675DA8D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Slight risk</w:t>
            </w:r>
          </w:p>
          <w:p w14:paraId="0F22B53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3 = Moderate risk </w:t>
            </w:r>
          </w:p>
          <w:p w14:paraId="418FD86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Great risk</w:t>
            </w:r>
          </w:p>
          <w:p w14:paraId="466DA8D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5 = I do not know </w:t>
            </w:r>
          </w:p>
          <w:p w14:paraId="77F2BCC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67DE57AD" w14:textId="77777777" w:rsidTr="00687BC2">
        <w:trPr>
          <w:cantSplit/>
        </w:trPr>
        <w:tc>
          <w:tcPr>
            <w:tcW w:w="1843" w:type="dxa"/>
            <w:vAlign w:val="center"/>
          </w:tcPr>
          <w:p w14:paraId="23856FDD" w14:textId="77777777" w:rsidR="00E3109C" w:rsidRPr="00FC2839" w:rsidRDefault="00E3109C" w:rsidP="00A17BB2">
            <w:pPr>
              <w:spacing w:beforeLines="40" w:before="96" w:afterLines="40" w:after="96"/>
              <w:contextualSpacing/>
            </w:pPr>
            <w:r w:rsidRPr="00FC2839">
              <w:t>PH_030</w:t>
            </w:r>
          </w:p>
        </w:tc>
        <w:tc>
          <w:tcPr>
            <w:tcW w:w="684" w:type="dxa"/>
            <w:vAlign w:val="center"/>
          </w:tcPr>
          <w:p w14:paraId="51214128" w14:textId="77777777" w:rsidR="00E3109C" w:rsidRPr="00FC2839" w:rsidRDefault="00E3109C" w:rsidP="00A17BB2">
            <w:pPr>
              <w:spacing w:beforeLines="40" w:before="96" w:afterLines="40" w:after="96"/>
              <w:contextualSpacing/>
              <w:rPr>
                <w:bCs/>
              </w:rPr>
            </w:pPr>
            <w:r w:rsidRPr="00FC2839">
              <w:t>117</w:t>
            </w:r>
          </w:p>
        </w:tc>
        <w:tc>
          <w:tcPr>
            <w:tcW w:w="0" w:type="auto"/>
            <w:vAlign w:val="center"/>
          </w:tcPr>
          <w:p w14:paraId="03CD8D80" w14:textId="77777777" w:rsidR="00E3109C" w:rsidRPr="00FC2839" w:rsidRDefault="00E3109C" w:rsidP="00A17BB2">
            <w:pPr>
              <w:spacing w:beforeLines="40" w:before="96" w:afterLines="40" w:after="96"/>
              <w:contextualSpacing/>
            </w:pPr>
            <w:r w:rsidRPr="00FC2839">
              <w:t>How much do you think people risk harming themselves when they smoke a water-pipe with tobacco (hookah) once in a while?</w:t>
            </w:r>
          </w:p>
        </w:tc>
        <w:tc>
          <w:tcPr>
            <w:tcW w:w="0" w:type="auto"/>
            <w:vAlign w:val="center"/>
          </w:tcPr>
          <w:p w14:paraId="7FBA2589"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risk</w:t>
            </w:r>
          </w:p>
          <w:p w14:paraId="233F084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Slight risk</w:t>
            </w:r>
          </w:p>
          <w:p w14:paraId="442C9FD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3 = Moderate risk </w:t>
            </w:r>
          </w:p>
          <w:p w14:paraId="7EFC1EF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Great risk</w:t>
            </w:r>
          </w:p>
          <w:p w14:paraId="293BF3B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5 = I do not know </w:t>
            </w:r>
          </w:p>
          <w:p w14:paraId="7C01B08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5E290151" w14:textId="77777777" w:rsidTr="00687BC2">
        <w:trPr>
          <w:cantSplit/>
        </w:trPr>
        <w:tc>
          <w:tcPr>
            <w:tcW w:w="1843" w:type="dxa"/>
            <w:vAlign w:val="center"/>
          </w:tcPr>
          <w:p w14:paraId="57D674DE" w14:textId="77777777" w:rsidR="00E3109C" w:rsidRPr="00FC2839" w:rsidRDefault="00E3109C" w:rsidP="00A17BB2">
            <w:pPr>
              <w:spacing w:beforeLines="40" w:before="96" w:afterLines="40" w:after="96"/>
              <w:contextualSpacing/>
            </w:pPr>
            <w:r w:rsidRPr="00FC2839">
              <w:t>PH_040</w:t>
            </w:r>
          </w:p>
        </w:tc>
        <w:tc>
          <w:tcPr>
            <w:tcW w:w="684" w:type="dxa"/>
            <w:vAlign w:val="center"/>
          </w:tcPr>
          <w:p w14:paraId="594E4D80" w14:textId="77777777" w:rsidR="00E3109C" w:rsidRPr="00FC2839" w:rsidRDefault="00E3109C" w:rsidP="00A17BB2">
            <w:pPr>
              <w:spacing w:beforeLines="40" w:before="96" w:afterLines="40" w:after="96"/>
              <w:contextualSpacing/>
              <w:rPr>
                <w:bCs/>
              </w:rPr>
            </w:pPr>
            <w:r w:rsidRPr="00FC2839">
              <w:t>118</w:t>
            </w:r>
          </w:p>
        </w:tc>
        <w:tc>
          <w:tcPr>
            <w:tcW w:w="0" w:type="auto"/>
            <w:vAlign w:val="center"/>
          </w:tcPr>
          <w:p w14:paraId="2C001413" w14:textId="77777777" w:rsidR="00E3109C" w:rsidRPr="00FC2839" w:rsidRDefault="00E3109C" w:rsidP="00A17BB2">
            <w:pPr>
              <w:spacing w:beforeLines="40" w:before="96" w:afterLines="40" w:after="96"/>
              <w:contextualSpacing/>
            </w:pPr>
            <w:r w:rsidRPr="00FC2839">
              <w:t>How much do you think people risk harming themselves when they smoke a water-pipe with tobacco (hookah) on a regular basis?</w:t>
            </w:r>
          </w:p>
        </w:tc>
        <w:tc>
          <w:tcPr>
            <w:tcW w:w="0" w:type="auto"/>
            <w:vAlign w:val="center"/>
          </w:tcPr>
          <w:p w14:paraId="1A0ED7F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risk</w:t>
            </w:r>
          </w:p>
          <w:p w14:paraId="467F3DD9"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Slight risk</w:t>
            </w:r>
          </w:p>
          <w:p w14:paraId="1A748CF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3 = Moderate risk </w:t>
            </w:r>
          </w:p>
          <w:p w14:paraId="0451B9F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Great risk</w:t>
            </w:r>
          </w:p>
          <w:p w14:paraId="4E586D2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5 = I do not know </w:t>
            </w:r>
          </w:p>
          <w:p w14:paraId="3160805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7EE6DA88" w14:textId="77777777" w:rsidTr="00687BC2">
        <w:trPr>
          <w:cantSplit/>
        </w:trPr>
        <w:tc>
          <w:tcPr>
            <w:tcW w:w="1843" w:type="dxa"/>
            <w:vAlign w:val="center"/>
          </w:tcPr>
          <w:p w14:paraId="66246D98" w14:textId="77777777" w:rsidR="00E3109C" w:rsidRPr="00FC2839" w:rsidRDefault="00E3109C" w:rsidP="00A17BB2">
            <w:pPr>
              <w:spacing w:beforeLines="40" w:before="96" w:afterLines="40" w:after="96"/>
              <w:contextualSpacing/>
            </w:pPr>
            <w:r w:rsidRPr="00FC2839">
              <w:t>PH_051</w:t>
            </w:r>
          </w:p>
        </w:tc>
        <w:tc>
          <w:tcPr>
            <w:tcW w:w="684" w:type="dxa"/>
            <w:vAlign w:val="center"/>
          </w:tcPr>
          <w:p w14:paraId="1E8D5303" w14:textId="77777777" w:rsidR="00E3109C" w:rsidRPr="00FC2839" w:rsidRDefault="00E3109C" w:rsidP="00A17BB2">
            <w:pPr>
              <w:spacing w:beforeLines="40" w:before="96" w:afterLines="40" w:after="96"/>
              <w:contextualSpacing/>
              <w:rPr>
                <w:bCs/>
              </w:rPr>
            </w:pPr>
            <w:r w:rsidRPr="00FC2839">
              <w:t>119</w:t>
            </w:r>
          </w:p>
        </w:tc>
        <w:tc>
          <w:tcPr>
            <w:tcW w:w="0" w:type="auto"/>
            <w:vAlign w:val="center"/>
          </w:tcPr>
          <w:p w14:paraId="2EB6580F" w14:textId="77777777" w:rsidR="00E3109C" w:rsidRPr="00FC2839" w:rsidRDefault="00E3109C" w:rsidP="00A17BB2">
            <w:pPr>
              <w:spacing w:beforeLines="40" w:before="96" w:afterLines="40" w:after="96"/>
              <w:contextualSpacing/>
            </w:pPr>
            <w:r w:rsidRPr="00FC2839">
              <w:t>How much do you think people risk harming themselves when they use an e-cigarette WITH nicotine once in a while?</w:t>
            </w:r>
          </w:p>
        </w:tc>
        <w:tc>
          <w:tcPr>
            <w:tcW w:w="0" w:type="auto"/>
            <w:vAlign w:val="center"/>
          </w:tcPr>
          <w:p w14:paraId="245CF33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risk</w:t>
            </w:r>
          </w:p>
          <w:p w14:paraId="1CEC696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Slight risk</w:t>
            </w:r>
          </w:p>
          <w:p w14:paraId="3494E3D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3 = Moderate risk </w:t>
            </w:r>
          </w:p>
          <w:p w14:paraId="4EF4C0B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Great risk</w:t>
            </w:r>
          </w:p>
          <w:p w14:paraId="1E92D72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5 = I do not know </w:t>
            </w:r>
          </w:p>
          <w:p w14:paraId="02548109"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586123C9" w14:textId="77777777" w:rsidTr="00687BC2">
        <w:trPr>
          <w:cantSplit/>
        </w:trPr>
        <w:tc>
          <w:tcPr>
            <w:tcW w:w="1843" w:type="dxa"/>
            <w:vAlign w:val="center"/>
          </w:tcPr>
          <w:p w14:paraId="795A9050" w14:textId="77777777" w:rsidR="00E3109C" w:rsidRPr="00FC2839" w:rsidRDefault="00E3109C" w:rsidP="00A17BB2">
            <w:pPr>
              <w:spacing w:beforeLines="40" w:before="96" w:afterLines="40" w:after="96"/>
              <w:contextualSpacing/>
            </w:pPr>
            <w:r w:rsidRPr="00FC2839">
              <w:t>PH_061</w:t>
            </w:r>
          </w:p>
        </w:tc>
        <w:tc>
          <w:tcPr>
            <w:tcW w:w="684" w:type="dxa"/>
            <w:vAlign w:val="center"/>
          </w:tcPr>
          <w:p w14:paraId="225F360A" w14:textId="77777777" w:rsidR="00E3109C" w:rsidRPr="00FC2839" w:rsidRDefault="00E3109C" w:rsidP="00A17BB2">
            <w:pPr>
              <w:spacing w:beforeLines="40" w:before="96" w:afterLines="40" w:after="96"/>
              <w:contextualSpacing/>
              <w:rPr>
                <w:bCs/>
              </w:rPr>
            </w:pPr>
            <w:r w:rsidRPr="00FC2839">
              <w:t>120</w:t>
            </w:r>
          </w:p>
        </w:tc>
        <w:tc>
          <w:tcPr>
            <w:tcW w:w="0" w:type="auto"/>
            <w:vAlign w:val="center"/>
          </w:tcPr>
          <w:p w14:paraId="39A8E38B" w14:textId="77777777" w:rsidR="00E3109C" w:rsidRPr="00FC2839" w:rsidRDefault="00E3109C" w:rsidP="00A17BB2">
            <w:pPr>
              <w:spacing w:beforeLines="40" w:before="96" w:afterLines="40" w:after="96"/>
              <w:contextualSpacing/>
            </w:pPr>
            <w:r w:rsidRPr="00FC2839">
              <w:t>How much do you think people risk harming themselves when they use an e-cigarette WITH nicotine on a regular basis?</w:t>
            </w:r>
          </w:p>
        </w:tc>
        <w:tc>
          <w:tcPr>
            <w:tcW w:w="0" w:type="auto"/>
            <w:vAlign w:val="center"/>
          </w:tcPr>
          <w:p w14:paraId="1F2E110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risk</w:t>
            </w:r>
          </w:p>
          <w:p w14:paraId="455028F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Slight risk</w:t>
            </w:r>
          </w:p>
          <w:p w14:paraId="2F40430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3 = Moderate risk </w:t>
            </w:r>
          </w:p>
          <w:p w14:paraId="4F583F5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Great risk</w:t>
            </w:r>
          </w:p>
          <w:p w14:paraId="078266E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5 = I do not know </w:t>
            </w:r>
          </w:p>
          <w:p w14:paraId="30B2D9F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18D5E0E5" w14:textId="77777777" w:rsidTr="00687BC2">
        <w:trPr>
          <w:cantSplit/>
        </w:trPr>
        <w:tc>
          <w:tcPr>
            <w:tcW w:w="1843" w:type="dxa"/>
            <w:vAlign w:val="center"/>
          </w:tcPr>
          <w:p w14:paraId="21A6B94D" w14:textId="77777777" w:rsidR="00E3109C" w:rsidRPr="00FC2839" w:rsidRDefault="00E3109C" w:rsidP="00A17BB2">
            <w:pPr>
              <w:spacing w:beforeLines="40" w:before="96" w:afterLines="40" w:after="96"/>
              <w:contextualSpacing/>
            </w:pPr>
            <w:r w:rsidRPr="00FC2839">
              <w:t>PH_052</w:t>
            </w:r>
          </w:p>
        </w:tc>
        <w:tc>
          <w:tcPr>
            <w:tcW w:w="684" w:type="dxa"/>
            <w:vAlign w:val="center"/>
          </w:tcPr>
          <w:p w14:paraId="141F8C4D" w14:textId="77777777" w:rsidR="00E3109C" w:rsidRPr="00FC2839" w:rsidRDefault="00E3109C" w:rsidP="00A17BB2">
            <w:pPr>
              <w:spacing w:beforeLines="40" w:before="96" w:afterLines="40" w:after="96"/>
              <w:contextualSpacing/>
              <w:rPr>
                <w:bCs/>
              </w:rPr>
            </w:pPr>
            <w:r w:rsidRPr="00FC2839">
              <w:t>121</w:t>
            </w:r>
          </w:p>
        </w:tc>
        <w:tc>
          <w:tcPr>
            <w:tcW w:w="0" w:type="auto"/>
            <w:vAlign w:val="center"/>
          </w:tcPr>
          <w:p w14:paraId="19562AD6" w14:textId="77777777" w:rsidR="00E3109C" w:rsidRPr="00FC2839" w:rsidRDefault="00E3109C" w:rsidP="00A17BB2">
            <w:pPr>
              <w:spacing w:beforeLines="40" w:before="96" w:afterLines="40" w:after="96"/>
              <w:contextualSpacing/>
            </w:pPr>
            <w:r w:rsidRPr="00FC2839">
              <w:t>How much do you think people risk harming themselves when they use an e-cigarette WITHOUT nicotine once in a while?</w:t>
            </w:r>
          </w:p>
        </w:tc>
        <w:tc>
          <w:tcPr>
            <w:tcW w:w="0" w:type="auto"/>
            <w:vAlign w:val="center"/>
          </w:tcPr>
          <w:p w14:paraId="19B6047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risk</w:t>
            </w:r>
          </w:p>
          <w:p w14:paraId="76D565C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Slight risk</w:t>
            </w:r>
          </w:p>
          <w:p w14:paraId="73AF41E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3 = Moderate risk </w:t>
            </w:r>
          </w:p>
          <w:p w14:paraId="257F883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Great risk</w:t>
            </w:r>
          </w:p>
          <w:p w14:paraId="28989AD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5 = I do not know </w:t>
            </w:r>
          </w:p>
          <w:p w14:paraId="0178F82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5F593C31" w14:textId="77777777" w:rsidTr="00687BC2">
        <w:trPr>
          <w:cantSplit/>
        </w:trPr>
        <w:tc>
          <w:tcPr>
            <w:tcW w:w="1843" w:type="dxa"/>
            <w:vAlign w:val="center"/>
          </w:tcPr>
          <w:p w14:paraId="60215F0C" w14:textId="77777777" w:rsidR="00E3109C" w:rsidRPr="00FC2839" w:rsidRDefault="00E3109C" w:rsidP="00A17BB2">
            <w:pPr>
              <w:spacing w:beforeLines="40" w:before="96" w:afterLines="40" w:after="96"/>
              <w:contextualSpacing/>
            </w:pPr>
            <w:r w:rsidRPr="00FC2839">
              <w:t>PH_062</w:t>
            </w:r>
          </w:p>
        </w:tc>
        <w:tc>
          <w:tcPr>
            <w:tcW w:w="684" w:type="dxa"/>
            <w:vAlign w:val="center"/>
          </w:tcPr>
          <w:p w14:paraId="7B483AFE" w14:textId="77777777" w:rsidR="00E3109C" w:rsidRPr="00FC2839" w:rsidRDefault="00E3109C" w:rsidP="00A17BB2">
            <w:pPr>
              <w:spacing w:beforeLines="40" w:before="96" w:afterLines="40" w:after="96"/>
              <w:contextualSpacing/>
              <w:rPr>
                <w:bCs/>
              </w:rPr>
            </w:pPr>
            <w:r w:rsidRPr="00FC2839">
              <w:t>122</w:t>
            </w:r>
          </w:p>
        </w:tc>
        <w:tc>
          <w:tcPr>
            <w:tcW w:w="0" w:type="auto"/>
            <w:vAlign w:val="center"/>
          </w:tcPr>
          <w:p w14:paraId="1D0C0C86" w14:textId="77777777" w:rsidR="00E3109C" w:rsidRPr="00FC2839" w:rsidRDefault="00E3109C" w:rsidP="00A17BB2">
            <w:pPr>
              <w:spacing w:beforeLines="40" w:before="96" w:afterLines="40" w:after="96"/>
              <w:contextualSpacing/>
            </w:pPr>
            <w:r w:rsidRPr="00FC2839">
              <w:t>How much do you think people risk harming themselves when they use an e-cigarette WITHOUT nicotine on a regular basis?</w:t>
            </w:r>
          </w:p>
        </w:tc>
        <w:tc>
          <w:tcPr>
            <w:tcW w:w="0" w:type="auto"/>
            <w:vAlign w:val="center"/>
          </w:tcPr>
          <w:p w14:paraId="72493A0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risk</w:t>
            </w:r>
          </w:p>
          <w:p w14:paraId="7E443E7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Slight risk</w:t>
            </w:r>
          </w:p>
          <w:p w14:paraId="1B1C408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3 = Moderate risk </w:t>
            </w:r>
          </w:p>
          <w:p w14:paraId="25E36B6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Great risk</w:t>
            </w:r>
          </w:p>
          <w:p w14:paraId="209C46C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5 = I do not know </w:t>
            </w:r>
          </w:p>
          <w:p w14:paraId="2653290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44A66571" w14:textId="77777777" w:rsidTr="00687BC2">
        <w:trPr>
          <w:cantSplit/>
        </w:trPr>
        <w:tc>
          <w:tcPr>
            <w:tcW w:w="1843" w:type="dxa"/>
            <w:vAlign w:val="center"/>
          </w:tcPr>
          <w:p w14:paraId="7D671769" w14:textId="77777777" w:rsidR="00E3109C" w:rsidRPr="00FC2839" w:rsidRDefault="00E3109C" w:rsidP="00A17BB2">
            <w:pPr>
              <w:spacing w:beforeLines="40" w:before="96" w:afterLines="40" w:after="96"/>
              <w:contextualSpacing/>
            </w:pPr>
            <w:r w:rsidRPr="00FC2839">
              <w:t>PH_110</w:t>
            </w:r>
          </w:p>
        </w:tc>
        <w:tc>
          <w:tcPr>
            <w:tcW w:w="684" w:type="dxa"/>
            <w:vAlign w:val="center"/>
          </w:tcPr>
          <w:p w14:paraId="76FA21C2" w14:textId="77777777" w:rsidR="00E3109C" w:rsidRPr="00FC2839" w:rsidRDefault="00E3109C" w:rsidP="00A17BB2">
            <w:pPr>
              <w:spacing w:beforeLines="40" w:before="96" w:afterLines="40" w:after="96"/>
              <w:contextualSpacing/>
              <w:rPr>
                <w:bCs/>
              </w:rPr>
            </w:pPr>
            <w:r w:rsidRPr="00FC2839">
              <w:t>123</w:t>
            </w:r>
          </w:p>
        </w:tc>
        <w:tc>
          <w:tcPr>
            <w:tcW w:w="0" w:type="auto"/>
            <w:vAlign w:val="center"/>
          </w:tcPr>
          <w:p w14:paraId="74EE112D" w14:textId="77777777" w:rsidR="00E3109C" w:rsidRPr="00FC2839" w:rsidRDefault="00E3109C" w:rsidP="00A17BB2">
            <w:pPr>
              <w:spacing w:beforeLines="40" w:before="96" w:afterLines="40" w:after="96"/>
              <w:contextualSpacing/>
            </w:pPr>
            <w:r w:rsidRPr="00FC2839">
              <w:t>How much do you think people risk harming themselves when they drink alcohol once in a while?</w:t>
            </w:r>
          </w:p>
        </w:tc>
        <w:tc>
          <w:tcPr>
            <w:tcW w:w="0" w:type="auto"/>
            <w:vAlign w:val="center"/>
          </w:tcPr>
          <w:p w14:paraId="6C15D55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risk</w:t>
            </w:r>
          </w:p>
          <w:p w14:paraId="1CA7784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Slight risk</w:t>
            </w:r>
          </w:p>
          <w:p w14:paraId="5FBD07E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3 = Moderate risk </w:t>
            </w:r>
          </w:p>
          <w:p w14:paraId="71E48B1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Great risk</w:t>
            </w:r>
          </w:p>
          <w:p w14:paraId="67B90CA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5 = I do not know </w:t>
            </w:r>
          </w:p>
          <w:p w14:paraId="41285DE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2FE31796" w14:textId="77777777" w:rsidTr="00687BC2">
        <w:trPr>
          <w:cantSplit/>
        </w:trPr>
        <w:tc>
          <w:tcPr>
            <w:tcW w:w="1843" w:type="dxa"/>
            <w:vAlign w:val="center"/>
          </w:tcPr>
          <w:p w14:paraId="3E8E7EB0" w14:textId="77777777" w:rsidR="00E3109C" w:rsidRPr="00FC2839" w:rsidRDefault="00E3109C" w:rsidP="00A17BB2">
            <w:pPr>
              <w:spacing w:beforeLines="40" w:before="96" w:afterLines="40" w:after="96"/>
              <w:contextualSpacing/>
            </w:pPr>
            <w:r w:rsidRPr="00FC2839">
              <w:t>PH_120</w:t>
            </w:r>
          </w:p>
        </w:tc>
        <w:tc>
          <w:tcPr>
            <w:tcW w:w="684" w:type="dxa"/>
            <w:vAlign w:val="center"/>
          </w:tcPr>
          <w:p w14:paraId="7B9EE938" w14:textId="77777777" w:rsidR="00E3109C" w:rsidRPr="00FC2839" w:rsidRDefault="00E3109C" w:rsidP="00A17BB2">
            <w:pPr>
              <w:spacing w:beforeLines="40" w:before="96" w:afterLines="40" w:after="96"/>
              <w:contextualSpacing/>
              <w:rPr>
                <w:bCs/>
              </w:rPr>
            </w:pPr>
            <w:r w:rsidRPr="00FC2839">
              <w:t>124</w:t>
            </w:r>
          </w:p>
        </w:tc>
        <w:tc>
          <w:tcPr>
            <w:tcW w:w="0" w:type="auto"/>
            <w:vAlign w:val="center"/>
          </w:tcPr>
          <w:p w14:paraId="1A660DE5" w14:textId="77777777" w:rsidR="00E3109C" w:rsidRPr="00FC2839" w:rsidRDefault="00E3109C" w:rsidP="00A17BB2">
            <w:pPr>
              <w:spacing w:beforeLines="40" w:before="96" w:afterLines="40" w:after="96"/>
              <w:contextualSpacing/>
            </w:pPr>
            <w:r w:rsidRPr="00FC2839">
              <w:t>How much do you think people risk harming themselves when they drink alcohol on a regular basis?</w:t>
            </w:r>
          </w:p>
        </w:tc>
        <w:tc>
          <w:tcPr>
            <w:tcW w:w="0" w:type="auto"/>
            <w:vAlign w:val="center"/>
          </w:tcPr>
          <w:p w14:paraId="582FCA1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risk</w:t>
            </w:r>
          </w:p>
          <w:p w14:paraId="3C69455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Slight risk</w:t>
            </w:r>
          </w:p>
          <w:p w14:paraId="2D9560F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3 = Moderate risk </w:t>
            </w:r>
          </w:p>
          <w:p w14:paraId="56B68999"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Great risk</w:t>
            </w:r>
          </w:p>
          <w:p w14:paraId="33C99B8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5 = I do not know </w:t>
            </w:r>
          </w:p>
          <w:p w14:paraId="586182C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63B76CFC" w14:textId="77777777" w:rsidTr="00687BC2">
        <w:trPr>
          <w:cantSplit/>
        </w:trPr>
        <w:tc>
          <w:tcPr>
            <w:tcW w:w="1843" w:type="dxa"/>
            <w:vAlign w:val="center"/>
          </w:tcPr>
          <w:p w14:paraId="360CA2AB" w14:textId="77777777" w:rsidR="00E3109C" w:rsidRPr="00FC2839" w:rsidRDefault="00E3109C" w:rsidP="00A17BB2">
            <w:pPr>
              <w:spacing w:beforeLines="40" w:before="96" w:afterLines="40" w:after="96"/>
              <w:contextualSpacing/>
            </w:pPr>
            <w:r w:rsidRPr="00FC2839">
              <w:t>PH_070</w:t>
            </w:r>
          </w:p>
        </w:tc>
        <w:tc>
          <w:tcPr>
            <w:tcW w:w="684" w:type="dxa"/>
            <w:vAlign w:val="center"/>
          </w:tcPr>
          <w:p w14:paraId="1DC95769" w14:textId="77777777" w:rsidR="00E3109C" w:rsidRPr="00FC2839" w:rsidRDefault="00E3109C" w:rsidP="00A17BB2">
            <w:pPr>
              <w:spacing w:beforeLines="40" w:before="96" w:afterLines="40" w:after="96"/>
              <w:contextualSpacing/>
              <w:rPr>
                <w:bCs/>
              </w:rPr>
            </w:pPr>
            <w:r w:rsidRPr="00FC2839">
              <w:t>125</w:t>
            </w:r>
          </w:p>
        </w:tc>
        <w:tc>
          <w:tcPr>
            <w:tcW w:w="0" w:type="auto"/>
            <w:vAlign w:val="center"/>
          </w:tcPr>
          <w:p w14:paraId="502B1017" w14:textId="77777777" w:rsidR="00E3109C" w:rsidRPr="00FC2839" w:rsidRDefault="00E3109C" w:rsidP="00A17BB2">
            <w:pPr>
              <w:spacing w:beforeLines="40" w:before="96" w:afterLines="40" w:after="96"/>
              <w:contextualSpacing/>
            </w:pPr>
            <w:r w:rsidRPr="00FC2839">
              <w:t>How much do you think people risk harming themselves when they smoke marijuana or cannabis once in a while?</w:t>
            </w:r>
          </w:p>
        </w:tc>
        <w:tc>
          <w:tcPr>
            <w:tcW w:w="0" w:type="auto"/>
            <w:vAlign w:val="center"/>
          </w:tcPr>
          <w:p w14:paraId="1F151DF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risk</w:t>
            </w:r>
          </w:p>
          <w:p w14:paraId="082C78B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Slight risk</w:t>
            </w:r>
          </w:p>
          <w:p w14:paraId="2D20878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3 = Moderate risk </w:t>
            </w:r>
          </w:p>
          <w:p w14:paraId="53FB5D7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Great risk</w:t>
            </w:r>
          </w:p>
          <w:p w14:paraId="6D3CA25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5 = I do not know </w:t>
            </w:r>
          </w:p>
          <w:p w14:paraId="4A2E0D0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7A66B8E2" w14:textId="77777777" w:rsidTr="00687BC2">
        <w:trPr>
          <w:cantSplit/>
        </w:trPr>
        <w:tc>
          <w:tcPr>
            <w:tcW w:w="1843" w:type="dxa"/>
            <w:vAlign w:val="center"/>
          </w:tcPr>
          <w:p w14:paraId="0EDCE168" w14:textId="77777777" w:rsidR="00E3109C" w:rsidRPr="00FC2839" w:rsidRDefault="00E3109C" w:rsidP="00A17BB2">
            <w:pPr>
              <w:spacing w:beforeLines="40" w:before="96" w:afterLines="40" w:after="96"/>
              <w:contextualSpacing/>
            </w:pPr>
            <w:r w:rsidRPr="00FC2839">
              <w:t>PH_080</w:t>
            </w:r>
          </w:p>
        </w:tc>
        <w:tc>
          <w:tcPr>
            <w:tcW w:w="684" w:type="dxa"/>
            <w:vAlign w:val="center"/>
          </w:tcPr>
          <w:p w14:paraId="4AC00ECC" w14:textId="77777777" w:rsidR="00E3109C" w:rsidRPr="00FC2839" w:rsidRDefault="00E3109C" w:rsidP="00A17BB2">
            <w:pPr>
              <w:spacing w:beforeLines="40" w:before="96" w:afterLines="40" w:after="96"/>
              <w:contextualSpacing/>
              <w:rPr>
                <w:bCs/>
              </w:rPr>
            </w:pPr>
            <w:r w:rsidRPr="00FC2839">
              <w:t>126</w:t>
            </w:r>
          </w:p>
        </w:tc>
        <w:tc>
          <w:tcPr>
            <w:tcW w:w="0" w:type="auto"/>
            <w:vAlign w:val="center"/>
          </w:tcPr>
          <w:p w14:paraId="450494E8" w14:textId="77777777" w:rsidR="00E3109C" w:rsidRPr="00FC2839" w:rsidRDefault="00E3109C" w:rsidP="00A17BB2">
            <w:pPr>
              <w:spacing w:beforeLines="40" w:before="96" w:afterLines="40" w:after="96"/>
              <w:contextualSpacing/>
            </w:pPr>
            <w:r w:rsidRPr="00FC2839">
              <w:t>How much do you think people risk harming themselves when they smoke marijuana or cannabis on a regular basis?</w:t>
            </w:r>
          </w:p>
        </w:tc>
        <w:tc>
          <w:tcPr>
            <w:tcW w:w="0" w:type="auto"/>
            <w:vAlign w:val="center"/>
          </w:tcPr>
          <w:p w14:paraId="5BD1583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risk</w:t>
            </w:r>
          </w:p>
          <w:p w14:paraId="0932A20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Slight risk</w:t>
            </w:r>
          </w:p>
          <w:p w14:paraId="767DE0A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3 = Moderate risk </w:t>
            </w:r>
          </w:p>
          <w:p w14:paraId="5620037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Great risk</w:t>
            </w:r>
          </w:p>
          <w:p w14:paraId="2530D64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5 = I do not know </w:t>
            </w:r>
          </w:p>
          <w:p w14:paraId="5D9A100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3EA79E39" w14:textId="77777777" w:rsidTr="00687BC2">
        <w:trPr>
          <w:cantSplit/>
        </w:trPr>
        <w:tc>
          <w:tcPr>
            <w:tcW w:w="1843" w:type="dxa"/>
            <w:vAlign w:val="center"/>
          </w:tcPr>
          <w:p w14:paraId="51CFA119" w14:textId="77777777" w:rsidR="00E3109C" w:rsidRPr="00FC2839" w:rsidRDefault="00E3109C" w:rsidP="00A17BB2">
            <w:pPr>
              <w:spacing w:beforeLines="40" w:before="96" w:afterLines="40" w:after="96"/>
              <w:contextualSpacing/>
            </w:pPr>
            <w:r w:rsidRPr="00FC2839">
              <w:t>PH_130</w:t>
            </w:r>
          </w:p>
        </w:tc>
        <w:tc>
          <w:tcPr>
            <w:tcW w:w="684" w:type="dxa"/>
            <w:vAlign w:val="center"/>
          </w:tcPr>
          <w:p w14:paraId="2564249C" w14:textId="77777777" w:rsidR="00E3109C" w:rsidRPr="00FC2839" w:rsidRDefault="00E3109C" w:rsidP="00A17BB2">
            <w:pPr>
              <w:spacing w:beforeLines="40" w:before="96" w:afterLines="40" w:after="96"/>
              <w:contextualSpacing/>
              <w:rPr>
                <w:bCs/>
              </w:rPr>
            </w:pPr>
            <w:r w:rsidRPr="00FC2839">
              <w:t>127</w:t>
            </w:r>
          </w:p>
        </w:tc>
        <w:tc>
          <w:tcPr>
            <w:tcW w:w="0" w:type="auto"/>
            <w:vAlign w:val="center"/>
          </w:tcPr>
          <w:p w14:paraId="0DDD3710" w14:textId="77777777" w:rsidR="00E3109C" w:rsidRPr="00FC2839" w:rsidRDefault="00E3109C" w:rsidP="00A17BB2">
            <w:pPr>
              <w:spacing w:beforeLines="40" w:before="96" w:afterLines="40" w:after="96"/>
              <w:contextualSpacing/>
              <w:rPr>
                <w:bCs/>
              </w:rPr>
            </w:pPr>
            <w:r w:rsidRPr="00FC2839">
              <w:rPr>
                <w:bCs/>
              </w:rPr>
              <w:t xml:space="preserve">How much do you think people risk harming themselves when they </w:t>
            </w:r>
            <w:r w:rsidRPr="00FC2839">
              <w:t xml:space="preserve">use marijuana or cannabis, in a way </w:t>
            </w:r>
            <w:r w:rsidRPr="00FC2839">
              <w:rPr>
                <w:bCs/>
              </w:rPr>
              <w:t>OTHER</w:t>
            </w:r>
            <w:r w:rsidRPr="00FC2839">
              <w:t xml:space="preserve"> than smoking it, once in a while?</w:t>
            </w:r>
          </w:p>
        </w:tc>
        <w:tc>
          <w:tcPr>
            <w:tcW w:w="0" w:type="auto"/>
            <w:vAlign w:val="center"/>
          </w:tcPr>
          <w:p w14:paraId="7A9611B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risk</w:t>
            </w:r>
          </w:p>
          <w:p w14:paraId="6A3370F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Slight risk</w:t>
            </w:r>
          </w:p>
          <w:p w14:paraId="52810CB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3 = Moderate risk </w:t>
            </w:r>
          </w:p>
          <w:p w14:paraId="3BD0CA2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Great risk</w:t>
            </w:r>
          </w:p>
          <w:p w14:paraId="53E80A9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5 = I do not know </w:t>
            </w:r>
          </w:p>
          <w:p w14:paraId="07EA32B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2B029028" w14:textId="77777777" w:rsidTr="00687BC2">
        <w:trPr>
          <w:cantSplit/>
        </w:trPr>
        <w:tc>
          <w:tcPr>
            <w:tcW w:w="1843" w:type="dxa"/>
            <w:vAlign w:val="center"/>
          </w:tcPr>
          <w:p w14:paraId="3F6DB617" w14:textId="77777777" w:rsidR="00E3109C" w:rsidRPr="00FC2839" w:rsidRDefault="00E3109C" w:rsidP="00A17BB2">
            <w:pPr>
              <w:spacing w:beforeLines="40" w:before="96" w:afterLines="40" w:after="96"/>
              <w:contextualSpacing/>
            </w:pPr>
            <w:r w:rsidRPr="00FC2839">
              <w:t>PH_140</w:t>
            </w:r>
          </w:p>
        </w:tc>
        <w:tc>
          <w:tcPr>
            <w:tcW w:w="684" w:type="dxa"/>
            <w:vAlign w:val="center"/>
          </w:tcPr>
          <w:p w14:paraId="6EEF71D6" w14:textId="77777777" w:rsidR="00E3109C" w:rsidRPr="00FC2839" w:rsidRDefault="00E3109C" w:rsidP="00A17BB2">
            <w:pPr>
              <w:spacing w:beforeLines="40" w:before="96" w:afterLines="40" w:after="96"/>
              <w:contextualSpacing/>
              <w:rPr>
                <w:bCs/>
              </w:rPr>
            </w:pPr>
            <w:r w:rsidRPr="00FC2839">
              <w:t>128</w:t>
            </w:r>
          </w:p>
        </w:tc>
        <w:tc>
          <w:tcPr>
            <w:tcW w:w="0" w:type="auto"/>
            <w:vAlign w:val="center"/>
          </w:tcPr>
          <w:p w14:paraId="72EF04A4" w14:textId="77777777" w:rsidR="00E3109C" w:rsidRPr="00FC2839" w:rsidRDefault="00E3109C" w:rsidP="00A17BB2">
            <w:pPr>
              <w:spacing w:beforeLines="40" w:before="96" w:afterLines="40" w:after="96"/>
              <w:contextualSpacing/>
              <w:rPr>
                <w:bCs/>
              </w:rPr>
            </w:pPr>
            <w:r w:rsidRPr="00FC2839">
              <w:rPr>
                <w:bCs/>
              </w:rPr>
              <w:t xml:space="preserve">How much do you think people risk harming themselves when they </w:t>
            </w:r>
            <w:r w:rsidRPr="00FC2839">
              <w:t xml:space="preserve">use marijuana or cannabis, in a way </w:t>
            </w:r>
            <w:r w:rsidRPr="00FC2839">
              <w:rPr>
                <w:bCs/>
              </w:rPr>
              <w:t>OTHER</w:t>
            </w:r>
            <w:r w:rsidRPr="00FC2839">
              <w:t xml:space="preserve"> than smoking it, on a regular basis?</w:t>
            </w:r>
          </w:p>
        </w:tc>
        <w:tc>
          <w:tcPr>
            <w:tcW w:w="0" w:type="auto"/>
            <w:vAlign w:val="center"/>
          </w:tcPr>
          <w:p w14:paraId="569208F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risk</w:t>
            </w:r>
          </w:p>
          <w:p w14:paraId="3B6F535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Slight risk</w:t>
            </w:r>
          </w:p>
          <w:p w14:paraId="38DCCF0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3 = Moderate risk </w:t>
            </w:r>
          </w:p>
          <w:p w14:paraId="09FF0FA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Great risk</w:t>
            </w:r>
          </w:p>
          <w:p w14:paraId="1907E71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5 = I do not know </w:t>
            </w:r>
          </w:p>
          <w:p w14:paraId="5F390F0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4B412199" w14:textId="77777777" w:rsidTr="00687BC2">
        <w:trPr>
          <w:cantSplit/>
        </w:trPr>
        <w:tc>
          <w:tcPr>
            <w:tcW w:w="1843" w:type="dxa"/>
            <w:vAlign w:val="center"/>
          </w:tcPr>
          <w:p w14:paraId="1C6117BD" w14:textId="77777777" w:rsidR="00E3109C" w:rsidRPr="00FC2839" w:rsidRDefault="00E3109C" w:rsidP="00A17BB2">
            <w:pPr>
              <w:spacing w:beforeLines="40" w:before="96" w:afterLines="40" w:after="96"/>
              <w:contextualSpacing/>
            </w:pPr>
            <w:r w:rsidRPr="00FC2839">
              <w:t>PH_090</w:t>
            </w:r>
          </w:p>
        </w:tc>
        <w:tc>
          <w:tcPr>
            <w:tcW w:w="684" w:type="dxa"/>
            <w:vAlign w:val="center"/>
          </w:tcPr>
          <w:p w14:paraId="53D872E5" w14:textId="77777777" w:rsidR="00E3109C" w:rsidRPr="00FC2839" w:rsidRDefault="00E3109C" w:rsidP="00A17BB2">
            <w:pPr>
              <w:spacing w:beforeLines="40" w:before="96" w:afterLines="40" w:after="96"/>
              <w:contextualSpacing/>
              <w:rPr>
                <w:bCs/>
              </w:rPr>
            </w:pPr>
            <w:r w:rsidRPr="00FC2839">
              <w:t>129</w:t>
            </w:r>
          </w:p>
        </w:tc>
        <w:tc>
          <w:tcPr>
            <w:tcW w:w="0" w:type="auto"/>
            <w:vAlign w:val="center"/>
          </w:tcPr>
          <w:p w14:paraId="31BC8EBD" w14:textId="77777777" w:rsidR="00E3109C" w:rsidRPr="00FC2839" w:rsidRDefault="00E3109C" w:rsidP="00A17BB2">
            <w:pPr>
              <w:spacing w:beforeLines="40" w:before="96" w:afterLines="40" w:after="96"/>
              <w:contextualSpacing/>
              <w:rPr>
                <w:bCs/>
              </w:rPr>
            </w:pPr>
            <w:r w:rsidRPr="00FC2839">
              <w:rPr>
                <w:bCs/>
              </w:rPr>
              <w:t>How much do you think people risk harming themselves when they u</w:t>
            </w:r>
            <w:r w:rsidRPr="00FC2839">
              <w:t>se prescribed medication such as prescribed pain relievers, tranquilizers, or medicine to treat ADHD, “to get high” once in a while?</w:t>
            </w:r>
          </w:p>
        </w:tc>
        <w:tc>
          <w:tcPr>
            <w:tcW w:w="0" w:type="auto"/>
            <w:vAlign w:val="center"/>
          </w:tcPr>
          <w:p w14:paraId="29BCB07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risk</w:t>
            </w:r>
          </w:p>
          <w:p w14:paraId="46C9B95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Slight risk</w:t>
            </w:r>
          </w:p>
          <w:p w14:paraId="43D813B9"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3 = Moderate risk </w:t>
            </w:r>
          </w:p>
          <w:p w14:paraId="5379873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Great risk</w:t>
            </w:r>
          </w:p>
          <w:p w14:paraId="7845D94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5 = I do not know </w:t>
            </w:r>
          </w:p>
          <w:p w14:paraId="2AAD090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206B9637" w14:textId="77777777" w:rsidTr="00687BC2">
        <w:trPr>
          <w:cantSplit/>
        </w:trPr>
        <w:tc>
          <w:tcPr>
            <w:tcW w:w="1843" w:type="dxa"/>
            <w:vAlign w:val="center"/>
          </w:tcPr>
          <w:p w14:paraId="1CB2B750" w14:textId="77777777" w:rsidR="00E3109C" w:rsidRPr="00FC2839" w:rsidRDefault="00E3109C" w:rsidP="00A17BB2">
            <w:pPr>
              <w:spacing w:beforeLines="40" w:before="96" w:afterLines="40" w:after="96"/>
              <w:contextualSpacing/>
            </w:pPr>
            <w:r w:rsidRPr="00FC2839">
              <w:t>PH_100</w:t>
            </w:r>
          </w:p>
        </w:tc>
        <w:tc>
          <w:tcPr>
            <w:tcW w:w="684" w:type="dxa"/>
            <w:vAlign w:val="center"/>
          </w:tcPr>
          <w:p w14:paraId="0F2F2B8B" w14:textId="77777777" w:rsidR="00E3109C" w:rsidRPr="00FC2839" w:rsidRDefault="00E3109C" w:rsidP="00A17BB2">
            <w:pPr>
              <w:spacing w:beforeLines="40" w:before="96" w:afterLines="40" w:after="96"/>
              <w:contextualSpacing/>
              <w:rPr>
                <w:bCs/>
              </w:rPr>
            </w:pPr>
            <w:r w:rsidRPr="00FC2839">
              <w:t>130</w:t>
            </w:r>
          </w:p>
        </w:tc>
        <w:tc>
          <w:tcPr>
            <w:tcW w:w="0" w:type="auto"/>
            <w:vAlign w:val="center"/>
          </w:tcPr>
          <w:p w14:paraId="1FA61ECF" w14:textId="77777777" w:rsidR="00E3109C" w:rsidRPr="00FC2839" w:rsidRDefault="00E3109C" w:rsidP="00A17BB2">
            <w:pPr>
              <w:spacing w:beforeLines="40" w:before="96" w:afterLines="40" w:after="96"/>
              <w:contextualSpacing/>
              <w:rPr>
                <w:bCs/>
              </w:rPr>
            </w:pPr>
            <w:r w:rsidRPr="00FC2839">
              <w:rPr>
                <w:bCs/>
              </w:rPr>
              <w:t>How much do you think people risk harming themselves when they u</w:t>
            </w:r>
            <w:r w:rsidRPr="00FC2839">
              <w:t>se prescribed medication such as prescribed pain relievers, tranquilizers, or medicine to treat ADHD, “to get high” on a regular basis?</w:t>
            </w:r>
          </w:p>
        </w:tc>
        <w:tc>
          <w:tcPr>
            <w:tcW w:w="0" w:type="auto"/>
            <w:vAlign w:val="center"/>
          </w:tcPr>
          <w:p w14:paraId="42F89E3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risk</w:t>
            </w:r>
          </w:p>
          <w:p w14:paraId="56DAE54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Slight risk</w:t>
            </w:r>
          </w:p>
          <w:p w14:paraId="269B605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3 = Moderate risk </w:t>
            </w:r>
          </w:p>
          <w:p w14:paraId="31CC9BC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Great risk</w:t>
            </w:r>
          </w:p>
          <w:p w14:paraId="118068B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5 = I do not know </w:t>
            </w:r>
          </w:p>
          <w:p w14:paraId="063E55B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6C948A03" w14:textId="77777777" w:rsidTr="00687BC2">
        <w:trPr>
          <w:cantSplit/>
        </w:trPr>
        <w:tc>
          <w:tcPr>
            <w:tcW w:w="1843" w:type="dxa"/>
            <w:vAlign w:val="center"/>
          </w:tcPr>
          <w:p w14:paraId="5A6E870F" w14:textId="77777777" w:rsidR="00E3109C" w:rsidRPr="00FC2839" w:rsidRDefault="00E3109C" w:rsidP="00A17BB2">
            <w:pPr>
              <w:spacing w:beforeLines="40" w:before="96" w:afterLines="40" w:after="96"/>
              <w:contextualSpacing/>
            </w:pPr>
            <w:r w:rsidRPr="00FC2839">
              <w:t>CA_020</w:t>
            </w:r>
          </w:p>
        </w:tc>
        <w:tc>
          <w:tcPr>
            <w:tcW w:w="684" w:type="dxa"/>
            <w:vAlign w:val="center"/>
          </w:tcPr>
          <w:p w14:paraId="5D402470" w14:textId="77777777" w:rsidR="00E3109C" w:rsidRPr="00FC2839" w:rsidRDefault="00E3109C" w:rsidP="00A17BB2">
            <w:pPr>
              <w:spacing w:beforeLines="40" w:before="96" w:afterLines="40" w:after="96"/>
              <w:contextualSpacing/>
              <w:rPr>
                <w:bCs/>
              </w:rPr>
            </w:pPr>
            <w:r w:rsidRPr="00FC2839">
              <w:t>131</w:t>
            </w:r>
          </w:p>
        </w:tc>
        <w:tc>
          <w:tcPr>
            <w:tcW w:w="0" w:type="auto"/>
            <w:vAlign w:val="center"/>
          </w:tcPr>
          <w:p w14:paraId="00C2BC4D" w14:textId="77777777" w:rsidR="00E3109C" w:rsidRPr="00FC2839" w:rsidRDefault="00E3109C" w:rsidP="00A17BB2">
            <w:pPr>
              <w:spacing w:beforeLines="40" w:before="96" w:afterLines="40" w:after="96"/>
              <w:contextualSpacing/>
            </w:pPr>
            <w:r w:rsidRPr="00FC2839">
              <w:t>How difficult or easy do you think it would be for you to get a cigarette, if you wanted one?</w:t>
            </w:r>
          </w:p>
        </w:tc>
        <w:tc>
          <w:tcPr>
            <w:tcW w:w="0" w:type="auto"/>
            <w:vAlign w:val="center"/>
          </w:tcPr>
          <w:p w14:paraId="49BE80C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Very difficult</w:t>
            </w:r>
          </w:p>
          <w:p w14:paraId="2C5E617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Fairly difficult</w:t>
            </w:r>
          </w:p>
          <w:p w14:paraId="3BCD6F5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Fairly easy</w:t>
            </w:r>
          </w:p>
          <w:p w14:paraId="5334378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Very easy</w:t>
            </w:r>
          </w:p>
          <w:p w14:paraId="15437D0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I do not know</w:t>
            </w:r>
          </w:p>
          <w:p w14:paraId="5921465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3D444E08" w14:textId="77777777" w:rsidTr="00687BC2">
        <w:trPr>
          <w:cantSplit/>
        </w:trPr>
        <w:tc>
          <w:tcPr>
            <w:tcW w:w="1843" w:type="dxa"/>
            <w:vAlign w:val="center"/>
          </w:tcPr>
          <w:p w14:paraId="197F9273" w14:textId="77777777" w:rsidR="00E3109C" w:rsidRPr="00FC2839" w:rsidRDefault="00E3109C" w:rsidP="00A17BB2">
            <w:pPr>
              <w:spacing w:beforeLines="40" w:before="96" w:afterLines="40" w:after="96"/>
              <w:contextualSpacing/>
            </w:pPr>
            <w:r w:rsidRPr="00FC2839">
              <w:t>ELC_041</w:t>
            </w:r>
          </w:p>
        </w:tc>
        <w:tc>
          <w:tcPr>
            <w:tcW w:w="684" w:type="dxa"/>
            <w:vAlign w:val="center"/>
          </w:tcPr>
          <w:p w14:paraId="4E21F4E8" w14:textId="77777777" w:rsidR="00E3109C" w:rsidRPr="00FC2839" w:rsidRDefault="00E3109C" w:rsidP="00A17BB2">
            <w:pPr>
              <w:spacing w:beforeLines="40" w:before="96" w:afterLines="40" w:after="96"/>
              <w:contextualSpacing/>
              <w:rPr>
                <w:bCs/>
              </w:rPr>
            </w:pPr>
            <w:r w:rsidRPr="00FC2839">
              <w:t>132</w:t>
            </w:r>
          </w:p>
        </w:tc>
        <w:tc>
          <w:tcPr>
            <w:tcW w:w="0" w:type="auto"/>
            <w:vAlign w:val="center"/>
          </w:tcPr>
          <w:p w14:paraId="07BD4BCA" w14:textId="77777777" w:rsidR="00E3109C" w:rsidRPr="00FC2839" w:rsidRDefault="00E3109C" w:rsidP="00A17BB2">
            <w:pPr>
              <w:spacing w:beforeLines="40" w:before="96" w:afterLines="40" w:after="96"/>
              <w:contextualSpacing/>
            </w:pPr>
            <w:r w:rsidRPr="00FC2839">
              <w:t>How difficult or easy do you think it would be for you to get an e-cigarette WITH NICOTINE, if you wanted one?</w:t>
            </w:r>
          </w:p>
        </w:tc>
        <w:tc>
          <w:tcPr>
            <w:tcW w:w="0" w:type="auto"/>
            <w:vAlign w:val="center"/>
          </w:tcPr>
          <w:p w14:paraId="0411404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Very difficult</w:t>
            </w:r>
          </w:p>
          <w:p w14:paraId="24DAB61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Fairly difficult</w:t>
            </w:r>
          </w:p>
          <w:p w14:paraId="7589285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Fairly easy</w:t>
            </w:r>
          </w:p>
          <w:p w14:paraId="29DE499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Very easy</w:t>
            </w:r>
          </w:p>
          <w:p w14:paraId="4FBAA6A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I do not know</w:t>
            </w:r>
          </w:p>
          <w:p w14:paraId="4697813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29D71A81" w14:textId="77777777" w:rsidTr="00687BC2">
        <w:trPr>
          <w:cantSplit/>
        </w:trPr>
        <w:tc>
          <w:tcPr>
            <w:tcW w:w="1843" w:type="dxa"/>
            <w:vAlign w:val="center"/>
          </w:tcPr>
          <w:p w14:paraId="00724DD8" w14:textId="77777777" w:rsidR="00E3109C" w:rsidRPr="00FC2839" w:rsidRDefault="00E3109C" w:rsidP="00A17BB2">
            <w:pPr>
              <w:spacing w:beforeLines="40" w:before="96" w:afterLines="40" w:after="96"/>
              <w:contextualSpacing/>
            </w:pPr>
            <w:r w:rsidRPr="00FC2839">
              <w:t>ELC_042</w:t>
            </w:r>
          </w:p>
        </w:tc>
        <w:tc>
          <w:tcPr>
            <w:tcW w:w="684" w:type="dxa"/>
            <w:vAlign w:val="center"/>
          </w:tcPr>
          <w:p w14:paraId="3C210F24" w14:textId="77777777" w:rsidR="00E3109C" w:rsidRPr="00FC2839" w:rsidRDefault="00E3109C" w:rsidP="00A17BB2">
            <w:pPr>
              <w:spacing w:beforeLines="40" w:before="96" w:afterLines="40" w:after="96"/>
              <w:contextualSpacing/>
              <w:rPr>
                <w:bCs/>
              </w:rPr>
            </w:pPr>
            <w:r w:rsidRPr="00FC2839">
              <w:t>133</w:t>
            </w:r>
          </w:p>
        </w:tc>
        <w:tc>
          <w:tcPr>
            <w:tcW w:w="0" w:type="auto"/>
            <w:vAlign w:val="center"/>
          </w:tcPr>
          <w:p w14:paraId="5B4EB058" w14:textId="77777777" w:rsidR="00E3109C" w:rsidRPr="00FC2839" w:rsidRDefault="00E3109C" w:rsidP="00A17BB2">
            <w:pPr>
              <w:spacing w:beforeLines="40" w:before="96" w:afterLines="40" w:after="96"/>
              <w:contextualSpacing/>
            </w:pPr>
            <w:r w:rsidRPr="00FC2839">
              <w:t>How difficult or easy do you think it would be for you to get an e-cigarette WITHOUT NICOTINE, if you wanted one?</w:t>
            </w:r>
          </w:p>
        </w:tc>
        <w:tc>
          <w:tcPr>
            <w:tcW w:w="0" w:type="auto"/>
            <w:vAlign w:val="center"/>
          </w:tcPr>
          <w:p w14:paraId="74D0043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Very difficult</w:t>
            </w:r>
          </w:p>
          <w:p w14:paraId="6B3ED9E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Fairly difficult</w:t>
            </w:r>
          </w:p>
          <w:p w14:paraId="653A024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Fairly easy</w:t>
            </w:r>
          </w:p>
          <w:p w14:paraId="7D7640C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Very easy</w:t>
            </w:r>
          </w:p>
          <w:p w14:paraId="3C9FC3B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I do not know</w:t>
            </w:r>
          </w:p>
          <w:p w14:paraId="58254BB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4D360AB3" w14:textId="77777777" w:rsidTr="00687BC2">
        <w:trPr>
          <w:cantSplit/>
        </w:trPr>
        <w:tc>
          <w:tcPr>
            <w:tcW w:w="1843" w:type="dxa"/>
            <w:vAlign w:val="center"/>
          </w:tcPr>
          <w:p w14:paraId="3C208AF9" w14:textId="77777777" w:rsidR="00E3109C" w:rsidRPr="00FC2839" w:rsidRDefault="00E3109C" w:rsidP="00A17BB2">
            <w:pPr>
              <w:spacing w:beforeLines="40" w:before="96" w:afterLines="40" w:after="96"/>
              <w:contextualSpacing/>
            </w:pPr>
            <w:r w:rsidRPr="00FC2839">
              <w:t>ALC_080</w:t>
            </w:r>
          </w:p>
        </w:tc>
        <w:tc>
          <w:tcPr>
            <w:tcW w:w="684" w:type="dxa"/>
            <w:vAlign w:val="center"/>
          </w:tcPr>
          <w:p w14:paraId="47805091" w14:textId="77777777" w:rsidR="00E3109C" w:rsidRPr="00FC2839" w:rsidRDefault="00E3109C" w:rsidP="00A17BB2">
            <w:pPr>
              <w:spacing w:beforeLines="40" w:before="96" w:afterLines="40" w:after="96"/>
              <w:contextualSpacing/>
              <w:rPr>
                <w:bCs/>
              </w:rPr>
            </w:pPr>
            <w:r w:rsidRPr="00FC2839">
              <w:t>134</w:t>
            </w:r>
          </w:p>
        </w:tc>
        <w:tc>
          <w:tcPr>
            <w:tcW w:w="0" w:type="auto"/>
            <w:vAlign w:val="center"/>
          </w:tcPr>
          <w:p w14:paraId="209FA9E9" w14:textId="77777777" w:rsidR="00E3109C" w:rsidRPr="00FC2839" w:rsidRDefault="00E3109C" w:rsidP="00A17BB2">
            <w:pPr>
              <w:spacing w:beforeLines="40" w:before="96" w:afterLines="40" w:after="96"/>
              <w:contextualSpacing/>
            </w:pPr>
            <w:r w:rsidRPr="00FC2839">
              <w:t>How difficult or easy do you think it would be for you to get alcohol, if you wanted some?</w:t>
            </w:r>
          </w:p>
        </w:tc>
        <w:tc>
          <w:tcPr>
            <w:tcW w:w="0" w:type="auto"/>
            <w:vAlign w:val="center"/>
          </w:tcPr>
          <w:p w14:paraId="2846245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Very difficult</w:t>
            </w:r>
          </w:p>
          <w:p w14:paraId="25EBF4A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Fairly difficult</w:t>
            </w:r>
          </w:p>
          <w:p w14:paraId="681520C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Fairly easy</w:t>
            </w:r>
          </w:p>
          <w:p w14:paraId="0D974D09"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Very easy</w:t>
            </w:r>
          </w:p>
          <w:p w14:paraId="0073047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I do not know</w:t>
            </w:r>
          </w:p>
          <w:p w14:paraId="577F644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382409A9" w14:textId="77777777" w:rsidTr="00687BC2">
        <w:trPr>
          <w:cantSplit/>
        </w:trPr>
        <w:tc>
          <w:tcPr>
            <w:tcW w:w="1843" w:type="dxa"/>
            <w:vAlign w:val="center"/>
          </w:tcPr>
          <w:p w14:paraId="2D454859" w14:textId="77777777" w:rsidR="00E3109C" w:rsidRPr="00FC2839" w:rsidRDefault="00E3109C" w:rsidP="00A17BB2">
            <w:pPr>
              <w:spacing w:beforeLines="40" w:before="96" w:afterLines="40" w:after="96"/>
              <w:contextualSpacing/>
            </w:pPr>
            <w:r w:rsidRPr="00FC2839">
              <w:t>CAN_050</w:t>
            </w:r>
          </w:p>
        </w:tc>
        <w:tc>
          <w:tcPr>
            <w:tcW w:w="684" w:type="dxa"/>
            <w:vAlign w:val="center"/>
          </w:tcPr>
          <w:p w14:paraId="55F55792" w14:textId="77777777" w:rsidR="00E3109C" w:rsidRPr="00FC2839" w:rsidRDefault="00E3109C" w:rsidP="00A17BB2">
            <w:pPr>
              <w:spacing w:beforeLines="40" w:before="96" w:afterLines="40" w:after="96"/>
              <w:contextualSpacing/>
              <w:rPr>
                <w:bCs/>
              </w:rPr>
            </w:pPr>
            <w:r w:rsidRPr="00FC2839">
              <w:t>135</w:t>
            </w:r>
          </w:p>
        </w:tc>
        <w:tc>
          <w:tcPr>
            <w:tcW w:w="0" w:type="auto"/>
            <w:vAlign w:val="center"/>
          </w:tcPr>
          <w:p w14:paraId="402D62B1" w14:textId="77777777" w:rsidR="00E3109C" w:rsidRPr="00FC2839" w:rsidRDefault="00E3109C" w:rsidP="00A17BB2">
            <w:pPr>
              <w:spacing w:beforeLines="40" w:before="96" w:afterLines="40" w:after="96"/>
              <w:contextualSpacing/>
            </w:pPr>
            <w:r w:rsidRPr="00FC2839">
              <w:t>How difficult or easy do you think it would be for you to get marijuana or cannabis, if you wanted some?</w:t>
            </w:r>
          </w:p>
        </w:tc>
        <w:tc>
          <w:tcPr>
            <w:tcW w:w="0" w:type="auto"/>
            <w:vAlign w:val="center"/>
          </w:tcPr>
          <w:p w14:paraId="282FF44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Very difficult</w:t>
            </w:r>
          </w:p>
          <w:p w14:paraId="52BBD2D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Fairly difficult</w:t>
            </w:r>
          </w:p>
          <w:p w14:paraId="0A9443A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Fairly easy</w:t>
            </w:r>
          </w:p>
          <w:p w14:paraId="74F4CE7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Very easy</w:t>
            </w:r>
          </w:p>
          <w:p w14:paraId="6EA2634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I do not know</w:t>
            </w:r>
          </w:p>
          <w:p w14:paraId="66C895B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02BAC9FA" w14:textId="77777777" w:rsidTr="00687BC2">
        <w:trPr>
          <w:cantSplit/>
        </w:trPr>
        <w:tc>
          <w:tcPr>
            <w:tcW w:w="1843" w:type="dxa"/>
            <w:vAlign w:val="center"/>
          </w:tcPr>
          <w:p w14:paraId="5993681E" w14:textId="77777777" w:rsidR="00E3109C" w:rsidRPr="00FC2839" w:rsidRDefault="00E3109C" w:rsidP="00A17BB2">
            <w:pPr>
              <w:spacing w:beforeLines="40" w:before="96" w:afterLines="40" w:after="96"/>
              <w:contextualSpacing/>
            </w:pPr>
            <w:r w:rsidRPr="000B424D">
              <w:t>MET_030</w:t>
            </w:r>
          </w:p>
        </w:tc>
        <w:tc>
          <w:tcPr>
            <w:tcW w:w="684" w:type="dxa"/>
            <w:vAlign w:val="center"/>
          </w:tcPr>
          <w:p w14:paraId="070E2AEE" w14:textId="77777777" w:rsidR="00E3109C" w:rsidRPr="00FC2839" w:rsidRDefault="00E3109C" w:rsidP="00A17BB2">
            <w:pPr>
              <w:spacing w:beforeLines="40" w:before="96" w:afterLines="40" w:after="96"/>
              <w:contextualSpacing/>
              <w:rPr>
                <w:bCs/>
              </w:rPr>
            </w:pPr>
            <w:r w:rsidRPr="00FC2839">
              <w:t>136</w:t>
            </w:r>
          </w:p>
        </w:tc>
        <w:tc>
          <w:tcPr>
            <w:tcW w:w="0" w:type="auto"/>
            <w:vAlign w:val="center"/>
          </w:tcPr>
          <w:p w14:paraId="4591B2BE" w14:textId="77777777" w:rsidR="00E3109C" w:rsidRPr="00FC2839" w:rsidRDefault="00E3109C" w:rsidP="00A17BB2">
            <w:pPr>
              <w:spacing w:beforeLines="40" w:before="96" w:afterLines="40" w:after="96"/>
              <w:contextualSpacing/>
            </w:pPr>
            <w:r w:rsidRPr="00FC2839">
              <w:t>How difficult or easy do you think it would be for you to get amphetamines (speed, crystal meth or ice, meth, crank, …), if you wanted some?</w:t>
            </w:r>
          </w:p>
        </w:tc>
        <w:tc>
          <w:tcPr>
            <w:tcW w:w="0" w:type="auto"/>
            <w:vAlign w:val="center"/>
          </w:tcPr>
          <w:p w14:paraId="01830B6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Very difficult</w:t>
            </w:r>
          </w:p>
          <w:p w14:paraId="1B5922D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Fairly difficult</w:t>
            </w:r>
          </w:p>
          <w:p w14:paraId="459B7E2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Fairly easy</w:t>
            </w:r>
          </w:p>
          <w:p w14:paraId="7944A6C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Very easy</w:t>
            </w:r>
          </w:p>
          <w:p w14:paraId="59BE1BD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I do not know</w:t>
            </w:r>
          </w:p>
          <w:p w14:paraId="6D3E1BB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1E6F160E" w14:textId="77777777" w:rsidTr="00687BC2">
        <w:trPr>
          <w:cantSplit/>
        </w:trPr>
        <w:tc>
          <w:tcPr>
            <w:tcW w:w="1843" w:type="dxa"/>
            <w:vAlign w:val="center"/>
          </w:tcPr>
          <w:p w14:paraId="52E324CE" w14:textId="77777777" w:rsidR="00E3109C" w:rsidRPr="00FC2839" w:rsidRDefault="00E3109C" w:rsidP="00A17BB2">
            <w:pPr>
              <w:spacing w:beforeLines="40" w:before="96" w:afterLines="40" w:after="96"/>
              <w:contextualSpacing/>
            </w:pPr>
            <w:r w:rsidRPr="000B424D">
              <w:t>XTC_030</w:t>
            </w:r>
          </w:p>
        </w:tc>
        <w:tc>
          <w:tcPr>
            <w:tcW w:w="684" w:type="dxa"/>
            <w:vAlign w:val="center"/>
          </w:tcPr>
          <w:p w14:paraId="6F07DA63" w14:textId="77777777" w:rsidR="00E3109C" w:rsidRPr="00FC2839" w:rsidRDefault="00E3109C" w:rsidP="00A17BB2">
            <w:pPr>
              <w:spacing w:beforeLines="40" w:before="96" w:afterLines="40" w:after="96"/>
              <w:contextualSpacing/>
              <w:rPr>
                <w:bCs/>
              </w:rPr>
            </w:pPr>
            <w:r w:rsidRPr="00FC2839">
              <w:t>137</w:t>
            </w:r>
          </w:p>
        </w:tc>
        <w:tc>
          <w:tcPr>
            <w:tcW w:w="0" w:type="auto"/>
            <w:vAlign w:val="center"/>
          </w:tcPr>
          <w:p w14:paraId="1B51F9DC" w14:textId="77777777" w:rsidR="00E3109C" w:rsidRPr="00FC2839" w:rsidRDefault="00E3109C" w:rsidP="00A17BB2">
            <w:pPr>
              <w:spacing w:beforeLines="40" w:before="96" w:afterLines="40" w:after="96"/>
              <w:contextualSpacing/>
            </w:pPr>
            <w:r w:rsidRPr="00FC2839">
              <w:t>How difficult or easy do you think it would be for you to get MDMA (ecstasy, E, X, …), if you wanted some?</w:t>
            </w:r>
          </w:p>
        </w:tc>
        <w:tc>
          <w:tcPr>
            <w:tcW w:w="0" w:type="auto"/>
            <w:vAlign w:val="center"/>
          </w:tcPr>
          <w:p w14:paraId="32EB23F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Very difficult</w:t>
            </w:r>
          </w:p>
          <w:p w14:paraId="01D0B48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Fairly difficult</w:t>
            </w:r>
          </w:p>
          <w:p w14:paraId="3EAA25B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Fairly easy</w:t>
            </w:r>
          </w:p>
          <w:p w14:paraId="2075975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Very easy</w:t>
            </w:r>
          </w:p>
          <w:p w14:paraId="5A3B44A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I do not know</w:t>
            </w:r>
          </w:p>
          <w:p w14:paraId="2EC6DF3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508F3DB8" w14:textId="77777777" w:rsidTr="00687BC2">
        <w:trPr>
          <w:cantSplit/>
        </w:trPr>
        <w:tc>
          <w:tcPr>
            <w:tcW w:w="1843" w:type="dxa"/>
            <w:vAlign w:val="center"/>
          </w:tcPr>
          <w:p w14:paraId="26ADEA55" w14:textId="77777777" w:rsidR="00E3109C" w:rsidRPr="00FC2839" w:rsidRDefault="00E3109C" w:rsidP="00A17BB2">
            <w:pPr>
              <w:spacing w:beforeLines="40" w:before="96" w:afterLines="40" w:after="96"/>
              <w:contextualSpacing/>
            </w:pPr>
            <w:r w:rsidRPr="000B424D">
              <w:t>HAL_030</w:t>
            </w:r>
          </w:p>
        </w:tc>
        <w:tc>
          <w:tcPr>
            <w:tcW w:w="684" w:type="dxa"/>
            <w:vAlign w:val="center"/>
          </w:tcPr>
          <w:p w14:paraId="79039126" w14:textId="77777777" w:rsidR="00E3109C" w:rsidRPr="00FC2839" w:rsidRDefault="00E3109C" w:rsidP="00A17BB2">
            <w:pPr>
              <w:spacing w:beforeLines="40" w:before="96" w:afterLines="40" w:after="96"/>
              <w:contextualSpacing/>
              <w:rPr>
                <w:bCs/>
              </w:rPr>
            </w:pPr>
            <w:r w:rsidRPr="00FC2839">
              <w:t>138</w:t>
            </w:r>
          </w:p>
        </w:tc>
        <w:tc>
          <w:tcPr>
            <w:tcW w:w="0" w:type="auto"/>
            <w:vAlign w:val="center"/>
          </w:tcPr>
          <w:p w14:paraId="18E44995" w14:textId="77777777" w:rsidR="00E3109C" w:rsidRPr="00FC2839" w:rsidRDefault="00E3109C" w:rsidP="00A17BB2">
            <w:pPr>
              <w:spacing w:beforeLines="40" w:before="96" w:afterLines="40" w:after="96"/>
              <w:contextualSpacing/>
            </w:pPr>
            <w:r w:rsidRPr="00FC2839">
              <w:t xml:space="preserve">How difficult or easy do you think it would be for you to get hallucinogens (LSD, acid, PCP, magic mushrooms, </w:t>
            </w:r>
            <w:proofErr w:type="spellStart"/>
            <w:r w:rsidRPr="00FC2839">
              <w:t>mesc</w:t>
            </w:r>
            <w:proofErr w:type="spellEnd"/>
            <w:r w:rsidRPr="00FC2839">
              <w:t>, …), if you wanted some?</w:t>
            </w:r>
          </w:p>
        </w:tc>
        <w:tc>
          <w:tcPr>
            <w:tcW w:w="0" w:type="auto"/>
            <w:vAlign w:val="center"/>
          </w:tcPr>
          <w:p w14:paraId="08E7867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Very difficult</w:t>
            </w:r>
          </w:p>
          <w:p w14:paraId="351E329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Fairly difficult</w:t>
            </w:r>
          </w:p>
          <w:p w14:paraId="62877689"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Fairly easy</w:t>
            </w:r>
          </w:p>
          <w:p w14:paraId="01DB620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Very easy</w:t>
            </w:r>
          </w:p>
          <w:p w14:paraId="584B79F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I do not know</w:t>
            </w:r>
          </w:p>
          <w:p w14:paraId="6293862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5FF83542" w14:textId="77777777" w:rsidTr="00687BC2">
        <w:trPr>
          <w:cantSplit/>
        </w:trPr>
        <w:tc>
          <w:tcPr>
            <w:tcW w:w="1843" w:type="dxa"/>
            <w:vAlign w:val="center"/>
          </w:tcPr>
          <w:p w14:paraId="223F9FBA" w14:textId="77777777" w:rsidR="00E3109C" w:rsidRPr="00FC2839" w:rsidRDefault="00E3109C" w:rsidP="00A17BB2">
            <w:pPr>
              <w:spacing w:beforeLines="40" w:before="96" w:afterLines="40" w:after="96"/>
              <w:contextualSpacing/>
            </w:pPr>
            <w:r w:rsidRPr="000B424D">
              <w:t>COC_030</w:t>
            </w:r>
          </w:p>
        </w:tc>
        <w:tc>
          <w:tcPr>
            <w:tcW w:w="684" w:type="dxa"/>
            <w:vAlign w:val="center"/>
          </w:tcPr>
          <w:p w14:paraId="7DDF5AEA" w14:textId="77777777" w:rsidR="00E3109C" w:rsidRPr="00FC2839" w:rsidRDefault="00E3109C" w:rsidP="00A17BB2">
            <w:pPr>
              <w:spacing w:beforeLines="40" w:before="96" w:afterLines="40" w:after="96"/>
              <w:contextualSpacing/>
              <w:rPr>
                <w:bCs/>
              </w:rPr>
            </w:pPr>
            <w:r w:rsidRPr="00FC2839">
              <w:t>139</w:t>
            </w:r>
          </w:p>
        </w:tc>
        <w:tc>
          <w:tcPr>
            <w:tcW w:w="0" w:type="auto"/>
            <w:vAlign w:val="center"/>
          </w:tcPr>
          <w:p w14:paraId="7CAFB39F" w14:textId="77777777" w:rsidR="00E3109C" w:rsidRPr="00FC2839" w:rsidRDefault="00E3109C" w:rsidP="00A17BB2">
            <w:pPr>
              <w:spacing w:beforeLines="40" w:before="96" w:afterLines="40" w:after="96"/>
              <w:contextualSpacing/>
            </w:pPr>
            <w:r w:rsidRPr="00FC2839">
              <w:t>How difficult or easy do you think it would be for you to get cocaine (crack, blow, snow, …), if you wanted some?</w:t>
            </w:r>
          </w:p>
        </w:tc>
        <w:tc>
          <w:tcPr>
            <w:tcW w:w="0" w:type="auto"/>
            <w:vAlign w:val="center"/>
          </w:tcPr>
          <w:p w14:paraId="7B8ADB4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Very difficult</w:t>
            </w:r>
          </w:p>
          <w:p w14:paraId="190A86F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Fairly difficult</w:t>
            </w:r>
          </w:p>
          <w:p w14:paraId="43E85B5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Fairly easy</w:t>
            </w:r>
          </w:p>
          <w:p w14:paraId="440404F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Very easy</w:t>
            </w:r>
          </w:p>
          <w:p w14:paraId="69408AE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I do not know</w:t>
            </w:r>
          </w:p>
          <w:p w14:paraId="6C1E42D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52384F00" w14:textId="77777777" w:rsidTr="00687BC2">
        <w:trPr>
          <w:cantSplit/>
        </w:trPr>
        <w:tc>
          <w:tcPr>
            <w:tcW w:w="1843" w:type="dxa"/>
            <w:vAlign w:val="center"/>
          </w:tcPr>
          <w:p w14:paraId="5020137F" w14:textId="77777777" w:rsidR="00E3109C" w:rsidRPr="00FC2839" w:rsidRDefault="00E3109C" w:rsidP="00A17BB2">
            <w:pPr>
              <w:spacing w:beforeLines="40" w:before="96" w:afterLines="40" w:after="96"/>
              <w:contextualSpacing/>
            </w:pPr>
            <w:r w:rsidRPr="000B424D">
              <w:t>PR_090</w:t>
            </w:r>
          </w:p>
        </w:tc>
        <w:tc>
          <w:tcPr>
            <w:tcW w:w="684" w:type="dxa"/>
            <w:vAlign w:val="center"/>
          </w:tcPr>
          <w:p w14:paraId="7998C5E7" w14:textId="77777777" w:rsidR="00E3109C" w:rsidRPr="00FC2839" w:rsidRDefault="00E3109C" w:rsidP="00A17BB2">
            <w:pPr>
              <w:spacing w:beforeLines="40" w:before="96" w:afterLines="40" w:after="96"/>
              <w:contextualSpacing/>
              <w:rPr>
                <w:bCs/>
              </w:rPr>
            </w:pPr>
            <w:r w:rsidRPr="00FC2839">
              <w:t>140</w:t>
            </w:r>
          </w:p>
        </w:tc>
        <w:tc>
          <w:tcPr>
            <w:tcW w:w="0" w:type="auto"/>
            <w:vAlign w:val="center"/>
          </w:tcPr>
          <w:p w14:paraId="74ED15CB" w14:textId="77777777" w:rsidR="00E3109C" w:rsidRPr="00FC2839" w:rsidRDefault="00E3109C" w:rsidP="00A17BB2">
            <w:pPr>
              <w:spacing w:beforeLines="40" w:before="96" w:afterLines="40" w:after="96"/>
              <w:contextualSpacing/>
            </w:pPr>
            <w:r w:rsidRPr="00FC2839">
              <w:t>How difficult or easy do you think it would be for you to get prescribed pain relievers (oxycodone, fentanyl, morphine, codeine, T3, …), if you wanted some?</w:t>
            </w:r>
          </w:p>
        </w:tc>
        <w:tc>
          <w:tcPr>
            <w:tcW w:w="0" w:type="auto"/>
            <w:vAlign w:val="center"/>
          </w:tcPr>
          <w:p w14:paraId="4669F5B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Very difficult</w:t>
            </w:r>
          </w:p>
          <w:p w14:paraId="6A04801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Fairly difficult</w:t>
            </w:r>
          </w:p>
          <w:p w14:paraId="49B3C46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Fairly easy</w:t>
            </w:r>
          </w:p>
          <w:p w14:paraId="10839F6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Very easy</w:t>
            </w:r>
          </w:p>
          <w:p w14:paraId="248629E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I do not know</w:t>
            </w:r>
          </w:p>
          <w:p w14:paraId="4A02385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411D8883" w14:textId="77777777" w:rsidTr="00687BC2">
        <w:trPr>
          <w:cantSplit/>
        </w:trPr>
        <w:tc>
          <w:tcPr>
            <w:tcW w:w="1843" w:type="dxa"/>
            <w:vAlign w:val="center"/>
          </w:tcPr>
          <w:p w14:paraId="553B9455" w14:textId="77777777" w:rsidR="00E3109C" w:rsidRPr="00FC2839" w:rsidRDefault="00E3109C" w:rsidP="00A17BB2">
            <w:pPr>
              <w:spacing w:beforeLines="40" w:before="96" w:afterLines="40" w:after="96"/>
              <w:contextualSpacing/>
            </w:pPr>
            <w:r w:rsidRPr="00FC2839">
              <w:t>STI_070</w:t>
            </w:r>
          </w:p>
        </w:tc>
        <w:tc>
          <w:tcPr>
            <w:tcW w:w="684" w:type="dxa"/>
            <w:vAlign w:val="center"/>
          </w:tcPr>
          <w:p w14:paraId="69B658D8" w14:textId="77777777" w:rsidR="00E3109C" w:rsidRPr="00FC2839" w:rsidRDefault="00E3109C" w:rsidP="00A17BB2">
            <w:pPr>
              <w:spacing w:beforeLines="40" w:before="96" w:afterLines="40" w:after="96"/>
              <w:contextualSpacing/>
              <w:rPr>
                <w:bCs/>
              </w:rPr>
            </w:pPr>
            <w:r w:rsidRPr="00FC2839">
              <w:t>141</w:t>
            </w:r>
          </w:p>
        </w:tc>
        <w:tc>
          <w:tcPr>
            <w:tcW w:w="0" w:type="auto"/>
            <w:vAlign w:val="center"/>
          </w:tcPr>
          <w:p w14:paraId="137B39C0" w14:textId="77777777" w:rsidR="00E3109C" w:rsidRPr="00FC2839" w:rsidRDefault="00E3109C" w:rsidP="00A17BB2">
            <w:pPr>
              <w:spacing w:beforeLines="40" w:before="96" w:afterLines="40" w:after="96"/>
              <w:contextualSpacing/>
            </w:pPr>
            <w:r w:rsidRPr="00FC2839">
              <w:t xml:space="preserve">How difficult or easy do you think it would be for you to get medicine to treat ADHD (Ritalin®, </w:t>
            </w:r>
            <w:proofErr w:type="spellStart"/>
            <w:r w:rsidRPr="00FC2839">
              <w:t>Concerta</w:t>
            </w:r>
            <w:proofErr w:type="spellEnd"/>
            <w:r w:rsidRPr="00FC2839">
              <w:rPr>
                <w:rFonts w:eastAsia="Arial"/>
              </w:rPr>
              <w:t>®</w:t>
            </w:r>
            <w:r w:rsidRPr="00FC2839">
              <w:t>, Adderall</w:t>
            </w:r>
            <w:r w:rsidRPr="00FC2839">
              <w:rPr>
                <w:rFonts w:eastAsia="Arial"/>
              </w:rPr>
              <w:t>®</w:t>
            </w:r>
            <w:r w:rsidRPr="00FC2839">
              <w:t>, Dexedrine</w:t>
            </w:r>
            <w:r w:rsidRPr="00FC2839">
              <w:rPr>
                <w:rFonts w:eastAsia="Arial"/>
              </w:rPr>
              <w:t>®</w:t>
            </w:r>
            <w:r w:rsidRPr="00FC2839">
              <w:t>, …), if you wanted some?</w:t>
            </w:r>
          </w:p>
        </w:tc>
        <w:tc>
          <w:tcPr>
            <w:tcW w:w="0" w:type="auto"/>
            <w:vAlign w:val="center"/>
          </w:tcPr>
          <w:p w14:paraId="7963481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Very difficult</w:t>
            </w:r>
          </w:p>
          <w:p w14:paraId="70D0EC1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Fairly difficult</w:t>
            </w:r>
          </w:p>
          <w:p w14:paraId="19FF5EC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Fairly easy</w:t>
            </w:r>
          </w:p>
          <w:p w14:paraId="74E368A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Very easy</w:t>
            </w:r>
          </w:p>
          <w:p w14:paraId="5331EA1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I do not know</w:t>
            </w:r>
          </w:p>
          <w:p w14:paraId="3CEF3DA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2AE15C65" w14:textId="77777777" w:rsidTr="00687BC2">
        <w:trPr>
          <w:cantSplit/>
        </w:trPr>
        <w:tc>
          <w:tcPr>
            <w:tcW w:w="1843" w:type="dxa"/>
            <w:vAlign w:val="center"/>
          </w:tcPr>
          <w:p w14:paraId="250AD6B1" w14:textId="77777777" w:rsidR="00E3109C" w:rsidRPr="00FC2839" w:rsidRDefault="00E3109C" w:rsidP="00A17BB2">
            <w:pPr>
              <w:spacing w:beforeLines="40" w:before="96" w:afterLines="40" w:after="96"/>
              <w:contextualSpacing/>
            </w:pPr>
            <w:r w:rsidRPr="00FC2839">
              <w:t>DR_010</w:t>
            </w:r>
          </w:p>
        </w:tc>
        <w:tc>
          <w:tcPr>
            <w:tcW w:w="684" w:type="dxa"/>
            <w:vAlign w:val="center"/>
          </w:tcPr>
          <w:p w14:paraId="2BDB1A9F" w14:textId="77777777" w:rsidR="00E3109C" w:rsidRPr="00FC2839" w:rsidRDefault="00E3109C" w:rsidP="00A17BB2">
            <w:pPr>
              <w:spacing w:beforeLines="40" w:before="96" w:afterLines="40" w:after="96"/>
              <w:contextualSpacing/>
              <w:rPr>
                <w:bCs/>
              </w:rPr>
            </w:pPr>
            <w:r w:rsidRPr="00FC2839">
              <w:t>142</w:t>
            </w:r>
          </w:p>
        </w:tc>
        <w:tc>
          <w:tcPr>
            <w:tcW w:w="0" w:type="auto"/>
            <w:vAlign w:val="center"/>
          </w:tcPr>
          <w:p w14:paraId="0F9902D5" w14:textId="77777777" w:rsidR="00E3109C" w:rsidRPr="00FC2839" w:rsidRDefault="00E3109C" w:rsidP="00A17BB2">
            <w:pPr>
              <w:spacing w:beforeLines="40" w:before="96" w:afterLines="40" w:after="96"/>
              <w:contextualSpacing/>
            </w:pPr>
            <w:r w:rsidRPr="00FC2839">
              <w:t xml:space="preserve">Have you ever </w:t>
            </w:r>
            <w:r w:rsidRPr="00FC2839">
              <w:rPr>
                <w:u w:val="single"/>
              </w:rPr>
              <w:t>driven a vehicle</w:t>
            </w:r>
            <w:r w:rsidRPr="00FC2839">
              <w:t xml:space="preserve"> (e.g., car, snowmobile, motor boat, or all-terrain vehicle (ATV)) within an hour of drinking one or more drinks of alcohol?</w:t>
            </w:r>
          </w:p>
        </w:tc>
        <w:tc>
          <w:tcPr>
            <w:tcW w:w="0" w:type="auto"/>
            <w:vAlign w:val="center"/>
          </w:tcPr>
          <w:p w14:paraId="7C0E5A4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never</w:t>
            </w:r>
          </w:p>
          <w:p w14:paraId="4DAA38C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Yes, in the last 30 days</w:t>
            </w:r>
          </w:p>
          <w:p w14:paraId="1650DBD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Yes, more than 30 days ago</w:t>
            </w:r>
          </w:p>
          <w:p w14:paraId="370DE39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4B141559" w14:textId="77777777" w:rsidTr="00687BC2">
        <w:trPr>
          <w:cantSplit/>
        </w:trPr>
        <w:tc>
          <w:tcPr>
            <w:tcW w:w="1843" w:type="dxa"/>
            <w:vAlign w:val="center"/>
          </w:tcPr>
          <w:p w14:paraId="22A2532E" w14:textId="77777777" w:rsidR="00E3109C" w:rsidRPr="00FC2839" w:rsidRDefault="00E3109C" w:rsidP="00A17BB2">
            <w:pPr>
              <w:spacing w:beforeLines="40" w:before="96" w:afterLines="40" w:after="96"/>
              <w:contextualSpacing/>
            </w:pPr>
            <w:r w:rsidRPr="00FC2839">
              <w:t>DR_020</w:t>
            </w:r>
          </w:p>
        </w:tc>
        <w:tc>
          <w:tcPr>
            <w:tcW w:w="684" w:type="dxa"/>
            <w:vAlign w:val="center"/>
          </w:tcPr>
          <w:p w14:paraId="485DBFF0" w14:textId="77777777" w:rsidR="00E3109C" w:rsidRPr="00FC2839" w:rsidRDefault="00E3109C" w:rsidP="00A17BB2">
            <w:pPr>
              <w:spacing w:beforeLines="40" w:before="96" w:afterLines="40" w:after="96"/>
              <w:contextualSpacing/>
              <w:rPr>
                <w:bCs/>
              </w:rPr>
            </w:pPr>
            <w:r w:rsidRPr="00FC2839">
              <w:t>143</w:t>
            </w:r>
          </w:p>
        </w:tc>
        <w:tc>
          <w:tcPr>
            <w:tcW w:w="0" w:type="auto"/>
            <w:vAlign w:val="center"/>
          </w:tcPr>
          <w:p w14:paraId="4F9924D1" w14:textId="77777777" w:rsidR="00E3109C" w:rsidRPr="00FC2839" w:rsidRDefault="00E3109C" w:rsidP="00A17BB2">
            <w:pPr>
              <w:spacing w:beforeLines="40" w:before="96" w:afterLines="40" w:after="96"/>
              <w:contextualSpacing/>
            </w:pPr>
            <w:r w:rsidRPr="00FC2839">
              <w:t xml:space="preserve">Have you ever </w:t>
            </w:r>
            <w:r w:rsidRPr="00FC2839">
              <w:rPr>
                <w:u w:val="single"/>
              </w:rPr>
              <w:t>driven a vehicle</w:t>
            </w:r>
            <w:r w:rsidRPr="00FC2839">
              <w:t xml:space="preserve"> (e.g., car, snowmobile, motor boat, or all-terrain vehicle (ATV)) within 2 hours of using marijuana or cannabis?</w:t>
            </w:r>
          </w:p>
        </w:tc>
        <w:tc>
          <w:tcPr>
            <w:tcW w:w="0" w:type="auto"/>
            <w:vAlign w:val="center"/>
          </w:tcPr>
          <w:p w14:paraId="41263C7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never</w:t>
            </w:r>
          </w:p>
          <w:p w14:paraId="72EA999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Yes, in the last 30 days</w:t>
            </w:r>
          </w:p>
          <w:p w14:paraId="2D121E9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Yes, more than 30 days ago</w:t>
            </w:r>
          </w:p>
          <w:p w14:paraId="2B2BD19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6035D81D" w14:textId="77777777" w:rsidTr="00687BC2">
        <w:trPr>
          <w:cantSplit/>
        </w:trPr>
        <w:tc>
          <w:tcPr>
            <w:tcW w:w="1843" w:type="dxa"/>
            <w:vAlign w:val="center"/>
          </w:tcPr>
          <w:p w14:paraId="5C83D777" w14:textId="77777777" w:rsidR="00E3109C" w:rsidRPr="00FC2839" w:rsidRDefault="00E3109C" w:rsidP="00A17BB2">
            <w:pPr>
              <w:spacing w:beforeLines="40" w:before="96" w:afterLines="40" w:after="96"/>
              <w:contextualSpacing/>
            </w:pPr>
            <w:r w:rsidRPr="00FC2839">
              <w:t>DR_060</w:t>
            </w:r>
          </w:p>
        </w:tc>
        <w:tc>
          <w:tcPr>
            <w:tcW w:w="684" w:type="dxa"/>
            <w:vAlign w:val="center"/>
          </w:tcPr>
          <w:p w14:paraId="48EDCBCB" w14:textId="77777777" w:rsidR="00E3109C" w:rsidRPr="00FC2839" w:rsidRDefault="00E3109C" w:rsidP="00A17BB2">
            <w:pPr>
              <w:spacing w:beforeLines="40" w:before="96" w:afterLines="40" w:after="96"/>
              <w:contextualSpacing/>
              <w:rPr>
                <w:bCs/>
              </w:rPr>
            </w:pPr>
            <w:r w:rsidRPr="00FC2839">
              <w:t>144</w:t>
            </w:r>
          </w:p>
        </w:tc>
        <w:tc>
          <w:tcPr>
            <w:tcW w:w="0" w:type="auto"/>
            <w:vAlign w:val="center"/>
          </w:tcPr>
          <w:p w14:paraId="65B0033C" w14:textId="77777777" w:rsidR="00E3109C" w:rsidRPr="00FC2839" w:rsidRDefault="00E3109C" w:rsidP="00A17BB2">
            <w:pPr>
              <w:spacing w:beforeLines="40" w:before="96" w:afterLines="40" w:after="96"/>
              <w:contextualSpacing/>
            </w:pPr>
            <w:r w:rsidRPr="00FC2839">
              <w:t xml:space="preserve">Have you ever </w:t>
            </w:r>
            <w:r w:rsidRPr="00FC2839">
              <w:rPr>
                <w:u w:val="single"/>
              </w:rPr>
              <w:t>been a passenger</w:t>
            </w:r>
            <w:r w:rsidRPr="00FC2839">
              <w:t xml:space="preserve"> in a vehicle (e.g., car, snowmobile, motor boat, or all-terrain vehicle (ATV)) driven by someone who had one or more drinks of alcohol in the last hour?</w:t>
            </w:r>
          </w:p>
        </w:tc>
        <w:tc>
          <w:tcPr>
            <w:tcW w:w="0" w:type="auto"/>
            <w:vAlign w:val="center"/>
          </w:tcPr>
          <w:p w14:paraId="2C79027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never</w:t>
            </w:r>
          </w:p>
          <w:p w14:paraId="3961729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Yes, in the last 30 days</w:t>
            </w:r>
          </w:p>
          <w:p w14:paraId="6A76DEE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=Yes, more than 30 days ago</w:t>
            </w:r>
          </w:p>
          <w:p w14:paraId="6D51428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I do not know</w:t>
            </w:r>
          </w:p>
          <w:p w14:paraId="6171A78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53237810" w14:textId="77777777" w:rsidTr="00687BC2">
        <w:trPr>
          <w:cantSplit/>
        </w:trPr>
        <w:tc>
          <w:tcPr>
            <w:tcW w:w="1843" w:type="dxa"/>
            <w:vAlign w:val="center"/>
          </w:tcPr>
          <w:p w14:paraId="0CB0AF19" w14:textId="77777777" w:rsidR="00E3109C" w:rsidRPr="00FC2839" w:rsidRDefault="00E3109C" w:rsidP="00A17BB2">
            <w:pPr>
              <w:spacing w:beforeLines="40" w:before="96" w:afterLines="40" w:after="96"/>
              <w:contextualSpacing/>
            </w:pPr>
            <w:r w:rsidRPr="00FC2839">
              <w:t>DR_070</w:t>
            </w:r>
          </w:p>
        </w:tc>
        <w:tc>
          <w:tcPr>
            <w:tcW w:w="684" w:type="dxa"/>
            <w:vAlign w:val="center"/>
          </w:tcPr>
          <w:p w14:paraId="713A0E66" w14:textId="77777777" w:rsidR="00E3109C" w:rsidRPr="00FC2839" w:rsidRDefault="00E3109C" w:rsidP="00A17BB2">
            <w:pPr>
              <w:spacing w:beforeLines="40" w:before="96" w:afterLines="40" w:after="96"/>
              <w:contextualSpacing/>
              <w:rPr>
                <w:bCs/>
              </w:rPr>
            </w:pPr>
            <w:r w:rsidRPr="00FC2839">
              <w:t>145</w:t>
            </w:r>
          </w:p>
        </w:tc>
        <w:tc>
          <w:tcPr>
            <w:tcW w:w="0" w:type="auto"/>
            <w:vAlign w:val="center"/>
          </w:tcPr>
          <w:p w14:paraId="5B47415C" w14:textId="77777777" w:rsidR="00E3109C" w:rsidRPr="00FC2839" w:rsidRDefault="00E3109C" w:rsidP="00A17BB2">
            <w:pPr>
              <w:spacing w:beforeLines="40" w:before="96" w:afterLines="40" w:after="96"/>
              <w:contextualSpacing/>
            </w:pPr>
            <w:r w:rsidRPr="00FC2839">
              <w:t xml:space="preserve">Have you ever </w:t>
            </w:r>
            <w:r w:rsidRPr="00FC2839">
              <w:rPr>
                <w:u w:val="single"/>
              </w:rPr>
              <w:t>been a passenger</w:t>
            </w:r>
            <w:r w:rsidRPr="00FC2839">
              <w:t xml:space="preserve"> in a vehicle (e.g., car, snowmobile, motor boat, or all-terrain vehicle (ATV)) driven by someone who had been using marijuana or cannabis in the last 2 hours?</w:t>
            </w:r>
          </w:p>
        </w:tc>
        <w:tc>
          <w:tcPr>
            <w:tcW w:w="0" w:type="auto"/>
            <w:vAlign w:val="center"/>
          </w:tcPr>
          <w:p w14:paraId="57A34C4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No, never</w:t>
            </w:r>
          </w:p>
          <w:p w14:paraId="2EB1075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Yes, in the last 30 days</w:t>
            </w:r>
          </w:p>
          <w:p w14:paraId="5872A6F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=Yes, more than 30 days ago</w:t>
            </w:r>
          </w:p>
          <w:p w14:paraId="417CF55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I do not know</w:t>
            </w:r>
          </w:p>
          <w:p w14:paraId="71DD556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79F74C73" w14:textId="77777777" w:rsidTr="00687BC2">
        <w:trPr>
          <w:cantSplit/>
        </w:trPr>
        <w:tc>
          <w:tcPr>
            <w:tcW w:w="1843" w:type="dxa"/>
            <w:vAlign w:val="center"/>
          </w:tcPr>
          <w:p w14:paraId="12C1D7A8" w14:textId="77777777" w:rsidR="00E3109C" w:rsidRPr="00FC2839" w:rsidRDefault="00E3109C" w:rsidP="00A17BB2">
            <w:pPr>
              <w:spacing w:beforeLines="40" w:before="96" w:afterLines="40" w:after="96"/>
              <w:contextualSpacing/>
            </w:pPr>
            <w:r w:rsidRPr="00FC2839">
              <w:t>BEH_010</w:t>
            </w:r>
          </w:p>
        </w:tc>
        <w:tc>
          <w:tcPr>
            <w:tcW w:w="684" w:type="dxa"/>
            <w:vAlign w:val="center"/>
          </w:tcPr>
          <w:p w14:paraId="317AF357" w14:textId="77777777" w:rsidR="00E3109C" w:rsidRPr="00FC2839" w:rsidRDefault="00E3109C" w:rsidP="00A17BB2">
            <w:pPr>
              <w:spacing w:beforeLines="40" w:before="96" w:afterLines="40" w:after="96"/>
              <w:contextualSpacing/>
              <w:rPr>
                <w:bCs/>
              </w:rPr>
            </w:pPr>
            <w:r w:rsidRPr="00FC2839">
              <w:t>146</w:t>
            </w:r>
          </w:p>
        </w:tc>
        <w:tc>
          <w:tcPr>
            <w:tcW w:w="0" w:type="auto"/>
            <w:vAlign w:val="center"/>
          </w:tcPr>
          <w:p w14:paraId="54D629FE" w14:textId="77777777" w:rsidR="00E3109C" w:rsidRPr="00FC2839" w:rsidRDefault="00E3109C" w:rsidP="00A17BB2">
            <w:pPr>
              <w:spacing w:beforeLines="40" w:before="96" w:afterLines="40" w:after="96"/>
              <w:contextualSpacing/>
            </w:pPr>
            <w:r w:rsidRPr="00FC2839">
              <w:t>Is smoking cigarettes allowed (or do you think is allowed) at your house?</w:t>
            </w:r>
          </w:p>
        </w:tc>
        <w:tc>
          <w:tcPr>
            <w:tcW w:w="0" w:type="auto"/>
            <w:vAlign w:val="center"/>
          </w:tcPr>
          <w:p w14:paraId="3715E9D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Allowed inside and outside</w:t>
            </w:r>
          </w:p>
          <w:p w14:paraId="5EB98F09"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Allowed inside only</w:t>
            </w:r>
          </w:p>
          <w:p w14:paraId="0FB13E9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3 = Allowed outside only </w:t>
            </w:r>
          </w:p>
          <w:p w14:paraId="1DBBC78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Not allowed inside or outside</w:t>
            </w:r>
          </w:p>
          <w:p w14:paraId="47E3671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52DD4223" w14:textId="77777777" w:rsidTr="00687BC2">
        <w:trPr>
          <w:cantSplit/>
        </w:trPr>
        <w:tc>
          <w:tcPr>
            <w:tcW w:w="1843" w:type="dxa"/>
            <w:vAlign w:val="center"/>
          </w:tcPr>
          <w:p w14:paraId="1F3CC939" w14:textId="77777777" w:rsidR="00E3109C" w:rsidRPr="00FC2839" w:rsidRDefault="00E3109C" w:rsidP="00A17BB2">
            <w:pPr>
              <w:spacing w:beforeLines="40" w:before="96" w:afterLines="40" w:after="96"/>
              <w:contextualSpacing/>
            </w:pPr>
            <w:r w:rsidRPr="00FC2839">
              <w:t>BEH_020</w:t>
            </w:r>
          </w:p>
        </w:tc>
        <w:tc>
          <w:tcPr>
            <w:tcW w:w="684" w:type="dxa"/>
            <w:vAlign w:val="center"/>
          </w:tcPr>
          <w:p w14:paraId="7A00437B" w14:textId="77777777" w:rsidR="00E3109C" w:rsidRPr="00FC2839" w:rsidRDefault="00E3109C" w:rsidP="00A17BB2">
            <w:pPr>
              <w:spacing w:beforeLines="40" w:before="96" w:afterLines="40" w:after="96"/>
              <w:contextualSpacing/>
              <w:rPr>
                <w:bCs/>
              </w:rPr>
            </w:pPr>
            <w:r w:rsidRPr="00FC2839">
              <w:t>147</w:t>
            </w:r>
          </w:p>
        </w:tc>
        <w:tc>
          <w:tcPr>
            <w:tcW w:w="0" w:type="auto"/>
            <w:vAlign w:val="center"/>
          </w:tcPr>
          <w:p w14:paraId="7729B33A" w14:textId="77777777" w:rsidR="00E3109C" w:rsidRPr="00FC2839" w:rsidRDefault="00E3109C" w:rsidP="00A17BB2">
            <w:pPr>
              <w:spacing w:beforeLines="40" w:before="96" w:afterLines="40" w:after="96"/>
              <w:contextualSpacing/>
            </w:pPr>
            <w:r w:rsidRPr="00FC2839">
              <w:t>Is smoking cannabis allowed (or do you think is allowed) at your house?</w:t>
            </w:r>
          </w:p>
        </w:tc>
        <w:tc>
          <w:tcPr>
            <w:tcW w:w="0" w:type="auto"/>
            <w:vAlign w:val="center"/>
          </w:tcPr>
          <w:p w14:paraId="15CDA77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Allowed inside and outside</w:t>
            </w:r>
          </w:p>
          <w:p w14:paraId="0D9F442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Allowed inside only</w:t>
            </w:r>
          </w:p>
          <w:p w14:paraId="3206223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3 = Allowed outside only </w:t>
            </w:r>
          </w:p>
          <w:p w14:paraId="305AC17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Not allowed inside or outside</w:t>
            </w:r>
          </w:p>
          <w:p w14:paraId="24BBC76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71A97FDA" w14:textId="77777777" w:rsidTr="00687BC2">
        <w:trPr>
          <w:cantSplit/>
        </w:trPr>
        <w:tc>
          <w:tcPr>
            <w:tcW w:w="1843" w:type="dxa"/>
            <w:vAlign w:val="center"/>
          </w:tcPr>
          <w:p w14:paraId="0D3F0765" w14:textId="77777777" w:rsidR="00E3109C" w:rsidRPr="00FC2839" w:rsidRDefault="00E3109C" w:rsidP="00A17BB2">
            <w:pPr>
              <w:spacing w:beforeLines="40" w:before="96" w:afterLines="40" w:after="96"/>
              <w:contextualSpacing/>
            </w:pPr>
            <w:r w:rsidRPr="00FC2839">
              <w:t>BEH_030</w:t>
            </w:r>
          </w:p>
        </w:tc>
        <w:tc>
          <w:tcPr>
            <w:tcW w:w="684" w:type="dxa"/>
            <w:vAlign w:val="center"/>
          </w:tcPr>
          <w:p w14:paraId="460B5687" w14:textId="77777777" w:rsidR="00E3109C" w:rsidRPr="00FC2839" w:rsidRDefault="00E3109C" w:rsidP="00A17BB2">
            <w:pPr>
              <w:spacing w:beforeLines="40" w:before="96" w:afterLines="40" w:after="96"/>
              <w:contextualSpacing/>
              <w:rPr>
                <w:bCs/>
              </w:rPr>
            </w:pPr>
            <w:r w:rsidRPr="00FC2839">
              <w:t>148</w:t>
            </w:r>
          </w:p>
        </w:tc>
        <w:tc>
          <w:tcPr>
            <w:tcW w:w="0" w:type="auto"/>
            <w:vAlign w:val="center"/>
          </w:tcPr>
          <w:p w14:paraId="3C0352A8" w14:textId="77777777" w:rsidR="00E3109C" w:rsidRPr="00FC2839" w:rsidRDefault="00E3109C" w:rsidP="00A17BB2">
            <w:pPr>
              <w:spacing w:beforeLines="40" w:before="96" w:afterLines="40" w:after="96"/>
              <w:contextualSpacing/>
            </w:pPr>
            <w:r w:rsidRPr="00FC2839">
              <w:t>Is vaping e-cigarettes allowed (or do you think is allowed) at your house?</w:t>
            </w:r>
          </w:p>
        </w:tc>
        <w:tc>
          <w:tcPr>
            <w:tcW w:w="0" w:type="auto"/>
            <w:vAlign w:val="center"/>
          </w:tcPr>
          <w:p w14:paraId="6686DA29"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Allowed inside and outside</w:t>
            </w:r>
          </w:p>
          <w:p w14:paraId="5E6C3CA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Allowed inside only</w:t>
            </w:r>
          </w:p>
          <w:p w14:paraId="795F796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3 = Allowed outside only </w:t>
            </w:r>
          </w:p>
          <w:p w14:paraId="5EC16119"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Not allowed inside or outside</w:t>
            </w:r>
          </w:p>
          <w:p w14:paraId="3BB6DF8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048C3A59" w14:textId="77777777" w:rsidTr="00687BC2">
        <w:trPr>
          <w:cantSplit/>
        </w:trPr>
        <w:tc>
          <w:tcPr>
            <w:tcW w:w="1843" w:type="dxa"/>
            <w:vAlign w:val="center"/>
          </w:tcPr>
          <w:p w14:paraId="0E9AB12E" w14:textId="77777777" w:rsidR="00E3109C" w:rsidRPr="00FC2839" w:rsidRDefault="00E3109C" w:rsidP="00A17BB2">
            <w:pPr>
              <w:spacing w:beforeLines="40" w:before="96" w:afterLines="40" w:after="96"/>
              <w:contextualSpacing/>
            </w:pPr>
            <w:r w:rsidRPr="00FC2839">
              <w:t>BEH_040</w:t>
            </w:r>
          </w:p>
        </w:tc>
        <w:tc>
          <w:tcPr>
            <w:tcW w:w="684" w:type="dxa"/>
            <w:vAlign w:val="center"/>
          </w:tcPr>
          <w:p w14:paraId="5F8BE33D" w14:textId="77777777" w:rsidR="00E3109C" w:rsidRPr="00FC2839" w:rsidRDefault="00E3109C" w:rsidP="00A17BB2">
            <w:pPr>
              <w:spacing w:beforeLines="40" w:before="96" w:afterLines="40" w:after="96"/>
              <w:contextualSpacing/>
              <w:rPr>
                <w:bCs/>
              </w:rPr>
            </w:pPr>
            <w:r w:rsidRPr="00FC2839">
              <w:t>149</w:t>
            </w:r>
          </w:p>
        </w:tc>
        <w:tc>
          <w:tcPr>
            <w:tcW w:w="0" w:type="auto"/>
            <w:vAlign w:val="center"/>
          </w:tcPr>
          <w:p w14:paraId="1499777A" w14:textId="77777777" w:rsidR="00E3109C" w:rsidRPr="00FC2839" w:rsidRDefault="00E3109C" w:rsidP="00A17BB2">
            <w:pPr>
              <w:spacing w:beforeLines="40" w:before="96" w:afterLines="40" w:after="96"/>
              <w:contextualSpacing/>
            </w:pPr>
            <w:r w:rsidRPr="00FC2839">
              <w:t>Is vaping cannabis allowed (or do you think is allowed) at your house?</w:t>
            </w:r>
          </w:p>
        </w:tc>
        <w:tc>
          <w:tcPr>
            <w:tcW w:w="0" w:type="auto"/>
            <w:vAlign w:val="center"/>
          </w:tcPr>
          <w:p w14:paraId="5E892E6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Allowed inside and outside</w:t>
            </w:r>
          </w:p>
          <w:p w14:paraId="4FC6104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Allowed inside only</w:t>
            </w:r>
          </w:p>
          <w:p w14:paraId="7C6ADB4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3 = Allowed outside only </w:t>
            </w:r>
          </w:p>
          <w:p w14:paraId="2A6B96E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Not allowed inside or outside</w:t>
            </w:r>
          </w:p>
          <w:p w14:paraId="7C87E5E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48E91176" w14:textId="77777777" w:rsidTr="00687BC2">
        <w:trPr>
          <w:cantSplit/>
        </w:trPr>
        <w:tc>
          <w:tcPr>
            <w:tcW w:w="1843" w:type="dxa"/>
            <w:vAlign w:val="center"/>
          </w:tcPr>
          <w:p w14:paraId="12A71105" w14:textId="77777777" w:rsidR="00E3109C" w:rsidRPr="00FC2839" w:rsidRDefault="00E3109C" w:rsidP="00A17BB2">
            <w:pPr>
              <w:spacing w:beforeLines="40" w:before="96" w:afterLines="40" w:after="96"/>
              <w:contextualSpacing/>
            </w:pPr>
            <w:r w:rsidRPr="00FC2839">
              <w:t>BUL_010</w:t>
            </w:r>
          </w:p>
        </w:tc>
        <w:tc>
          <w:tcPr>
            <w:tcW w:w="684" w:type="dxa"/>
            <w:vAlign w:val="center"/>
          </w:tcPr>
          <w:p w14:paraId="2E44B87F" w14:textId="77777777" w:rsidR="00E3109C" w:rsidRPr="00FC2839" w:rsidRDefault="00E3109C" w:rsidP="00A17BB2">
            <w:pPr>
              <w:spacing w:beforeLines="40" w:before="96" w:afterLines="40" w:after="96"/>
              <w:contextualSpacing/>
              <w:rPr>
                <w:bCs/>
              </w:rPr>
            </w:pPr>
            <w:r w:rsidRPr="00FC2839">
              <w:t>150</w:t>
            </w:r>
          </w:p>
        </w:tc>
        <w:tc>
          <w:tcPr>
            <w:tcW w:w="0" w:type="auto"/>
            <w:vAlign w:val="center"/>
          </w:tcPr>
          <w:p w14:paraId="1D66A526" w14:textId="77777777" w:rsidR="00E3109C" w:rsidRPr="00FC2839" w:rsidRDefault="00E3109C" w:rsidP="00A17BB2">
            <w:pPr>
              <w:spacing w:beforeLines="40" w:before="96" w:afterLines="40" w:after="96"/>
              <w:contextualSpacing/>
            </w:pPr>
            <w:r w:rsidRPr="00FC2839">
              <w:t xml:space="preserve">In the </w:t>
            </w:r>
            <w:r w:rsidRPr="00FC2839">
              <w:rPr>
                <w:u w:val="single"/>
              </w:rPr>
              <w:t>last 30 days</w:t>
            </w:r>
            <w:r w:rsidRPr="00FC2839">
              <w:t xml:space="preserve">, in what ways were you bullied by other students? </w:t>
            </w:r>
          </w:p>
          <w:p w14:paraId="05DA6173" w14:textId="77777777" w:rsidR="00E3109C" w:rsidRPr="00FC2839" w:rsidRDefault="00E3109C" w:rsidP="00A17BB2">
            <w:pPr>
              <w:spacing w:beforeLines="40" w:before="96" w:afterLines="40" w:after="96"/>
              <w:contextualSpacing/>
              <w:rPr>
                <w:bCs/>
              </w:rPr>
            </w:pPr>
            <w:r w:rsidRPr="00FC2839">
              <w:t>Physical attacks (getting beaten up, pushed, or kicked, …)</w:t>
            </w:r>
          </w:p>
        </w:tc>
        <w:tc>
          <w:tcPr>
            <w:tcW w:w="0" w:type="auto"/>
            <w:vAlign w:val="center"/>
          </w:tcPr>
          <w:p w14:paraId="25D9268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Yes</w:t>
            </w:r>
          </w:p>
          <w:p w14:paraId="16A9151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No</w:t>
            </w:r>
          </w:p>
          <w:p w14:paraId="6F9BD93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23718EF3" w14:textId="77777777" w:rsidTr="00687BC2">
        <w:trPr>
          <w:cantSplit/>
        </w:trPr>
        <w:tc>
          <w:tcPr>
            <w:tcW w:w="1843" w:type="dxa"/>
            <w:vAlign w:val="center"/>
          </w:tcPr>
          <w:p w14:paraId="304FA6B9" w14:textId="77777777" w:rsidR="00E3109C" w:rsidRPr="00FC2839" w:rsidRDefault="00E3109C" w:rsidP="00A17BB2">
            <w:pPr>
              <w:spacing w:beforeLines="40" w:before="96" w:afterLines="40" w:after="96"/>
              <w:contextualSpacing/>
            </w:pPr>
            <w:r w:rsidRPr="00FC2839">
              <w:t>BUL_020</w:t>
            </w:r>
          </w:p>
        </w:tc>
        <w:tc>
          <w:tcPr>
            <w:tcW w:w="684" w:type="dxa"/>
            <w:vAlign w:val="center"/>
          </w:tcPr>
          <w:p w14:paraId="7ABBCC4A" w14:textId="77777777" w:rsidR="00E3109C" w:rsidRPr="00FC2839" w:rsidRDefault="00E3109C" w:rsidP="00A17BB2">
            <w:pPr>
              <w:spacing w:beforeLines="40" w:before="96" w:afterLines="40" w:after="96"/>
              <w:contextualSpacing/>
              <w:rPr>
                <w:bCs/>
              </w:rPr>
            </w:pPr>
            <w:r w:rsidRPr="00FC2839">
              <w:t>151</w:t>
            </w:r>
          </w:p>
        </w:tc>
        <w:tc>
          <w:tcPr>
            <w:tcW w:w="0" w:type="auto"/>
            <w:vAlign w:val="center"/>
          </w:tcPr>
          <w:p w14:paraId="11991EDC" w14:textId="77777777" w:rsidR="00E3109C" w:rsidRPr="00FC2839" w:rsidRDefault="00E3109C" w:rsidP="00A17BB2">
            <w:pPr>
              <w:spacing w:beforeLines="40" w:before="96" w:afterLines="40" w:after="96"/>
              <w:contextualSpacing/>
            </w:pPr>
            <w:r w:rsidRPr="00FC2839">
              <w:t xml:space="preserve">In the </w:t>
            </w:r>
            <w:r w:rsidRPr="00FC2839">
              <w:rPr>
                <w:u w:val="single"/>
              </w:rPr>
              <w:t>last 30 days</w:t>
            </w:r>
            <w:r w:rsidRPr="00FC2839">
              <w:t xml:space="preserve">, in what ways were you bullied by other students? </w:t>
            </w:r>
          </w:p>
          <w:p w14:paraId="3A4187A8" w14:textId="77777777" w:rsidR="00E3109C" w:rsidRPr="00FC2839" w:rsidRDefault="00E3109C" w:rsidP="00A17BB2">
            <w:pPr>
              <w:spacing w:beforeLines="40" w:before="96" w:afterLines="40" w:after="96"/>
              <w:contextualSpacing/>
              <w:rPr>
                <w:bCs/>
              </w:rPr>
            </w:pPr>
            <w:r w:rsidRPr="00FC2839">
              <w:t>Verbal attacks (getting teased, threatened, or having rumours spread about you, …)</w:t>
            </w:r>
          </w:p>
        </w:tc>
        <w:tc>
          <w:tcPr>
            <w:tcW w:w="0" w:type="auto"/>
            <w:vAlign w:val="center"/>
          </w:tcPr>
          <w:p w14:paraId="7EFE1889"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Yes</w:t>
            </w:r>
          </w:p>
          <w:p w14:paraId="75003E2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No</w:t>
            </w:r>
          </w:p>
          <w:p w14:paraId="255E084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20B73D18" w14:textId="77777777" w:rsidTr="00687BC2">
        <w:trPr>
          <w:cantSplit/>
        </w:trPr>
        <w:tc>
          <w:tcPr>
            <w:tcW w:w="1843" w:type="dxa"/>
            <w:vAlign w:val="center"/>
          </w:tcPr>
          <w:p w14:paraId="5685C85B" w14:textId="77777777" w:rsidR="00E3109C" w:rsidRPr="00FC2839" w:rsidRDefault="00E3109C" w:rsidP="00A17BB2">
            <w:pPr>
              <w:spacing w:beforeLines="40" w:before="96" w:afterLines="40" w:after="96"/>
              <w:contextualSpacing/>
            </w:pPr>
            <w:r w:rsidRPr="00FC2839">
              <w:t>BUL_030</w:t>
            </w:r>
          </w:p>
        </w:tc>
        <w:tc>
          <w:tcPr>
            <w:tcW w:w="684" w:type="dxa"/>
            <w:vAlign w:val="center"/>
          </w:tcPr>
          <w:p w14:paraId="65644138" w14:textId="77777777" w:rsidR="00E3109C" w:rsidRPr="00FC2839" w:rsidRDefault="00E3109C" w:rsidP="00A17BB2">
            <w:pPr>
              <w:spacing w:beforeLines="40" w:before="96" w:afterLines="40" w:after="96"/>
              <w:contextualSpacing/>
              <w:rPr>
                <w:bCs/>
              </w:rPr>
            </w:pPr>
            <w:r w:rsidRPr="00FC2839">
              <w:t>152</w:t>
            </w:r>
          </w:p>
        </w:tc>
        <w:tc>
          <w:tcPr>
            <w:tcW w:w="0" w:type="auto"/>
            <w:vAlign w:val="center"/>
          </w:tcPr>
          <w:p w14:paraId="5226EC57" w14:textId="77777777" w:rsidR="00E3109C" w:rsidRPr="00FC2839" w:rsidRDefault="00E3109C" w:rsidP="00A17BB2">
            <w:pPr>
              <w:spacing w:beforeLines="40" w:before="96" w:afterLines="40" w:after="96"/>
              <w:contextualSpacing/>
            </w:pPr>
            <w:r w:rsidRPr="00FC2839">
              <w:t xml:space="preserve">In the </w:t>
            </w:r>
            <w:r w:rsidRPr="00FC2839">
              <w:rPr>
                <w:u w:val="single"/>
              </w:rPr>
              <w:t>last 30 days</w:t>
            </w:r>
            <w:r w:rsidRPr="00FC2839">
              <w:t xml:space="preserve">, in what ways were you bullied by other students? </w:t>
            </w:r>
          </w:p>
          <w:p w14:paraId="3A45AE22" w14:textId="77777777" w:rsidR="00E3109C" w:rsidRPr="00FC2839" w:rsidRDefault="00E3109C" w:rsidP="00A17BB2">
            <w:pPr>
              <w:spacing w:beforeLines="40" w:before="96" w:afterLines="40" w:after="96"/>
              <w:contextualSpacing/>
              <w:rPr>
                <w:bCs/>
              </w:rPr>
            </w:pPr>
            <w:r w:rsidRPr="00FC2839">
              <w:t>Non-verbal attacks (being ignored, being left out or excluded, being given dirty looks, …)</w:t>
            </w:r>
          </w:p>
        </w:tc>
        <w:tc>
          <w:tcPr>
            <w:tcW w:w="0" w:type="auto"/>
            <w:vAlign w:val="center"/>
          </w:tcPr>
          <w:p w14:paraId="1E3610B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Yes</w:t>
            </w:r>
          </w:p>
          <w:p w14:paraId="1B2CF9F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No</w:t>
            </w:r>
          </w:p>
          <w:p w14:paraId="277DD09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6CF28920" w14:textId="77777777" w:rsidTr="00687BC2">
        <w:trPr>
          <w:cantSplit/>
        </w:trPr>
        <w:tc>
          <w:tcPr>
            <w:tcW w:w="1843" w:type="dxa"/>
            <w:vAlign w:val="center"/>
          </w:tcPr>
          <w:p w14:paraId="30AF8335" w14:textId="77777777" w:rsidR="00E3109C" w:rsidRPr="00FC2839" w:rsidRDefault="00E3109C" w:rsidP="00A17BB2">
            <w:pPr>
              <w:spacing w:beforeLines="40" w:before="96" w:afterLines="40" w:after="96"/>
              <w:contextualSpacing/>
            </w:pPr>
            <w:r w:rsidRPr="00FC2839">
              <w:t>BUL_040</w:t>
            </w:r>
          </w:p>
        </w:tc>
        <w:tc>
          <w:tcPr>
            <w:tcW w:w="684" w:type="dxa"/>
            <w:vAlign w:val="center"/>
          </w:tcPr>
          <w:p w14:paraId="584958A7" w14:textId="77777777" w:rsidR="00E3109C" w:rsidRPr="00FC2839" w:rsidRDefault="00E3109C" w:rsidP="00A17BB2">
            <w:pPr>
              <w:spacing w:beforeLines="40" w:before="96" w:afterLines="40" w:after="96"/>
              <w:contextualSpacing/>
              <w:rPr>
                <w:bCs/>
              </w:rPr>
            </w:pPr>
            <w:r w:rsidRPr="00FC2839">
              <w:t>153</w:t>
            </w:r>
          </w:p>
        </w:tc>
        <w:tc>
          <w:tcPr>
            <w:tcW w:w="0" w:type="auto"/>
            <w:vAlign w:val="center"/>
          </w:tcPr>
          <w:p w14:paraId="10DAD4B0" w14:textId="77777777" w:rsidR="00E3109C" w:rsidRPr="00FC2839" w:rsidRDefault="00E3109C" w:rsidP="00A17BB2">
            <w:pPr>
              <w:spacing w:beforeLines="40" w:before="96" w:afterLines="40" w:after="96"/>
              <w:contextualSpacing/>
            </w:pPr>
            <w:r w:rsidRPr="00FC2839">
              <w:t xml:space="preserve">In the </w:t>
            </w:r>
            <w:r w:rsidRPr="00FC2839">
              <w:rPr>
                <w:u w:val="single"/>
              </w:rPr>
              <w:t>last 30 days</w:t>
            </w:r>
            <w:r w:rsidRPr="00FC2839">
              <w:t xml:space="preserve">, in what ways were you bullied by other students? </w:t>
            </w:r>
          </w:p>
          <w:p w14:paraId="361E2B7F" w14:textId="77777777" w:rsidR="00E3109C" w:rsidRPr="00FC2839" w:rsidRDefault="00E3109C" w:rsidP="00A17BB2">
            <w:pPr>
              <w:spacing w:beforeLines="40" w:before="96" w:afterLines="40" w:after="96"/>
              <w:contextualSpacing/>
              <w:rPr>
                <w:bCs/>
              </w:rPr>
            </w:pPr>
            <w:r w:rsidRPr="00FC2839">
              <w:t>Cyber-attacks (being sent mean text messages or having rumours spread about you on the internet, …)</w:t>
            </w:r>
          </w:p>
        </w:tc>
        <w:tc>
          <w:tcPr>
            <w:tcW w:w="0" w:type="auto"/>
            <w:vAlign w:val="center"/>
          </w:tcPr>
          <w:p w14:paraId="3E776C8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Yes</w:t>
            </w:r>
          </w:p>
          <w:p w14:paraId="068B0BC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No</w:t>
            </w:r>
          </w:p>
          <w:p w14:paraId="1F50770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24F8EE2E" w14:textId="77777777" w:rsidTr="00687BC2">
        <w:trPr>
          <w:cantSplit/>
        </w:trPr>
        <w:tc>
          <w:tcPr>
            <w:tcW w:w="1843" w:type="dxa"/>
            <w:vAlign w:val="center"/>
          </w:tcPr>
          <w:p w14:paraId="2F838511" w14:textId="77777777" w:rsidR="00E3109C" w:rsidRPr="00FC2839" w:rsidRDefault="00E3109C" w:rsidP="00A17BB2">
            <w:pPr>
              <w:spacing w:beforeLines="40" w:before="96" w:afterLines="40" w:after="96"/>
              <w:contextualSpacing/>
            </w:pPr>
            <w:r w:rsidRPr="00FC2839">
              <w:t>BUL_050</w:t>
            </w:r>
          </w:p>
        </w:tc>
        <w:tc>
          <w:tcPr>
            <w:tcW w:w="684" w:type="dxa"/>
            <w:vAlign w:val="center"/>
          </w:tcPr>
          <w:p w14:paraId="63949B24" w14:textId="77777777" w:rsidR="00E3109C" w:rsidRPr="00FC2839" w:rsidRDefault="00E3109C" w:rsidP="00A17BB2">
            <w:pPr>
              <w:spacing w:beforeLines="40" w:before="96" w:afterLines="40" w:after="96"/>
              <w:contextualSpacing/>
              <w:rPr>
                <w:bCs/>
              </w:rPr>
            </w:pPr>
            <w:r w:rsidRPr="00FC2839">
              <w:t>154</w:t>
            </w:r>
          </w:p>
        </w:tc>
        <w:tc>
          <w:tcPr>
            <w:tcW w:w="0" w:type="auto"/>
            <w:vAlign w:val="center"/>
          </w:tcPr>
          <w:p w14:paraId="5710963C" w14:textId="77777777" w:rsidR="00E3109C" w:rsidRPr="00FC2839" w:rsidRDefault="00E3109C" w:rsidP="00A17BB2">
            <w:pPr>
              <w:spacing w:beforeLines="40" w:before="96" w:afterLines="40" w:after="96"/>
              <w:contextualSpacing/>
            </w:pPr>
            <w:r w:rsidRPr="00FC2839">
              <w:t xml:space="preserve">In the </w:t>
            </w:r>
            <w:r w:rsidRPr="00FC2839">
              <w:rPr>
                <w:u w:val="single"/>
              </w:rPr>
              <w:t>last 30 days</w:t>
            </w:r>
            <w:r w:rsidRPr="00FC2839">
              <w:t xml:space="preserve">, in what ways were you bullied by other students? </w:t>
            </w:r>
          </w:p>
          <w:p w14:paraId="326053B0" w14:textId="77777777" w:rsidR="00E3109C" w:rsidRPr="00FC2839" w:rsidRDefault="00E3109C" w:rsidP="00A17BB2">
            <w:pPr>
              <w:spacing w:beforeLines="40" w:before="96" w:afterLines="40" w:after="96"/>
              <w:contextualSpacing/>
              <w:rPr>
                <w:bCs/>
              </w:rPr>
            </w:pPr>
            <w:r w:rsidRPr="00FC2839">
              <w:t>Had someone steal from you or damage your things</w:t>
            </w:r>
          </w:p>
        </w:tc>
        <w:tc>
          <w:tcPr>
            <w:tcW w:w="0" w:type="auto"/>
            <w:vAlign w:val="center"/>
          </w:tcPr>
          <w:p w14:paraId="3477634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Yes</w:t>
            </w:r>
          </w:p>
          <w:p w14:paraId="63275FB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No</w:t>
            </w:r>
          </w:p>
          <w:p w14:paraId="788F1A8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2EB6BAAC" w14:textId="77777777" w:rsidTr="00687BC2">
        <w:trPr>
          <w:cantSplit/>
        </w:trPr>
        <w:tc>
          <w:tcPr>
            <w:tcW w:w="1843" w:type="dxa"/>
            <w:vAlign w:val="center"/>
          </w:tcPr>
          <w:p w14:paraId="7CD62569" w14:textId="77777777" w:rsidR="00E3109C" w:rsidRPr="00FC2839" w:rsidRDefault="00E3109C" w:rsidP="00A17BB2">
            <w:pPr>
              <w:spacing w:beforeLines="40" w:before="96" w:afterLines="40" w:after="96"/>
              <w:contextualSpacing/>
            </w:pPr>
            <w:r w:rsidRPr="00FC2839">
              <w:t>BUL_060</w:t>
            </w:r>
          </w:p>
        </w:tc>
        <w:tc>
          <w:tcPr>
            <w:tcW w:w="684" w:type="dxa"/>
            <w:vAlign w:val="center"/>
          </w:tcPr>
          <w:p w14:paraId="3E663105" w14:textId="77777777" w:rsidR="00E3109C" w:rsidRPr="00FC2839" w:rsidRDefault="00E3109C" w:rsidP="00A17BB2">
            <w:pPr>
              <w:spacing w:beforeLines="40" w:before="96" w:afterLines="40" w:after="96"/>
              <w:contextualSpacing/>
              <w:rPr>
                <w:bCs/>
              </w:rPr>
            </w:pPr>
            <w:r w:rsidRPr="00FC2839">
              <w:t>155</w:t>
            </w:r>
          </w:p>
        </w:tc>
        <w:tc>
          <w:tcPr>
            <w:tcW w:w="0" w:type="auto"/>
            <w:vAlign w:val="center"/>
          </w:tcPr>
          <w:p w14:paraId="71735AAA" w14:textId="77777777" w:rsidR="00E3109C" w:rsidRPr="00FC2839" w:rsidRDefault="00E3109C" w:rsidP="00A17BB2">
            <w:pPr>
              <w:spacing w:beforeLines="40" w:before="96" w:afterLines="40" w:after="96"/>
              <w:contextualSpacing/>
            </w:pPr>
            <w:r w:rsidRPr="00FC2839">
              <w:t xml:space="preserve">In the </w:t>
            </w:r>
            <w:r w:rsidRPr="00FC2839">
              <w:rPr>
                <w:u w:val="single"/>
              </w:rPr>
              <w:t>last 30 days</w:t>
            </w:r>
            <w:r w:rsidRPr="00FC2839">
              <w:t>, how often have you been bullied by other students?</w:t>
            </w:r>
          </w:p>
        </w:tc>
        <w:tc>
          <w:tcPr>
            <w:tcW w:w="0" w:type="auto"/>
            <w:vAlign w:val="center"/>
          </w:tcPr>
          <w:p w14:paraId="716A216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I have not been bullied by other students in the last 30 days</w:t>
            </w:r>
          </w:p>
          <w:p w14:paraId="0F90006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Less than once a week</w:t>
            </w:r>
          </w:p>
          <w:p w14:paraId="226D1C4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3 = About once a week </w:t>
            </w:r>
          </w:p>
          <w:p w14:paraId="4EE1CE7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4 = 2 or 3 times a week </w:t>
            </w:r>
          </w:p>
          <w:p w14:paraId="47BA97C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Daily or almost daily</w:t>
            </w:r>
          </w:p>
          <w:p w14:paraId="5C5E74E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009530F6" w14:textId="77777777" w:rsidTr="00687BC2">
        <w:trPr>
          <w:cantSplit/>
        </w:trPr>
        <w:tc>
          <w:tcPr>
            <w:tcW w:w="1843" w:type="dxa"/>
            <w:vAlign w:val="center"/>
          </w:tcPr>
          <w:p w14:paraId="332437A5" w14:textId="77777777" w:rsidR="00E3109C" w:rsidRPr="00FC2839" w:rsidRDefault="00E3109C" w:rsidP="00A17BB2">
            <w:pPr>
              <w:spacing w:beforeLines="40" w:before="96" w:afterLines="40" w:after="96"/>
              <w:contextualSpacing/>
            </w:pPr>
            <w:r w:rsidRPr="00FC2839">
              <w:t>BUL_070</w:t>
            </w:r>
          </w:p>
        </w:tc>
        <w:tc>
          <w:tcPr>
            <w:tcW w:w="684" w:type="dxa"/>
            <w:vAlign w:val="center"/>
          </w:tcPr>
          <w:p w14:paraId="0F7782A5" w14:textId="77777777" w:rsidR="00E3109C" w:rsidRPr="00FC2839" w:rsidRDefault="00E3109C" w:rsidP="00A17BB2">
            <w:pPr>
              <w:spacing w:beforeLines="40" w:before="96" w:afterLines="40" w:after="96"/>
              <w:contextualSpacing/>
              <w:rPr>
                <w:bCs/>
              </w:rPr>
            </w:pPr>
            <w:r w:rsidRPr="00FC2839">
              <w:t>156</w:t>
            </w:r>
          </w:p>
        </w:tc>
        <w:tc>
          <w:tcPr>
            <w:tcW w:w="0" w:type="auto"/>
            <w:vAlign w:val="center"/>
          </w:tcPr>
          <w:p w14:paraId="76DBB547" w14:textId="77777777" w:rsidR="00E3109C" w:rsidRPr="00FC2839" w:rsidRDefault="00E3109C" w:rsidP="00A17BB2">
            <w:pPr>
              <w:spacing w:beforeLines="40" w:before="96" w:afterLines="40" w:after="96"/>
              <w:contextualSpacing/>
            </w:pPr>
            <w:r w:rsidRPr="00FC2839">
              <w:t xml:space="preserve">In the </w:t>
            </w:r>
            <w:r w:rsidRPr="00FC2839">
              <w:rPr>
                <w:u w:val="single"/>
              </w:rPr>
              <w:t>last 30 days</w:t>
            </w:r>
            <w:r w:rsidRPr="00FC2839">
              <w:t xml:space="preserve">, in what ways did you bully other students? </w:t>
            </w:r>
          </w:p>
          <w:p w14:paraId="65C64D9E" w14:textId="77777777" w:rsidR="00E3109C" w:rsidRPr="00FC2839" w:rsidRDefault="00E3109C" w:rsidP="00A17BB2">
            <w:pPr>
              <w:spacing w:beforeLines="40" w:before="96" w:afterLines="40" w:after="96"/>
              <w:contextualSpacing/>
              <w:rPr>
                <w:bCs/>
              </w:rPr>
            </w:pPr>
            <w:r w:rsidRPr="00FC2839">
              <w:t>Physical attacks (beat up, pushed, or kicked them, …)</w:t>
            </w:r>
          </w:p>
        </w:tc>
        <w:tc>
          <w:tcPr>
            <w:tcW w:w="0" w:type="auto"/>
            <w:vAlign w:val="center"/>
          </w:tcPr>
          <w:p w14:paraId="039C84B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Yes</w:t>
            </w:r>
          </w:p>
          <w:p w14:paraId="269CEE1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No</w:t>
            </w:r>
          </w:p>
          <w:p w14:paraId="6D66173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12BCCBB0" w14:textId="77777777" w:rsidTr="00687BC2">
        <w:trPr>
          <w:cantSplit/>
        </w:trPr>
        <w:tc>
          <w:tcPr>
            <w:tcW w:w="1843" w:type="dxa"/>
            <w:vAlign w:val="center"/>
          </w:tcPr>
          <w:p w14:paraId="768405A3" w14:textId="77777777" w:rsidR="00E3109C" w:rsidRPr="00FC2839" w:rsidRDefault="00E3109C" w:rsidP="00A17BB2">
            <w:pPr>
              <w:spacing w:beforeLines="40" w:before="96" w:afterLines="40" w:after="96"/>
              <w:contextualSpacing/>
            </w:pPr>
            <w:r w:rsidRPr="00FC2839">
              <w:t>BUL_080</w:t>
            </w:r>
          </w:p>
        </w:tc>
        <w:tc>
          <w:tcPr>
            <w:tcW w:w="684" w:type="dxa"/>
            <w:vAlign w:val="center"/>
          </w:tcPr>
          <w:p w14:paraId="41D927DD" w14:textId="77777777" w:rsidR="00E3109C" w:rsidRPr="00FC2839" w:rsidRDefault="00E3109C" w:rsidP="00A17BB2">
            <w:pPr>
              <w:spacing w:beforeLines="40" w:before="96" w:afterLines="40" w:after="96"/>
              <w:contextualSpacing/>
              <w:rPr>
                <w:bCs/>
              </w:rPr>
            </w:pPr>
            <w:r w:rsidRPr="00FC2839">
              <w:t>157</w:t>
            </w:r>
          </w:p>
        </w:tc>
        <w:tc>
          <w:tcPr>
            <w:tcW w:w="0" w:type="auto"/>
            <w:vAlign w:val="center"/>
          </w:tcPr>
          <w:p w14:paraId="42DB3302" w14:textId="77777777" w:rsidR="00E3109C" w:rsidRPr="00FC2839" w:rsidRDefault="00E3109C" w:rsidP="00A17BB2">
            <w:pPr>
              <w:spacing w:beforeLines="40" w:before="96" w:afterLines="40" w:after="96"/>
              <w:contextualSpacing/>
            </w:pPr>
            <w:r w:rsidRPr="00FC2839">
              <w:t xml:space="preserve">In the </w:t>
            </w:r>
            <w:r w:rsidRPr="00FC2839">
              <w:rPr>
                <w:u w:val="single"/>
              </w:rPr>
              <w:t>last 30 days</w:t>
            </w:r>
            <w:r w:rsidRPr="00FC2839">
              <w:t xml:space="preserve">, in what ways did you bully other students? </w:t>
            </w:r>
          </w:p>
          <w:p w14:paraId="6E40B8E1" w14:textId="77777777" w:rsidR="00E3109C" w:rsidRPr="00FC2839" w:rsidRDefault="00E3109C" w:rsidP="00A17BB2">
            <w:pPr>
              <w:spacing w:beforeLines="40" w:before="96" w:afterLines="40" w:after="96"/>
              <w:contextualSpacing/>
              <w:rPr>
                <w:bCs/>
              </w:rPr>
            </w:pPr>
            <w:r w:rsidRPr="00FC2839">
              <w:t>Verbal attacks (teased, threatened, or spread rumours about them, …)</w:t>
            </w:r>
          </w:p>
        </w:tc>
        <w:tc>
          <w:tcPr>
            <w:tcW w:w="0" w:type="auto"/>
            <w:vAlign w:val="center"/>
          </w:tcPr>
          <w:p w14:paraId="440171D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Yes</w:t>
            </w:r>
          </w:p>
          <w:p w14:paraId="0678564A"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No</w:t>
            </w:r>
          </w:p>
          <w:p w14:paraId="519315E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0FA1DE8F" w14:textId="77777777" w:rsidTr="00687BC2">
        <w:trPr>
          <w:cantSplit/>
        </w:trPr>
        <w:tc>
          <w:tcPr>
            <w:tcW w:w="1843" w:type="dxa"/>
            <w:vAlign w:val="center"/>
          </w:tcPr>
          <w:p w14:paraId="6FDEE751" w14:textId="77777777" w:rsidR="00E3109C" w:rsidRPr="00FC2839" w:rsidRDefault="00E3109C" w:rsidP="00A17BB2">
            <w:pPr>
              <w:spacing w:beforeLines="40" w:before="96" w:afterLines="40" w:after="96"/>
              <w:contextualSpacing/>
            </w:pPr>
            <w:r w:rsidRPr="00FC2839">
              <w:t>BUL_090</w:t>
            </w:r>
          </w:p>
        </w:tc>
        <w:tc>
          <w:tcPr>
            <w:tcW w:w="684" w:type="dxa"/>
            <w:vAlign w:val="center"/>
          </w:tcPr>
          <w:p w14:paraId="555CFA19" w14:textId="77777777" w:rsidR="00E3109C" w:rsidRPr="00FC2839" w:rsidRDefault="00E3109C" w:rsidP="00A17BB2">
            <w:pPr>
              <w:spacing w:beforeLines="40" w:before="96" w:afterLines="40" w:after="96"/>
              <w:contextualSpacing/>
              <w:rPr>
                <w:bCs/>
              </w:rPr>
            </w:pPr>
            <w:r w:rsidRPr="00FC2839">
              <w:t>158</w:t>
            </w:r>
          </w:p>
        </w:tc>
        <w:tc>
          <w:tcPr>
            <w:tcW w:w="0" w:type="auto"/>
            <w:vAlign w:val="center"/>
          </w:tcPr>
          <w:p w14:paraId="6AF36BAB" w14:textId="77777777" w:rsidR="00E3109C" w:rsidRPr="00FC2839" w:rsidRDefault="00E3109C" w:rsidP="00A17BB2">
            <w:pPr>
              <w:spacing w:beforeLines="40" w:before="96" w:afterLines="40" w:after="96"/>
              <w:contextualSpacing/>
            </w:pPr>
            <w:r w:rsidRPr="00FC2839">
              <w:t xml:space="preserve">In the </w:t>
            </w:r>
            <w:r w:rsidRPr="00FC2839">
              <w:rPr>
                <w:u w:val="single"/>
              </w:rPr>
              <w:t>last 30 days</w:t>
            </w:r>
            <w:r w:rsidRPr="00FC2839">
              <w:t xml:space="preserve">, in what ways did you bully other students? </w:t>
            </w:r>
          </w:p>
          <w:p w14:paraId="1776701E" w14:textId="77777777" w:rsidR="00E3109C" w:rsidRPr="00FC2839" w:rsidRDefault="00E3109C" w:rsidP="00A17BB2">
            <w:pPr>
              <w:spacing w:beforeLines="40" w:before="96" w:afterLines="40" w:after="96"/>
              <w:contextualSpacing/>
              <w:rPr>
                <w:bCs/>
              </w:rPr>
            </w:pPr>
            <w:r w:rsidRPr="00FC2839">
              <w:t>Non-verbal attacks (ignoring, leaving someone out or excluding them, giving dirty looks, …)</w:t>
            </w:r>
          </w:p>
        </w:tc>
        <w:tc>
          <w:tcPr>
            <w:tcW w:w="0" w:type="auto"/>
            <w:vAlign w:val="center"/>
          </w:tcPr>
          <w:p w14:paraId="35B7DF1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Yes</w:t>
            </w:r>
          </w:p>
          <w:p w14:paraId="69F5D43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No</w:t>
            </w:r>
          </w:p>
          <w:p w14:paraId="16DBF71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2201941A" w14:textId="77777777" w:rsidTr="00687BC2">
        <w:trPr>
          <w:cantSplit/>
        </w:trPr>
        <w:tc>
          <w:tcPr>
            <w:tcW w:w="1843" w:type="dxa"/>
            <w:vAlign w:val="center"/>
          </w:tcPr>
          <w:p w14:paraId="4FE3BAD6" w14:textId="77777777" w:rsidR="00E3109C" w:rsidRPr="00FC2839" w:rsidRDefault="00E3109C" w:rsidP="00A17BB2">
            <w:pPr>
              <w:spacing w:beforeLines="40" w:before="96" w:afterLines="40" w:after="96"/>
              <w:contextualSpacing/>
            </w:pPr>
            <w:r w:rsidRPr="00FC2839">
              <w:t>BUL_100</w:t>
            </w:r>
          </w:p>
        </w:tc>
        <w:tc>
          <w:tcPr>
            <w:tcW w:w="684" w:type="dxa"/>
            <w:vAlign w:val="center"/>
          </w:tcPr>
          <w:p w14:paraId="6E8387FE" w14:textId="77777777" w:rsidR="00E3109C" w:rsidRPr="00FC2839" w:rsidRDefault="00E3109C" w:rsidP="00A17BB2">
            <w:pPr>
              <w:spacing w:beforeLines="40" w:before="96" w:afterLines="40" w:after="96"/>
              <w:contextualSpacing/>
              <w:rPr>
                <w:bCs/>
              </w:rPr>
            </w:pPr>
            <w:r w:rsidRPr="00FC2839">
              <w:t>159</w:t>
            </w:r>
          </w:p>
        </w:tc>
        <w:tc>
          <w:tcPr>
            <w:tcW w:w="0" w:type="auto"/>
            <w:vAlign w:val="center"/>
          </w:tcPr>
          <w:p w14:paraId="47051CD3" w14:textId="77777777" w:rsidR="00E3109C" w:rsidRPr="00FC2839" w:rsidRDefault="00E3109C" w:rsidP="00A17BB2">
            <w:pPr>
              <w:spacing w:beforeLines="40" w:before="96" w:afterLines="40" w:after="96"/>
              <w:contextualSpacing/>
            </w:pPr>
            <w:r w:rsidRPr="00FC2839">
              <w:t xml:space="preserve">In the </w:t>
            </w:r>
            <w:r w:rsidRPr="00FC2839">
              <w:rPr>
                <w:u w:val="single"/>
              </w:rPr>
              <w:t>last 30 days</w:t>
            </w:r>
            <w:r w:rsidRPr="00FC2839">
              <w:t xml:space="preserve">, in what ways did you bully other students? </w:t>
            </w:r>
          </w:p>
          <w:p w14:paraId="2A2FA6BE" w14:textId="77777777" w:rsidR="00E3109C" w:rsidRPr="00FC2839" w:rsidRDefault="00E3109C" w:rsidP="00A17BB2">
            <w:pPr>
              <w:spacing w:beforeLines="40" w:before="96" w:afterLines="40" w:after="96"/>
              <w:contextualSpacing/>
              <w:rPr>
                <w:bCs/>
              </w:rPr>
            </w:pPr>
            <w:r w:rsidRPr="00FC2839">
              <w:t>Cyber-attacks (sent mean text messages or spread rumours about them on the internet, …)</w:t>
            </w:r>
          </w:p>
        </w:tc>
        <w:tc>
          <w:tcPr>
            <w:tcW w:w="0" w:type="auto"/>
            <w:vAlign w:val="center"/>
          </w:tcPr>
          <w:p w14:paraId="011C839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Yes</w:t>
            </w:r>
          </w:p>
          <w:p w14:paraId="3DF0228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No</w:t>
            </w:r>
          </w:p>
          <w:p w14:paraId="4069482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0D8D7834" w14:textId="77777777" w:rsidTr="00687BC2">
        <w:trPr>
          <w:cantSplit/>
        </w:trPr>
        <w:tc>
          <w:tcPr>
            <w:tcW w:w="1843" w:type="dxa"/>
            <w:vAlign w:val="center"/>
          </w:tcPr>
          <w:p w14:paraId="319B6910" w14:textId="77777777" w:rsidR="00E3109C" w:rsidRPr="00FC2839" w:rsidRDefault="00E3109C" w:rsidP="00A17BB2">
            <w:pPr>
              <w:spacing w:beforeLines="40" w:before="96" w:afterLines="40" w:after="96"/>
              <w:contextualSpacing/>
            </w:pPr>
            <w:r w:rsidRPr="00FC2839">
              <w:t>BUL_110</w:t>
            </w:r>
          </w:p>
        </w:tc>
        <w:tc>
          <w:tcPr>
            <w:tcW w:w="684" w:type="dxa"/>
            <w:vAlign w:val="center"/>
          </w:tcPr>
          <w:p w14:paraId="321A4675" w14:textId="77777777" w:rsidR="00E3109C" w:rsidRPr="00FC2839" w:rsidRDefault="00E3109C" w:rsidP="00A17BB2">
            <w:pPr>
              <w:spacing w:beforeLines="40" w:before="96" w:afterLines="40" w:after="96"/>
              <w:contextualSpacing/>
              <w:rPr>
                <w:bCs/>
              </w:rPr>
            </w:pPr>
            <w:r w:rsidRPr="00FC2839">
              <w:t>160</w:t>
            </w:r>
          </w:p>
        </w:tc>
        <w:tc>
          <w:tcPr>
            <w:tcW w:w="0" w:type="auto"/>
            <w:vAlign w:val="center"/>
          </w:tcPr>
          <w:p w14:paraId="350DC076" w14:textId="77777777" w:rsidR="00E3109C" w:rsidRPr="00FC2839" w:rsidRDefault="00E3109C" w:rsidP="00A17BB2">
            <w:pPr>
              <w:spacing w:beforeLines="40" w:before="96" w:afterLines="40" w:after="96"/>
              <w:contextualSpacing/>
            </w:pPr>
            <w:r w:rsidRPr="00FC2839">
              <w:t xml:space="preserve">In the </w:t>
            </w:r>
            <w:r w:rsidRPr="00FC2839">
              <w:rPr>
                <w:u w:val="single"/>
              </w:rPr>
              <w:t>last 30 days</w:t>
            </w:r>
            <w:r w:rsidRPr="00FC2839">
              <w:t xml:space="preserve">, in what ways did you bully other students? </w:t>
            </w:r>
          </w:p>
          <w:p w14:paraId="6B9D2D0E" w14:textId="77777777" w:rsidR="00E3109C" w:rsidRPr="00FC2839" w:rsidRDefault="00E3109C" w:rsidP="00A17BB2">
            <w:pPr>
              <w:spacing w:beforeLines="40" w:before="96" w:afterLines="40" w:after="96"/>
              <w:contextualSpacing/>
              <w:rPr>
                <w:bCs/>
              </w:rPr>
            </w:pPr>
            <w:r w:rsidRPr="00FC2839">
              <w:t>Stolen from them or damaged their things</w:t>
            </w:r>
          </w:p>
        </w:tc>
        <w:tc>
          <w:tcPr>
            <w:tcW w:w="0" w:type="auto"/>
            <w:vAlign w:val="center"/>
          </w:tcPr>
          <w:p w14:paraId="07D6692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Yes</w:t>
            </w:r>
          </w:p>
          <w:p w14:paraId="478CA268"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No</w:t>
            </w:r>
          </w:p>
          <w:p w14:paraId="793F542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17F02A8B" w14:textId="77777777" w:rsidTr="00687BC2">
        <w:trPr>
          <w:cantSplit/>
        </w:trPr>
        <w:tc>
          <w:tcPr>
            <w:tcW w:w="1843" w:type="dxa"/>
            <w:vAlign w:val="center"/>
          </w:tcPr>
          <w:p w14:paraId="07491060" w14:textId="77777777" w:rsidR="00E3109C" w:rsidRPr="00FC2839" w:rsidRDefault="00E3109C" w:rsidP="00A17BB2">
            <w:pPr>
              <w:spacing w:beforeLines="40" w:before="96" w:afterLines="40" w:after="96"/>
              <w:contextualSpacing/>
            </w:pPr>
            <w:r w:rsidRPr="00FC2839">
              <w:t>BUL_120</w:t>
            </w:r>
          </w:p>
        </w:tc>
        <w:tc>
          <w:tcPr>
            <w:tcW w:w="684" w:type="dxa"/>
            <w:vAlign w:val="center"/>
          </w:tcPr>
          <w:p w14:paraId="1905F02B" w14:textId="77777777" w:rsidR="00E3109C" w:rsidRPr="00FC2839" w:rsidRDefault="00E3109C" w:rsidP="00A17BB2">
            <w:pPr>
              <w:spacing w:beforeLines="40" w:before="96" w:afterLines="40" w:after="96"/>
              <w:contextualSpacing/>
              <w:rPr>
                <w:bCs/>
              </w:rPr>
            </w:pPr>
            <w:r w:rsidRPr="00FC2839">
              <w:t>161</w:t>
            </w:r>
          </w:p>
        </w:tc>
        <w:tc>
          <w:tcPr>
            <w:tcW w:w="0" w:type="auto"/>
            <w:vAlign w:val="center"/>
          </w:tcPr>
          <w:p w14:paraId="13DB6B6E" w14:textId="77777777" w:rsidR="00E3109C" w:rsidRPr="00FC2839" w:rsidRDefault="00E3109C" w:rsidP="00A17BB2">
            <w:pPr>
              <w:spacing w:beforeLines="40" w:before="96" w:afterLines="40" w:after="96"/>
              <w:contextualSpacing/>
            </w:pPr>
            <w:r w:rsidRPr="00FC2839">
              <w:t xml:space="preserve">In the </w:t>
            </w:r>
            <w:r w:rsidRPr="00FC2839">
              <w:rPr>
                <w:u w:val="single"/>
              </w:rPr>
              <w:t>last 30 days</w:t>
            </w:r>
            <w:r w:rsidRPr="00FC2839">
              <w:t xml:space="preserve">, how often did you bully other students? </w:t>
            </w:r>
          </w:p>
        </w:tc>
        <w:tc>
          <w:tcPr>
            <w:tcW w:w="0" w:type="auto"/>
            <w:vAlign w:val="center"/>
          </w:tcPr>
          <w:p w14:paraId="63B50B3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I have not bullied other students in the last 30 days</w:t>
            </w:r>
          </w:p>
          <w:p w14:paraId="337C15E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Less than once a week</w:t>
            </w:r>
          </w:p>
          <w:p w14:paraId="3A61C98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3 = About once a week </w:t>
            </w:r>
          </w:p>
          <w:p w14:paraId="547C8B1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4 = 2 or 3 times a week </w:t>
            </w:r>
          </w:p>
          <w:p w14:paraId="48EFFB4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Daily or almost daily</w:t>
            </w:r>
          </w:p>
          <w:p w14:paraId="398755B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4E5D484D" w14:textId="77777777" w:rsidTr="00687BC2">
        <w:trPr>
          <w:cantSplit/>
        </w:trPr>
        <w:tc>
          <w:tcPr>
            <w:tcW w:w="1843" w:type="dxa"/>
            <w:vAlign w:val="center"/>
          </w:tcPr>
          <w:p w14:paraId="739CE0E6" w14:textId="77777777" w:rsidR="00E3109C" w:rsidRPr="00FC2839" w:rsidRDefault="00E3109C" w:rsidP="00A17BB2">
            <w:pPr>
              <w:spacing w:beforeLines="40" w:before="96" w:afterLines="40" w:after="96"/>
              <w:contextualSpacing/>
            </w:pPr>
            <w:r w:rsidRPr="00FC2839">
              <w:t>DVTY1ST</w:t>
            </w:r>
          </w:p>
        </w:tc>
        <w:tc>
          <w:tcPr>
            <w:tcW w:w="684" w:type="dxa"/>
            <w:vAlign w:val="center"/>
          </w:tcPr>
          <w:p w14:paraId="646CBF8E" w14:textId="77777777" w:rsidR="00E3109C" w:rsidRPr="00FC2839" w:rsidRDefault="00E3109C" w:rsidP="00A17BB2">
            <w:pPr>
              <w:spacing w:beforeLines="40" w:before="96" w:afterLines="40" w:after="96"/>
              <w:contextualSpacing/>
              <w:rPr>
                <w:bCs/>
              </w:rPr>
            </w:pPr>
            <w:r w:rsidRPr="00FC2839">
              <w:t>162</w:t>
            </w:r>
          </w:p>
        </w:tc>
        <w:tc>
          <w:tcPr>
            <w:tcW w:w="0" w:type="auto"/>
            <w:vAlign w:val="center"/>
          </w:tcPr>
          <w:p w14:paraId="3AFD88EC" w14:textId="77777777" w:rsidR="00E3109C" w:rsidRPr="00FC2839" w:rsidRDefault="00E3109C" w:rsidP="00A17BB2">
            <w:pPr>
              <w:spacing w:beforeLines="40" w:before="96" w:afterLines="40" w:after="96"/>
              <w:contextualSpacing/>
            </w:pPr>
            <w:r w:rsidRPr="00FC2839">
              <w:t>Derived smoking status</w:t>
            </w:r>
          </w:p>
        </w:tc>
        <w:tc>
          <w:tcPr>
            <w:tcW w:w="0" w:type="auto"/>
            <w:vAlign w:val="center"/>
          </w:tcPr>
          <w:p w14:paraId="2B7A938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1 = Current Smoker </w:t>
            </w:r>
          </w:p>
          <w:p w14:paraId="1879D0E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2 = Former Smoker </w:t>
            </w:r>
          </w:p>
          <w:p w14:paraId="144FC5E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Never Smoker</w:t>
            </w:r>
          </w:p>
          <w:p w14:paraId="5367C0D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32BC64D1" w14:textId="77777777" w:rsidTr="00687BC2">
        <w:trPr>
          <w:cantSplit/>
        </w:trPr>
        <w:tc>
          <w:tcPr>
            <w:tcW w:w="1843" w:type="dxa"/>
            <w:vAlign w:val="center"/>
          </w:tcPr>
          <w:p w14:paraId="6BAB9028" w14:textId="77777777" w:rsidR="00E3109C" w:rsidRPr="00FC2839" w:rsidRDefault="00E3109C" w:rsidP="00A17BB2">
            <w:pPr>
              <w:spacing w:beforeLines="40" w:before="96" w:afterLines="40" w:after="96"/>
              <w:contextualSpacing/>
            </w:pPr>
            <w:r w:rsidRPr="00FC2839">
              <w:t>DVTY2ST</w:t>
            </w:r>
          </w:p>
        </w:tc>
        <w:tc>
          <w:tcPr>
            <w:tcW w:w="684" w:type="dxa"/>
            <w:vAlign w:val="center"/>
          </w:tcPr>
          <w:p w14:paraId="2FC634BC" w14:textId="77777777" w:rsidR="00E3109C" w:rsidRPr="00FC2839" w:rsidRDefault="00E3109C" w:rsidP="00A17BB2">
            <w:pPr>
              <w:spacing w:beforeLines="40" w:before="96" w:afterLines="40" w:after="96"/>
              <w:contextualSpacing/>
              <w:rPr>
                <w:bCs/>
              </w:rPr>
            </w:pPr>
            <w:r w:rsidRPr="00FC2839">
              <w:t>163</w:t>
            </w:r>
          </w:p>
        </w:tc>
        <w:tc>
          <w:tcPr>
            <w:tcW w:w="0" w:type="auto"/>
            <w:vAlign w:val="center"/>
          </w:tcPr>
          <w:p w14:paraId="61E1E0D8" w14:textId="77777777" w:rsidR="00E3109C" w:rsidRPr="00FC2839" w:rsidRDefault="00E3109C" w:rsidP="00A17BB2">
            <w:pPr>
              <w:spacing w:beforeLines="40" w:before="96" w:afterLines="40" w:after="96"/>
              <w:contextualSpacing/>
            </w:pPr>
            <w:r w:rsidRPr="00FC2839">
              <w:t>Detailed smoking classifications (derived)</w:t>
            </w:r>
          </w:p>
        </w:tc>
        <w:tc>
          <w:tcPr>
            <w:tcW w:w="0" w:type="auto"/>
            <w:vAlign w:val="center"/>
          </w:tcPr>
          <w:p w14:paraId="317BA26D"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1 = Current Daily Smoker </w:t>
            </w:r>
          </w:p>
          <w:p w14:paraId="6F12EEE9"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2 = Current Occasional Smoker </w:t>
            </w:r>
          </w:p>
          <w:p w14:paraId="44644D2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3 = Former Smoker </w:t>
            </w:r>
          </w:p>
          <w:p w14:paraId="56F0388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4 = Experimental Smoker (Beginner) </w:t>
            </w:r>
          </w:p>
          <w:p w14:paraId="58B5030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5 = Past Experimental Smoker </w:t>
            </w:r>
          </w:p>
          <w:p w14:paraId="3341428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 xml:space="preserve">6 = Puffer </w:t>
            </w:r>
          </w:p>
          <w:p w14:paraId="69A16CC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7 = Never Tried</w:t>
            </w:r>
          </w:p>
          <w:p w14:paraId="70D83D81"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7F7D3821" w14:textId="77777777" w:rsidTr="00687BC2">
        <w:trPr>
          <w:cantSplit/>
        </w:trPr>
        <w:tc>
          <w:tcPr>
            <w:tcW w:w="1843" w:type="dxa"/>
            <w:vAlign w:val="center"/>
          </w:tcPr>
          <w:p w14:paraId="00746F96" w14:textId="77777777" w:rsidR="00E3109C" w:rsidRPr="00FC2839" w:rsidRDefault="00E3109C" w:rsidP="00A17BB2">
            <w:pPr>
              <w:spacing w:beforeLines="40" w:before="96" w:afterLines="40" w:after="96"/>
              <w:contextualSpacing/>
            </w:pPr>
            <w:r w:rsidRPr="00FC2839">
              <w:t>DVLAST30</w:t>
            </w:r>
          </w:p>
        </w:tc>
        <w:tc>
          <w:tcPr>
            <w:tcW w:w="684" w:type="dxa"/>
            <w:vAlign w:val="center"/>
          </w:tcPr>
          <w:p w14:paraId="0DE96FD0" w14:textId="77777777" w:rsidR="00E3109C" w:rsidRPr="00FC2839" w:rsidRDefault="00E3109C" w:rsidP="00A17BB2">
            <w:pPr>
              <w:spacing w:beforeLines="40" w:before="96" w:afterLines="40" w:after="96"/>
              <w:contextualSpacing/>
              <w:rPr>
                <w:bCs/>
              </w:rPr>
            </w:pPr>
            <w:r w:rsidRPr="00FC2839">
              <w:t>164</w:t>
            </w:r>
          </w:p>
        </w:tc>
        <w:tc>
          <w:tcPr>
            <w:tcW w:w="0" w:type="auto"/>
            <w:vAlign w:val="center"/>
          </w:tcPr>
          <w:p w14:paraId="4F733962" w14:textId="17D457FB" w:rsidR="00E3109C" w:rsidRPr="00FC2839" w:rsidRDefault="00E3109C" w:rsidP="00A17BB2">
            <w:pPr>
              <w:spacing w:beforeLines="40" w:before="96" w:afterLines="40" w:after="96"/>
              <w:contextualSpacing/>
            </w:pPr>
            <w:r w:rsidRPr="00FC2839">
              <w:t>Has the respondent smoked one or more cigarettes in the last 30 days</w:t>
            </w:r>
            <w:r w:rsidR="00FC137B">
              <w:t>?</w:t>
            </w:r>
          </w:p>
          <w:p w14:paraId="126D3A23" w14:textId="77777777" w:rsidR="00E3109C" w:rsidRPr="00FC2839" w:rsidRDefault="00E3109C" w:rsidP="00A17BB2">
            <w:pPr>
              <w:spacing w:beforeLines="40" w:before="96" w:afterLines="40" w:after="96"/>
              <w:contextualSpacing/>
            </w:pPr>
          </w:p>
        </w:tc>
        <w:tc>
          <w:tcPr>
            <w:tcW w:w="0" w:type="auto"/>
            <w:vAlign w:val="center"/>
          </w:tcPr>
          <w:p w14:paraId="035BFE2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Yes</w:t>
            </w:r>
          </w:p>
          <w:p w14:paraId="7B30C7F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No</w:t>
            </w:r>
          </w:p>
          <w:p w14:paraId="19738335"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41F60932" w14:textId="77777777" w:rsidTr="00687BC2">
        <w:trPr>
          <w:cantSplit/>
        </w:trPr>
        <w:tc>
          <w:tcPr>
            <w:tcW w:w="1843" w:type="dxa"/>
            <w:vAlign w:val="center"/>
          </w:tcPr>
          <w:p w14:paraId="01DF4CD1" w14:textId="77777777" w:rsidR="00E3109C" w:rsidRPr="00FC2839" w:rsidRDefault="00E3109C" w:rsidP="00A17BB2">
            <w:pPr>
              <w:spacing w:beforeLines="40" w:before="96" w:afterLines="40" w:after="96"/>
              <w:contextualSpacing/>
            </w:pPr>
            <w:r w:rsidRPr="00FC2839">
              <w:t>DVAMTSMK</w:t>
            </w:r>
          </w:p>
        </w:tc>
        <w:tc>
          <w:tcPr>
            <w:tcW w:w="684" w:type="dxa"/>
            <w:vAlign w:val="center"/>
          </w:tcPr>
          <w:p w14:paraId="6E92A718" w14:textId="77777777" w:rsidR="00E3109C" w:rsidRPr="00FC2839" w:rsidRDefault="00E3109C" w:rsidP="00A17BB2">
            <w:pPr>
              <w:spacing w:beforeLines="40" w:before="96" w:afterLines="40" w:after="96"/>
              <w:contextualSpacing/>
              <w:rPr>
                <w:bCs/>
              </w:rPr>
            </w:pPr>
            <w:r w:rsidRPr="00FC2839">
              <w:t>165</w:t>
            </w:r>
          </w:p>
        </w:tc>
        <w:tc>
          <w:tcPr>
            <w:tcW w:w="0" w:type="auto"/>
            <w:vAlign w:val="center"/>
          </w:tcPr>
          <w:p w14:paraId="0B213444" w14:textId="77777777" w:rsidR="00E3109C" w:rsidRPr="00FC2839" w:rsidRDefault="00E3109C" w:rsidP="00A17BB2">
            <w:pPr>
              <w:spacing w:beforeLines="40" w:before="96" w:afterLines="40" w:after="96"/>
              <w:contextualSpacing/>
            </w:pPr>
            <w:r w:rsidRPr="00FC2839">
              <w:t>If a respondent is a current smoker, the average number of whole cigarettes smoked per day in the past week.</w:t>
            </w:r>
          </w:p>
          <w:p w14:paraId="13DED884" w14:textId="77777777" w:rsidR="00E3109C" w:rsidRPr="00FC2839" w:rsidRDefault="00E3109C" w:rsidP="00A17BB2">
            <w:pPr>
              <w:spacing w:beforeLines="40" w:before="96" w:afterLines="40" w:after="96"/>
              <w:contextualSpacing/>
            </w:pPr>
            <w:r w:rsidRPr="00FC2839">
              <w:t>(Note: Values with a decimal of .5 or greater were rounded up)</w:t>
            </w:r>
          </w:p>
        </w:tc>
        <w:tc>
          <w:tcPr>
            <w:tcW w:w="0" w:type="auto"/>
            <w:vAlign w:val="center"/>
          </w:tcPr>
          <w:p w14:paraId="6725023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0 = 0 whole cigarettes smoked</w:t>
            </w:r>
          </w:p>
          <w:p w14:paraId="11D1DB29"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1:36 = Range: 1 to 36 whole cigarettes    smoked</w:t>
            </w:r>
          </w:p>
          <w:p w14:paraId="3AD160B4"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96 = Valid Skip</w:t>
            </w:r>
          </w:p>
          <w:p w14:paraId="0D77A4B2"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6A33EC41" w14:textId="77777777" w:rsidTr="00687BC2">
        <w:trPr>
          <w:cantSplit/>
        </w:trPr>
        <w:tc>
          <w:tcPr>
            <w:tcW w:w="1843" w:type="dxa"/>
            <w:vAlign w:val="center"/>
          </w:tcPr>
          <w:p w14:paraId="16CB966A" w14:textId="77777777" w:rsidR="00E3109C" w:rsidRPr="00FC2839" w:rsidRDefault="00E3109C" w:rsidP="00A17BB2">
            <w:pPr>
              <w:spacing w:beforeLines="40" w:before="96" w:afterLines="40" w:after="96"/>
              <w:contextualSpacing/>
            </w:pPr>
            <w:r w:rsidRPr="00FC2839">
              <w:t>DVCIGWK</w:t>
            </w:r>
          </w:p>
        </w:tc>
        <w:tc>
          <w:tcPr>
            <w:tcW w:w="684" w:type="dxa"/>
            <w:vAlign w:val="center"/>
          </w:tcPr>
          <w:p w14:paraId="1B560C6B" w14:textId="77777777" w:rsidR="00E3109C" w:rsidRPr="00FC2839" w:rsidRDefault="00E3109C" w:rsidP="00A17BB2">
            <w:pPr>
              <w:spacing w:beforeLines="40" w:before="96" w:afterLines="40" w:after="96"/>
              <w:contextualSpacing/>
              <w:rPr>
                <w:bCs/>
              </w:rPr>
            </w:pPr>
            <w:r w:rsidRPr="00FC2839">
              <w:t>166</w:t>
            </w:r>
          </w:p>
        </w:tc>
        <w:tc>
          <w:tcPr>
            <w:tcW w:w="0" w:type="auto"/>
            <w:vAlign w:val="center"/>
          </w:tcPr>
          <w:p w14:paraId="4F272948" w14:textId="77777777" w:rsidR="00E3109C" w:rsidRPr="00FC2839" w:rsidRDefault="00E3109C" w:rsidP="00A17BB2">
            <w:pPr>
              <w:spacing w:beforeLines="40" w:before="96" w:afterLines="40" w:after="96"/>
              <w:contextualSpacing/>
            </w:pPr>
            <w:r w:rsidRPr="00FC2839">
              <w:t>If a respondent is a current smoker, the total number of whole cigarettes smoked in the past 7 days prior to the survey</w:t>
            </w:r>
          </w:p>
        </w:tc>
        <w:tc>
          <w:tcPr>
            <w:tcW w:w="0" w:type="auto"/>
            <w:vAlign w:val="center"/>
          </w:tcPr>
          <w:p w14:paraId="2C6782C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0 = 0 whole cigarettes smoked</w:t>
            </w:r>
          </w:p>
          <w:p w14:paraId="1A10DB0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1:252 = Range: 1 to 252 whole cigarettes smoked</w:t>
            </w:r>
          </w:p>
          <w:p w14:paraId="13B00B2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996 = Valid Skip</w:t>
            </w:r>
          </w:p>
          <w:p w14:paraId="63A91FC0"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999 = Not Stated</w:t>
            </w:r>
          </w:p>
        </w:tc>
      </w:tr>
      <w:tr w:rsidR="004750C7" w:rsidRPr="00FC2839" w14:paraId="3C7D3086" w14:textId="77777777" w:rsidTr="00687BC2">
        <w:trPr>
          <w:cantSplit/>
        </w:trPr>
        <w:tc>
          <w:tcPr>
            <w:tcW w:w="1843" w:type="dxa"/>
            <w:vAlign w:val="center"/>
          </w:tcPr>
          <w:p w14:paraId="64FB5BD8" w14:textId="77777777" w:rsidR="00E3109C" w:rsidRPr="00FC2839" w:rsidRDefault="00E3109C" w:rsidP="00A17BB2">
            <w:pPr>
              <w:spacing w:beforeLines="40" w:before="96" w:afterLines="40" w:after="96"/>
              <w:contextualSpacing/>
            </w:pPr>
            <w:r w:rsidRPr="00FC2839">
              <w:t>DVNDSMK</w:t>
            </w:r>
          </w:p>
        </w:tc>
        <w:tc>
          <w:tcPr>
            <w:tcW w:w="684" w:type="dxa"/>
            <w:vAlign w:val="center"/>
          </w:tcPr>
          <w:p w14:paraId="19FF4C55" w14:textId="77777777" w:rsidR="00E3109C" w:rsidRPr="00FC2839" w:rsidRDefault="00E3109C" w:rsidP="00A17BB2">
            <w:pPr>
              <w:spacing w:beforeLines="40" w:before="96" w:afterLines="40" w:after="96"/>
              <w:contextualSpacing/>
              <w:rPr>
                <w:bCs/>
              </w:rPr>
            </w:pPr>
            <w:r w:rsidRPr="00FC2839">
              <w:t>167</w:t>
            </w:r>
          </w:p>
        </w:tc>
        <w:tc>
          <w:tcPr>
            <w:tcW w:w="0" w:type="auto"/>
            <w:vAlign w:val="center"/>
          </w:tcPr>
          <w:p w14:paraId="72200AB4" w14:textId="77777777" w:rsidR="00E3109C" w:rsidRPr="00FC2839" w:rsidRDefault="00E3109C" w:rsidP="00A17BB2">
            <w:pPr>
              <w:spacing w:beforeLines="40" w:before="96" w:afterLines="40" w:after="96"/>
              <w:contextualSpacing/>
            </w:pPr>
            <w:r w:rsidRPr="00FC2839">
              <w:t>If a respondent is a current smoker, the  number of days on which respondent smoked at least one whole cigarette in the week prior to the survey</w:t>
            </w:r>
          </w:p>
        </w:tc>
        <w:tc>
          <w:tcPr>
            <w:tcW w:w="0" w:type="auto"/>
            <w:vAlign w:val="center"/>
          </w:tcPr>
          <w:p w14:paraId="52479393"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0 = Did not smoke in the last 7 days</w:t>
            </w:r>
          </w:p>
          <w:p w14:paraId="1EF555B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 = Smoked 1 day in the last 7 days</w:t>
            </w:r>
          </w:p>
          <w:p w14:paraId="44E6ACEB"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2 = Smoked 2 days in the last 7 days</w:t>
            </w:r>
          </w:p>
          <w:p w14:paraId="60847FD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3 = Smoked 3 days in the last 7 days</w:t>
            </w:r>
          </w:p>
          <w:p w14:paraId="562A794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4 = Smoked 4 days in the last 7 days</w:t>
            </w:r>
          </w:p>
          <w:p w14:paraId="367CA9BC"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5 = Smoked 5 days in the last 7 days</w:t>
            </w:r>
          </w:p>
          <w:p w14:paraId="6788698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6 = Smoked 6 days in the last 7 days</w:t>
            </w:r>
          </w:p>
          <w:p w14:paraId="77469219"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7 = Smoked every day in the last 7 days</w:t>
            </w:r>
          </w:p>
          <w:p w14:paraId="695FD2A6"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96 = Valid Skip</w:t>
            </w:r>
          </w:p>
          <w:p w14:paraId="1C21170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tr w:rsidR="004750C7" w:rsidRPr="00FC2839" w14:paraId="5E003AF3" w14:textId="77777777" w:rsidTr="00687BC2">
        <w:trPr>
          <w:cantSplit/>
        </w:trPr>
        <w:tc>
          <w:tcPr>
            <w:tcW w:w="1843" w:type="dxa"/>
            <w:vAlign w:val="center"/>
          </w:tcPr>
          <w:p w14:paraId="29BB5B60" w14:textId="77777777" w:rsidR="00E3109C" w:rsidRPr="00FC2839" w:rsidRDefault="00E3109C" w:rsidP="00A17BB2">
            <w:pPr>
              <w:spacing w:beforeLines="40" w:before="96" w:afterLines="40" w:after="96"/>
              <w:contextualSpacing/>
            </w:pPr>
            <w:r w:rsidRPr="00FC2839">
              <w:t>DVAVCIGD</w:t>
            </w:r>
          </w:p>
        </w:tc>
        <w:tc>
          <w:tcPr>
            <w:tcW w:w="684" w:type="dxa"/>
            <w:vAlign w:val="center"/>
          </w:tcPr>
          <w:p w14:paraId="13AD2B6C" w14:textId="77777777" w:rsidR="00E3109C" w:rsidRPr="00FC2839" w:rsidRDefault="00E3109C" w:rsidP="00A17BB2">
            <w:pPr>
              <w:spacing w:beforeLines="40" w:before="96" w:afterLines="40" w:after="96"/>
              <w:contextualSpacing/>
              <w:rPr>
                <w:bCs/>
              </w:rPr>
            </w:pPr>
            <w:r w:rsidRPr="00FC2839">
              <w:t>168</w:t>
            </w:r>
          </w:p>
        </w:tc>
        <w:tc>
          <w:tcPr>
            <w:tcW w:w="0" w:type="auto"/>
            <w:vAlign w:val="center"/>
          </w:tcPr>
          <w:p w14:paraId="756794E4" w14:textId="77777777" w:rsidR="00E3109C" w:rsidRPr="00FC2839" w:rsidRDefault="00E3109C" w:rsidP="00A17BB2">
            <w:pPr>
              <w:spacing w:beforeLines="40" w:before="96" w:afterLines="40" w:after="96"/>
              <w:contextualSpacing/>
            </w:pPr>
            <w:r w:rsidRPr="00FC2839">
              <w:t>If a respondent is a current smoker, the average number of whole cigarettes smoked on the days that the respondent smoked</w:t>
            </w:r>
          </w:p>
        </w:tc>
        <w:tc>
          <w:tcPr>
            <w:tcW w:w="0" w:type="auto"/>
            <w:vAlign w:val="center"/>
          </w:tcPr>
          <w:p w14:paraId="21C7D3A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0 whole cigarettes smoked</w:t>
            </w:r>
          </w:p>
          <w:p w14:paraId="0A10A6EF"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1:36 =</w:t>
            </w:r>
            <w:r w:rsidRPr="00FC2839">
              <w:rPr>
                <w:shd w:val="clear" w:color="auto" w:fill="FFFFFF"/>
              </w:rPr>
              <w:tab/>
              <w:t xml:space="preserve"> Range: 1 to 36 whole cigarettes smoked</w:t>
            </w:r>
          </w:p>
          <w:p w14:paraId="3BE0E7CE"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96 = Valid Skip</w:t>
            </w:r>
          </w:p>
          <w:p w14:paraId="3E29A087" w14:textId="77777777" w:rsidR="00E3109C" w:rsidRPr="00FC2839" w:rsidRDefault="00E3109C" w:rsidP="00A17BB2">
            <w:pPr>
              <w:spacing w:beforeLines="40" w:before="96" w:afterLines="40" w:after="96"/>
              <w:contextualSpacing/>
              <w:rPr>
                <w:shd w:val="clear" w:color="auto" w:fill="FFFFFF"/>
              </w:rPr>
            </w:pPr>
            <w:r w:rsidRPr="00FC2839">
              <w:rPr>
                <w:shd w:val="clear" w:color="auto" w:fill="FFFFFF"/>
              </w:rPr>
              <w:t>99 = Not Stated</w:t>
            </w:r>
          </w:p>
        </w:tc>
      </w:tr>
      <w:bookmarkEnd w:id="59"/>
    </w:tbl>
    <w:p w14:paraId="07F5EC11" w14:textId="3A8AF6DD" w:rsidR="00F37887" w:rsidRPr="000B424D" w:rsidRDefault="00F37887" w:rsidP="00B4461E"/>
    <w:p w14:paraId="4173EBCC" w14:textId="77777777" w:rsidR="00687BC2" w:rsidRPr="000B424D" w:rsidRDefault="00687BC2" w:rsidP="00B4461E">
      <w:pPr>
        <w:sectPr w:rsidR="00687BC2" w:rsidRPr="000B424D" w:rsidSect="00DB49E6">
          <w:pgSz w:w="12240" w:h="15840"/>
          <w:pgMar w:top="1567" w:right="1020" w:bottom="1611" w:left="1014" w:header="35" w:footer="443" w:gutter="0"/>
          <w:pgNumType w:chapSep="emDash"/>
          <w:cols w:space="708"/>
          <w:titlePg/>
          <w:docGrid w:linePitch="360"/>
        </w:sectPr>
      </w:pPr>
    </w:p>
    <w:p w14:paraId="057B0065" w14:textId="425789A3" w:rsidR="003B7429" w:rsidRPr="000B424D" w:rsidRDefault="006E26CE" w:rsidP="00266D03">
      <w:pPr>
        <w:pStyle w:val="1"/>
      </w:pPr>
      <w:bookmarkStart w:id="60" w:name="_Toc179374360"/>
      <w:bookmarkStart w:id="61" w:name="_Toc179374553"/>
      <w:bookmarkStart w:id="62" w:name="_Toc179378478"/>
      <w:bookmarkStart w:id="63" w:name="_Toc179374361"/>
      <w:bookmarkStart w:id="64" w:name="_Toc179374554"/>
      <w:bookmarkStart w:id="65" w:name="_Toc179378479"/>
      <w:bookmarkStart w:id="66" w:name="_Toc179374362"/>
      <w:bookmarkStart w:id="67" w:name="_Toc179374555"/>
      <w:bookmarkStart w:id="68" w:name="_Toc179378480"/>
      <w:bookmarkStart w:id="69" w:name="_Toc179374363"/>
      <w:bookmarkStart w:id="70" w:name="_Toc179374556"/>
      <w:bookmarkStart w:id="71" w:name="_Toc179378481"/>
      <w:bookmarkStart w:id="72" w:name="_Toc179374364"/>
      <w:bookmarkStart w:id="73" w:name="_Toc179374557"/>
      <w:bookmarkStart w:id="74" w:name="_Toc179378482"/>
      <w:bookmarkStart w:id="75" w:name="_Toc179374365"/>
      <w:bookmarkStart w:id="76" w:name="_Toc179374558"/>
      <w:bookmarkStart w:id="77" w:name="_Toc179378483"/>
      <w:bookmarkStart w:id="78" w:name="_Toc179374366"/>
      <w:bookmarkStart w:id="79" w:name="_Toc179374559"/>
      <w:bookmarkStart w:id="80" w:name="_Toc179378484"/>
      <w:bookmarkStart w:id="81" w:name="_Toc179374367"/>
      <w:bookmarkStart w:id="82" w:name="_Toc179374560"/>
      <w:bookmarkStart w:id="83" w:name="_Toc179378485"/>
      <w:bookmarkStart w:id="84" w:name="_Toc179374368"/>
      <w:bookmarkStart w:id="85" w:name="_Toc179374561"/>
      <w:bookmarkStart w:id="86" w:name="_Toc179378486"/>
      <w:bookmarkStart w:id="87" w:name="_Toc179374369"/>
      <w:bookmarkStart w:id="88" w:name="_Toc179374562"/>
      <w:bookmarkStart w:id="89" w:name="_Toc179378487"/>
      <w:bookmarkStart w:id="90" w:name="_Toc179374370"/>
      <w:bookmarkStart w:id="91" w:name="_Toc179374563"/>
      <w:bookmarkStart w:id="92" w:name="_Toc179378488"/>
      <w:bookmarkStart w:id="93" w:name="_Toc179374371"/>
      <w:bookmarkStart w:id="94" w:name="_Toc179374564"/>
      <w:bookmarkStart w:id="95" w:name="_Toc179378489"/>
      <w:bookmarkStart w:id="96" w:name="_Toc179374372"/>
      <w:bookmarkStart w:id="97" w:name="_Toc179374565"/>
      <w:bookmarkStart w:id="98" w:name="_Toc179378490"/>
      <w:bookmarkStart w:id="99" w:name="_Toc179374373"/>
      <w:bookmarkStart w:id="100" w:name="_Toc179374566"/>
      <w:bookmarkStart w:id="101" w:name="_Toc179378491"/>
      <w:bookmarkStart w:id="102" w:name="_Toc179374374"/>
      <w:bookmarkStart w:id="103" w:name="_Toc179374567"/>
      <w:bookmarkStart w:id="104" w:name="_Toc179378492"/>
      <w:bookmarkStart w:id="105" w:name="_Toc179374375"/>
      <w:bookmarkStart w:id="106" w:name="_Toc179374568"/>
      <w:bookmarkStart w:id="107" w:name="_Toc179378493"/>
      <w:bookmarkStart w:id="108" w:name="_Toc179374376"/>
      <w:bookmarkStart w:id="109" w:name="_Toc179374569"/>
      <w:bookmarkStart w:id="110" w:name="_Toc179378494"/>
      <w:bookmarkStart w:id="111" w:name="_Toc179374377"/>
      <w:bookmarkStart w:id="112" w:name="_Toc179374570"/>
      <w:bookmarkStart w:id="113" w:name="_Toc179378495"/>
      <w:bookmarkStart w:id="114" w:name="_Toc179374378"/>
      <w:bookmarkStart w:id="115" w:name="_Toc179374571"/>
      <w:bookmarkStart w:id="116" w:name="_Toc179378496"/>
      <w:bookmarkStart w:id="117" w:name="_Toc179374379"/>
      <w:bookmarkStart w:id="118" w:name="_Toc179374572"/>
      <w:bookmarkStart w:id="119" w:name="_Toc179378497"/>
      <w:bookmarkStart w:id="120" w:name="_Toc179374380"/>
      <w:bookmarkStart w:id="121" w:name="_Toc179374573"/>
      <w:bookmarkStart w:id="122" w:name="_Toc179378498"/>
      <w:bookmarkStart w:id="123" w:name="_Toc179374381"/>
      <w:bookmarkStart w:id="124" w:name="_Toc179374574"/>
      <w:bookmarkStart w:id="125" w:name="_Toc179378499"/>
      <w:bookmarkStart w:id="126" w:name="_Toc179374382"/>
      <w:bookmarkStart w:id="127" w:name="_Toc179374575"/>
      <w:bookmarkStart w:id="128" w:name="_Toc179378500"/>
      <w:bookmarkStart w:id="129" w:name="_Toc179374383"/>
      <w:bookmarkStart w:id="130" w:name="_Toc179374576"/>
      <w:bookmarkStart w:id="131" w:name="_Toc179378501"/>
      <w:bookmarkStart w:id="132" w:name="_Toc179374384"/>
      <w:bookmarkStart w:id="133" w:name="_Toc179374577"/>
      <w:bookmarkStart w:id="134" w:name="_Toc179378502"/>
      <w:bookmarkStart w:id="135" w:name="_Toc179374385"/>
      <w:bookmarkStart w:id="136" w:name="_Toc179374578"/>
      <w:bookmarkStart w:id="137" w:name="_Toc179378503"/>
      <w:bookmarkStart w:id="138" w:name="_Toc179374386"/>
      <w:bookmarkStart w:id="139" w:name="_Toc179374579"/>
      <w:bookmarkStart w:id="140" w:name="_Toc179378504"/>
      <w:bookmarkStart w:id="141" w:name="_Toc179374387"/>
      <w:bookmarkStart w:id="142" w:name="_Toc179374580"/>
      <w:bookmarkStart w:id="143" w:name="_Toc179378505"/>
      <w:bookmarkStart w:id="144" w:name="_Toc179374388"/>
      <w:bookmarkStart w:id="145" w:name="_Toc179374581"/>
      <w:bookmarkStart w:id="146" w:name="_Toc179378506"/>
      <w:bookmarkStart w:id="147" w:name="_Toc179374389"/>
      <w:bookmarkStart w:id="148" w:name="_Toc179374582"/>
      <w:bookmarkStart w:id="149" w:name="_Toc179378507"/>
      <w:bookmarkStart w:id="150" w:name="_Toc179374390"/>
      <w:bookmarkStart w:id="151" w:name="_Toc179374583"/>
      <w:bookmarkStart w:id="152" w:name="_Toc179378508"/>
      <w:bookmarkStart w:id="153" w:name="_Toc179374391"/>
      <w:bookmarkStart w:id="154" w:name="_Toc179374584"/>
      <w:bookmarkStart w:id="155" w:name="_Toc179378509"/>
      <w:bookmarkStart w:id="156" w:name="_Toc179374392"/>
      <w:bookmarkStart w:id="157" w:name="_Toc179374585"/>
      <w:bookmarkStart w:id="158" w:name="_Toc179378510"/>
      <w:bookmarkStart w:id="159" w:name="_Toc179374393"/>
      <w:bookmarkStart w:id="160" w:name="_Toc179374586"/>
      <w:bookmarkStart w:id="161" w:name="_Toc179378511"/>
      <w:bookmarkStart w:id="162" w:name="_Toc179374394"/>
      <w:bookmarkStart w:id="163" w:name="_Toc179374587"/>
      <w:bookmarkStart w:id="164" w:name="_Toc179378512"/>
      <w:bookmarkStart w:id="165" w:name="_Toc179374395"/>
      <w:bookmarkStart w:id="166" w:name="_Toc179374588"/>
      <w:bookmarkStart w:id="167" w:name="_Toc179378513"/>
      <w:bookmarkStart w:id="168" w:name="_Toc179374396"/>
      <w:bookmarkStart w:id="169" w:name="_Toc179374589"/>
      <w:bookmarkStart w:id="170" w:name="_Toc179378514"/>
      <w:bookmarkStart w:id="171" w:name="_Toc179374397"/>
      <w:bookmarkStart w:id="172" w:name="_Toc179374590"/>
      <w:bookmarkStart w:id="173" w:name="_Toc179378515"/>
      <w:bookmarkStart w:id="174" w:name="_Toc179374398"/>
      <w:bookmarkStart w:id="175" w:name="_Toc179374591"/>
      <w:bookmarkStart w:id="176" w:name="_Toc179378516"/>
      <w:bookmarkStart w:id="177" w:name="_Toc179374399"/>
      <w:bookmarkStart w:id="178" w:name="_Toc179374592"/>
      <w:bookmarkStart w:id="179" w:name="_Toc179378517"/>
      <w:bookmarkStart w:id="180" w:name="_Toc179374400"/>
      <w:bookmarkStart w:id="181" w:name="_Toc179374593"/>
      <w:bookmarkStart w:id="182" w:name="_Toc179378518"/>
      <w:bookmarkStart w:id="183" w:name="_Toc179374401"/>
      <w:bookmarkStart w:id="184" w:name="_Toc179374594"/>
      <w:bookmarkStart w:id="185" w:name="_Toc179378519"/>
      <w:bookmarkStart w:id="186" w:name="_Toc179374402"/>
      <w:bookmarkStart w:id="187" w:name="_Toc179374595"/>
      <w:bookmarkStart w:id="188" w:name="_Toc179378520"/>
      <w:bookmarkStart w:id="189" w:name="_Toc179374403"/>
      <w:bookmarkStart w:id="190" w:name="_Toc179374596"/>
      <w:bookmarkStart w:id="191" w:name="_Toc179378521"/>
      <w:bookmarkStart w:id="192" w:name="_Toc179374404"/>
      <w:bookmarkStart w:id="193" w:name="_Toc179374597"/>
      <w:bookmarkStart w:id="194" w:name="_Toc179378522"/>
      <w:bookmarkStart w:id="195" w:name="_Toc179374405"/>
      <w:bookmarkStart w:id="196" w:name="_Toc179374598"/>
      <w:bookmarkStart w:id="197" w:name="_Toc179378523"/>
      <w:bookmarkStart w:id="198" w:name="_Toc179374406"/>
      <w:bookmarkStart w:id="199" w:name="_Toc179374599"/>
      <w:bookmarkStart w:id="200" w:name="_Toc179378524"/>
      <w:bookmarkStart w:id="201" w:name="_Toc179374407"/>
      <w:bookmarkStart w:id="202" w:name="_Toc179374600"/>
      <w:bookmarkStart w:id="203" w:name="_Toc179378525"/>
      <w:bookmarkStart w:id="204" w:name="_Toc179374408"/>
      <w:bookmarkStart w:id="205" w:name="_Toc179374601"/>
      <w:bookmarkStart w:id="206" w:name="_Toc179378526"/>
      <w:bookmarkStart w:id="207" w:name="_Toc179374409"/>
      <w:bookmarkStart w:id="208" w:name="_Toc179374602"/>
      <w:bookmarkStart w:id="209" w:name="_Toc179378527"/>
      <w:bookmarkStart w:id="210" w:name="_Toc179374410"/>
      <w:bookmarkStart w:id="211" w:name="_Toc179374603"/>
      <w:bookmarkStart w:id="212" w:name="_Toc179378528"/>
      <w:bookmarkStart w:id="213" w:name="_Toc179374411"/>
      <w:bookmarkStart w:id="214" w:name="_Toc179374604"/>
      <w:bookmarkStart w:id="215" w:name="_Toc179378529"/>
      <w:bookmarkStart w:id="216" w:name="_Toc179374412"/>
      <w:bookmarkStart w:id="217" w:name="_Toc179374605"/>
      <w:bookmarkStart w:id="218" w:name="_Toc179378530"/>
      <w:bookmarkStart w:id="219" w:name="_Toc179374413"/>
      <w:bookmarkStart w:id="220" w:name="_Toc179374606"/>
      <w:bookmarkStart w:id="221" w:name="_Toc179378531"/>
      <w:bookmarkStart w:id="222" w:name="_Toc179374438"/>
      <w:bookmarkStart w:id="223" w:name="_Toc179374631"/>
      <w:bookmarkStart w:id="224" w:name="_Toc179378556"/>
      <w:bookmarkStart w:id="225" w:name="_Toc179374439"/>
      <w:bookmarkStart w:id="226" w:name="_Toc179374632"/>
      <w:bookmarkStart w:id="227" w:name="_Toc179378557"/>
      <w:bookmarkStart w:id="228" w:name="_Toc179374440"/>
      <w:bookmarkStart w:id="229" w:name="_Toc179374633"/>
      <w:bookmarkStart w:id="230" w:name="_Toc179378558"/>
      <w:bookmarkStart w:id="231" w:name="_Toc179374441"/>
      <w:bookmarkStart w:id="232" w:name="_Toc179374634"/>
      <w:bookmarkStart w:id="233" w:name="_Toc179378559"/>
      <w:bookmarkStart w:id="234" w:name="_Toc179374442"/>
      <w:bookmarkStart w:id="235" w:name="_Toc179374635"/>
      <w:bookmarkStart w:id="236" w:name="_Toc179378560"/>
      <w:bookmarkStart w:id="237" w:name="_Toc179374467"/>
      <w:bookmarkStart w:id="238" w:name="_Toc179374660"/>
      <w:bookmarkStart w:id="239" w:name="_Toc179378585"/>
      <w:bookmarkStart w:id="240" w:name="_Toc179374468"/>
      <w:bookmarkStart w:id="241" w:name="_Toc179374661"/>
      <w:bookmarkStart w:id="242" w:name="_Toc179378586"/>
      <w:bookmarkStart w:id="243" w:name="_Toc179374469"/>
      <w:bookmarkStart w:id="244" w:name="_Toc179374662"/>
      <w:bookmarkStart w:id="245" w:name="_Toc179378587"/>
      <w:bookmarkStart w:id="246" w:name="_Toc179374470"/>
      <w:bookmarkStart w:id="247" w:name="_Toc179374663"/>
      <w:bookmarkStart w:id="248" w:name="_Toc179378588"/>
      <w:bookmarkStart w:id="249" w:name="_Toc179374471"/>
      <w:bookmarkStart w:id="250" w:name="_Toc179374664"/>
      <w:bookmarkStart w:id="251" w:name="_Toc179378589"/>
      <w:bookmarkStart w:id="252" w:name="_Toc179374472"/>
      <w:bookmarkStart w:id="253" w:name="_Toc179374665"/>
      <w:bookmarkStart w:id="254" w:name="_Toc179378590"/>
      <w:bookmarkStart w:id="255" w:name="_Toc179374473"/>
      <w:bookmarkStart w:id="256" w:name="_Toc179374666"/>
      <w:bookmarkStart w:id="257" w:name="_Toc179378591"/>
      <w:bookmarkStart w:id="258" w:name="_Toc179374474"/>
      <w:bookmarkStart w:id="259" w:name="_Toc179374667"/>
      <w:bookmarkStart w:id="260" w:name="_Toc179378592"/>
      <w:bookmarkStart w:id="261" w:name="_Toc179374475"/>
      <w:bookmarkStart w:id="262" w:name="_Toc179374668"/>
      <w:bookmarkStart w:id="263" w:name="_Toc179378593"/>
      <w:bookmarkStart w:id="264" w:name="_Toc179374476"/>
      <w:bookmarkStart w:id="265" w:name="_Toc179374669"/>
      <w:bookmarkStart w:id="266" w:name="_Toc179378594"/>
      <w:bookmarkStart w:id="267" w:name="_Toc179374477"/>
      <w:bookmarkStart w:id="268" w:name="_Toc179374670"/>
      <w:bookmarkStart w:id="269" w:name="_Toc179378595"/>
      <w:bookmarkStart w:id="270" w:name="_Toc179374478"/>
      <w:bookmarkStart w:id="271" w:name="_Toc179374671"/>
      <w:bookmarkStart w:id="272" w:name="_Toc179378596"/>
      <w:bookmarkStart w:id="273" w:name="_Toc179374479"/>
      <w:bookmarkStart w:id="274" w:name="_Toc179374672"/>
      <w:bookmarkStart w:id="275" w:name="_Toc179378597"/>
      <w:bookmarkStart w:id="276" w:name="_Toc179374480"/>
      <w:bookmarkStart w:id="277" w:name="_Toc179374673"/>
      <w:bookmarkStart w:id="278" w:name="_Toc179378598"/>
      <w:bookmarkStart w:id="279" w:name="_Toc179374481"/>
      <w:bookmarkStart w:id="280" w:name="_Toc179374674"/>
      <w:bookmarkStart w:id="281" w:name="_Toc179378599"/>
      <w:bookmarkStart w:id="282" w:name="_Toc179374482"/>
      <w:bookmarkStart w:id="283" w:name="_Toc179374675"/>
      <w:bookmarkStart w:id="284" w:name="_Toc179378600"/>
      <w:bookmarkStart w:id="285" w:name="_Toc179374483"/>
      <w:bookmarkStart w:id="286" w:name="_Toc179374676"/>
      <w:bookmarkStart w:id="287" w:name="_Toc179378601"/>
      <w:bookmarkStart w:id="288" w:name="_Toc179374484"/>
      <w:bookmarkStart w:id="289" w:name="_Toc179374677"/>
      <w:bookmarkStart w:id="290" w:name="_Toc179378602"/>
      <w:bookmarkStart w:id="291" w:name="_Toc179374485"/>
      <w:bookmarkStart w:id="292" w:name="_Toc179374678"/>
      <w:bookmarkStart w:id="293" w:name="_Toc179378603"/>
      <w:bookmarkStart w:id="294" w:name="_Toc179374486"/>
      <w:bookmarkStart w:id="295" w:name="_Toc179374679"/>
      <w:bookmarkStart w:id="296" w:name="_Toc179378604"/>
      <w:bookmarkStart w:id="297" w:name="_Toc179374487"/>
      <w:bookmarkStart w:id="298" w:name="_Toc179374680"/>
      <w:bookmarkStart w:id="299" w:name="_Toc179378605"/>
      <w:bookmarkStart w:id="300" w:name="_Toc179374488"/>
      <w:bookmarkStart w:id="301" w:name="_Toc179374681"/>
      <w:bookmarkStart w:id="302" w:name="_Toc179378606"/>
      <w:bookmarkStart w:id="303" w:name="_Toc179374489"/>
      <w:bookmarkStart w:id="304" w:name="_Toc179374682"/>
      <w:bookmarkStart w:id="305" w:name="_Toc179378607"/>
      <w:bookmarkStart w:id="306" w:name="_Toc179374490"/>
      <w:bookmarkStart w:id="307" w:name="_Toc179374683"/>
      <w:bookmarkStart w:id="308" w:name="_Toc179378608"/>
      <w:bookmarkStart w:id="309" w:name="_Toc179374491"/>
      <w:bookmarkStart w:id="310" w:name="_Toc179374684"/>
      <w:bookmarkStart w:id="311" w:name="_Toc179378609"/>
      <w:bookmarkStart w:id="312" w:name="_Toc179374492"/>
      <w:bookmarkStart w:id="313" w:name="_Toc179374685"/>
      <w:bookmarkStart w:id="314" w:name="_Toc179378610"/>
      <w:bookmarkStart w:id="315" w:name="_Toc179374493"/>
      <w:bookmarkStart w:id="316" w:name="_Toc179374686"/>
      <w:bookmarkStart w:id="317" w:name="_Toc179378611"/>
      <w:bookmarkStart w:id="318" w:name="_Toc179374494"/>
      <w:bookmarkStart w:id="319" w:name="_Toc179374687"/>
      <w:bookmarkStart w:id="320" w:name="_Toc179378612"/>
      <w:bookmarkStart w:id="321" w:name="_Toc179374495"/>
      <w:bookmarkStart w:id="322" w:name="_Toc179374688"/>
      <w:bookmarkStart w:id="323" w:name="_Toc179378613"/>
      <w:bookmarkStart w:id="324" w:name="_Toc179374496"/>
      <w:bookmarkStart w:id="325" w:name="_Toc179374689"/>
      <w:bookmarkStart w:id="326" w:name="_Toc179378614"/>
      <w:bookmarkStart w:id="327" w:name="_Toc179374497"/>
      <w:bookmarkStart w:id="328" w:name="_Toc179374690"/>
      <w:bookmarkStart w:id="329" w:name="_Toc179378615"/>
      <w:bookmarkStart w:id="330" w:name="_Toc179374498"/>
      <w:bookmarkStart w:id="331" w:name="_Toc179374691"/>
      <w:bookmarkStart w:id="332" w:name="_Toc179378616"/>
      <w:bookmarkStart w:id="333" w:name="_Toc179374511"/>
      <w:bookmarkStart w:id="334" w:name="_Toc179374704"/>
      <w:bookmarkStart w:id="335" w:name="_Toc179378629"/>
      <w:bookmarkStart w:id="336" w:name="_Toc179206427"/>
      <w:bookmarkStart w:id="337" w:name="_Toc190266512"/>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r w:rsidRPr="000B424D">
        <w:t>Derived Variables</w:t>
      </w:r>
      <w:bookmarkEnd w:id="336"/>
      <w:bookmarkEnd w:id="337"/>
    </w:p>
    <w:p w14:paraId="5ACADD0F" w14:textId="7C192871" w:rsidR="003B7429" w:rsidRPr="000B424D" w:rsidRDefault="003B7429" w:rsidP="00B4461E">
      <w:r w:rsidRPr="000B424D">
        <w:t xml:space="preserve">The PUMF includes derived variables, created by combining questionnaire items, to facilitate data analysis and ensure consistency across users. </w:t>
      </w:r>
      <w:r w:rsidR="00A2513A">
        <w:fldChar w:fldCharType="begin"/>
      </w:r>
      <w:r w:rsidR="00A2513A">
        <w:instrText xml:space="preserve"> REF _Ref179377850 \h </w:instrText>
      </w:r>
      <w:r w:rsidR="00A2513A">
        <w:fldChar w:fldCharType="separate"/>
      </w:r>
      <w:r w:rsidR="0097252E">
        <w:t xml:space="preserve">Table </w:t>
      </w:r>
      <w:r w:rsidR="0097252E">
        <w:rPr>
          <w:noProof/>
        </w:rPr>
        <w:t>3</w:t>
      </w:r>
      <w:r w:rsidR="00A2513A">
        <w:fldChar w:fldCharType="end"/>
      </w:r>
      <w:r w:rsidR="00A2513A">
        <w:t xml:space="preserve"> </w:t>
      </w:r>
      <w:r w:rsidRPr="000B424D">
        <w:t>describes the derived variables included in the CSTADS 2021</w:t>
      </w:r>
      <w:r w:rsidR="00A2513A">
        <w:t>–</w:t>
      </w:r>
      <w:r w:rsidRPr="000B424D">
        <w:t>22 PUMF.</w:t>
      </w:r>
    </w:p>
    <w:p w14:paraId="16DE4182" w14:textId="77777777" w:rsidR="003B7429" w:rsidRPr="000B424D" w:rsidRDefault="003B7429" w:rsidP="00B4461E"/>
    <w:p w14:paraId="6DB04A40" w14:textId="55E4D2A7" w:rsidR="00D31DFD" w:rsidRPr="000B424D" w:rsidRDefault="00A2513A" w:rsidP="000B424D">
      <w:pPr>
        <w:pStyle w:val="aff5"/>
      </w:pPr>
      <w:bookmarkStart w:id="338" w:name="_Ref179377850"/>
      <w:r>
        <w:t xml:space="preserve">Table </w:t>
      </w:r>
      <w:fldSimple w:instr=" SEQ Table \* ARABIC ">
        <w:r w:rsidR="0097252E">
          <w:rPr>
            <w:noProof/>
          </w:rPr>
          <w:t>3</w:t>
        </w:r>
      </w:fldSimple>
      <w:bookmarkEnd w:id="338"/>
      <w:r>
        <w:t xml:space="preserve">. </w:t>
      </w:r>
      <w:r w:rsidRPr="007160E6">
        <w:t>Algorithms for derived variables.</w:t>
      </w:r>
    </w:p>
    <w:tbl>
      <w:tblPr>
        <w:tblStyle w:val="afd"/>
        <w:tblW w:w="0" w:type="auto"/>
        <w:tblLook w:val="04A0" w:firstRow="1" w:lastRow="0" w:firstColumn="1" w:lastColumn="0" w:noHBand="0" w:noVBand="1"/>
      </w:tblPr>
      <w:tblGrid>
        <w:gridCol w:w="1838"/>
        <w:gridCol w:w="2977"/>
        <w:gridCol w:w="2040"/>
        <w:gridCol w:w="3341"/>
      </w:tblGrid>
      <w:tr w:rsidR="00652BE6" w:rsidRPr="00FC2839" w14:paraId="72316D47" w14:textId="77777777" w:rsidTr="00EA068F">
        <w:trPr>
          <w:cantSplit/>
          <w:tblHeader/>
        </w:trPr>
        <w:tc>
          <w:tcPr>
            <w:tcW w:w="1838" w:type="dxa"/>
            <w:shd w:val="clear" w:color="auto" w:fill="D9D9D9" w:themeFill="background1" w:themeFillShade="D9"/>
            <w:vAlign w:val="center"/>
          </w:tcPr>
          <w:p w14:paraId="5C988177" w14:textId="431A5AF5" w:rsidR="004D16C7" w:rsidRPr="00FC2839" w:rsidRDefault="00652BE6" w:rsidP="00EA068F">
            <w:pPr>
              <w:spacing w:before="40" w:after="40"/>
              <w:contextualSpacing/>
            </w:pPr>
            <w:r w:rsidRPr="00FC2839">
              <w:t xml:space="preserve">Derived </w:t>
            </w:r>
            <w:r w:rsidR="004D16C7" w:rsidRPr="00FC2839">
              <w:t xml:space="preserve">Variable </w:t>
            </w:r>
          </w:p>
        </w:tc>
        <w:tc>
          <w:tcPr>
            <w:tcW w:w="2977" w:type="dxa"/>
            <w:shd w:val="clear" w:color="auto" w:fill="D9D9D9" w:themeFill="background1" w:themeFillShade="D9"/>
            <w:vAlign w:val="center"/>
          </w:tcPr>
          <w:p w14:paraId="61AB9FC6" w14:textId="4D5D79DA" w:rsidR="004D16C7" w:rsidRPr="00FC2839" w:rsidRDefault="0055495F" w:rsidP="00EA068F">
            <w:pPr>
              <w:spacing w:before="40" w:after="40"/>
              <w:contextualSpacing/>
            </w:pPr>
            <w:r w:rsidRPr="00FC2839">
              <w:t xml:space="preserve">Related </w:t>
            </w:r>
            <w:r w:rsidR="007A7B1E" w:rsidRPr="00FC2839">
              <w:t>Survey Question</w:t>
            </w:r>
            <w:r w:rsidRPr="00FC2839">
              <w:t>(s)</w:t>
            </w:r>
          </w:p>
        </w:tc>
        <w:tc>
          <w:tcPr>
            <w:tcW w:w="2040" w:type="dxa"/>
            <w:shd w:val="clear" w:color="auto" w:fill="D9D9D9" w:themeFill="background1" w:themeFillShade="D9"/>
            <w:vAlign w:val="center"/>
          </w:tcPr>
          <w:p w14:paraId="101D5E34" w14:textId="5ABB540D" w:rsidR="004D16C7" w:rsidRPr="00FC2839" w:rsidRDefault="00067362" w:rsidP="00EA068F">
            <w:pPr>
              <w:spacing w:before="40" w:after="40"/>
              <w:contextualSpacing/>
            </w:pPr>
            <w:r w:rsidRPr="00FC2839">
              <w:t>Values and Labels</w:t>
            </w:r>
          </w:p>
        </w:tc>
        <w:tc>
          <w:tcPr>
            <w:tcW w:w="0" w:type="auto"/>
            <w:shd w:val="clear" w:color="auto" w:fill="D9D9D9" w:themeFill="background1" w:themeFillShade="D9"/>
            <w:vAlign w:val="center"/>
          </w:tcPr>
          <w:p w14:paraId="51B39A40" w14:textId="16186BBA" w:rsidR="004D16C7" w:rsidRPr="00FC2839" w:rsidRDefault="004D16C7" w:rsidP="00EA068F">
            <w:pPr>
              <w:spacing w:before="40" w:after="40"/>
              <w:contextualSpacing/>
            </w:pPr>
            <w:r w:rsidRPr="00FC2839">
              <w:t>Definition and Calculation</w:t>
            </w:r>
          </w:p>
        </w:tc>
      </w:tr>
      <w:tr w:rsidR="00652BE6" w:rsidRPr="00FC2839" w14:paraId="5F562189" w14:textId="77777777" w:rsidTr="005405BD">
        <w:tc>
          <w:tcPr>
            <w:tcW w:w="1838" w:type="dxa"/>
            <w:vMerge w:val="restart"/>
          </w:tcPr>
          <w:p w14:paraId="6D3A2970" w14:textId="77777777" w:rsidR="004D16C7" w:rsidRPr="00FC2839" w:rsidRDefault="004D16C7" w:rsidP="00EA068F">
            <w:pPr>
              <w:spacing w:before="40" w:after="40"/>
              <w:contextualSpacing/>
            </w:pPr>
            <w:r w:rsidRPr="00FC2839">
              <w:t>DVTY1ST</w:t>
            </w:r>
          </w:p>
        </w:tc>
        <w:tc>
          <w:tcPr>
            <w:tcW w:w="2977" w:type="dxa"/>
            <w:vMerge w:val="restart"/>
          </w:tcPr>
          <w:p w14:paraId="6B549636" w14:textId="77777777" w:rsidR="004D16C7" w:rsidRPr="00FC2839" w:rsidRDefault="004D16C7" w:rsidP="00EA068F">
            <w:pPr>
              <w:spacing w:before="40" w:after="40"/>
              <w:contextualSpacing/>
            </w:pPr>
            <w:r w:rsidRPr="00FC2839">
              <w:rPr>
                <w:b/>
                <w:bCs/>
              </w:rPr>
              <w:t>SS_030 (Question 13)</w:t>
            </w:r>
            <w:r w:rsidRPr="00FC2839">
              <w:t>: Have you ever smoked a whole cigarette? </w:t>
            </w:r>
          </w:p>
          <w:p w14:paraId="27137E72" w14:textId="77777777" w:rsidR="004D16C7" w:rsidRPr="00FC2839" w:rsidRDefault="004D16C7" w:rsidP="00EA068F">
            <w:pPr>
              <w:spacing w:before="40" w:after="40"/>
              <w:contextualSpacing/>
            </w:pPr>
            <w:r w:rsidRPr="00FC2839">
              <w:t> 1 (Yes) </w:t>
            </w:r>
          </w:p>
          <w:p w14:paraId="31E69363" w14:textId="77777777" w:rsidR="004D16C7" w:rsidRPr="00FC2839" w:rsidRDefault="004D16C7" w:rsidP="00EA068F">
            <w:pPr>
              <w:spacing w:before="40" w:after="40"/>
              <w:contextualSpacing/>
            </w:pPr>
            <w:r w:rsidRPr="00FC2839">
              <w:t>2 (No) </w:t>
            </w:r>
          </w:p>
          <w:p w14:paraId="75B10ABD" w14:textId="77777777" w:rsidR="004D16C7" w:rsidRPr="00FC2839" w:rsidRDefault="004D16C7" w:rsidP="00EA068F">
            <w:pPr>
              <w:spacing w:before="40" w:after="40"/>
              <w:contextualSpacing/>
            </w:pPr>
            <w:r w:rsidRPr="00FC2839">
              <w:t>96 (Valid Skip) </w:t>
            </w:r>
          </w:p>
          <w:p w14:paraId="23F5E355" w14:textId="77777777" w:rsidR="004D16C7" w:rsidRDefault="004D16C7" w:rsidP="00EA068F">
            <w:pPr>
              <w:spacing w:before="40" w:after="40"/>
              <w:contextualSpacing/>
            </w:pPr>
            <w:r w:rsidRPr="00FC2839">
              <w:t>99 (Not Stated) </w:t>
            </w:r>
          </w:p>
          <w:p w14:paraId="011CBFA0" w14:textId="77777777" w:rsidR="000F618A" w:rsidRPr="00FC2839" w:rsidRDefault="000F618A" w:rsidP="00EA068F">
            <w:pPr>
              <w:spacing w:before="40" w:after="40"/>
              <w:contextualSpacing/>
            </w:pPr>
          </w:p>
          <w:p w14:paraId="2B1EF24C" w14:textId="77777777" w:rsidR="004D16C7" w:rsidRPr="00FC2839" w:rsidRDefault="004D16C7" w:rsidP="00EA068F">
            <w:pPr>
              <w:spacing w:before="40" w:after="40"/>
              <w:contextualSpacing/>
            </w:pPr>
            <w:r w:rsidRPr="00FC2839">
              <w:t>Coverage: All Respondents where SS_010 = 1 or 99 (Ever tried smoking a cigarette, even a few puffs or not stated) </w:t>
            </w:r>
          </w:p>
          <w:p w14:paraId="5D420CD9" w14:textId="77777777" w:rsidR="004D16C7" w:rsidRPr="00FC2839" w:rsidRDefault="004D16C7" w:rsidP="00EA068F">
            <w:pPr>
              <w:spacing w:before="40" w:after="40"/>
              <w:contextualSpacing/>
            </w:pPr>
          </w:p>
          <w:p w14:paraId="49F3C65C" w14:textId="77777777" w:rsidR="004D16C7" w:rsidRPr="00FC2839" w:rsidRDefault="004D16C7" w:rsidP="00EA068F">
            <w:pPr>
              <w:spacing w:before="40" w:after="40"/>
              <w:contextualSpacing/>
            </w:pPr>
            <w:r w:rsidRPr="00FC2839">
              <w:rPr>
                <w:b/>
                <w:bCs/>
              </w:rPr>
              <w:t>SS_040 (Question 14)</w:t>
            </w:r>
            <w:r w:rsidRPr="00FC2839">
              <w:t>: Have you ever smoked 100 or more whole cigarettes in your life? </w:t>
            </w:r>
          </w:p>
          <w:p w14:paraId="280D95FC" w14:textId="77777777" w:rsidR="004D16C7" w:rsidRPr="00FC2839" w:rsidRDefault="004D16C7" w:rsidP="00EA068F">
            <w:pPr>
              <w:spacing w:before="40" w:after="40"/>
              <w:contextualSpacing/>
            </w:pPr>
            <w:r w:rsidRPr="00FC2839">
              <w:t>1 (Yes) </w:t>
            </w:r>
          </w:p>
          <w:p w14:paraId="2C3FA0DE" w14:textId="77777777" w:rsidR="004D16C7" w:rsidRPr="00FC2839" w:rsidRDefault="004D16C7" w:rsidP="00EA068F">
            <w:pPr>
              <w:spacing w:before="40" w:after="40"/>
              <w:contextualSpacing/>
            </w:pPr>
            <w:r w:rsidRPr="00FC2839">
              <w:t>2 (No) </w:t>
            </w:r>
          </w:p>
          <w:p w14:paraId="200B2098" w14:textId="77777777" w:rsidR="004D16C7" w:rsidRPr="00FC2839" w:rsidRDefault="004D16C7" w:rsidP="00EA068F">
            <w:pPr>
              <w:spacing w:before="40" w:after="40"/>
              <w:contextualSpacing/>
            </w:pPr>
            <w:r w:rsidRPr="00FC2839">
              <w:t>96 (Valid Skip) </w:t>
            </w:r>
          </w:p>
          <w:p w14:paraId="65EE26AE" w14:textId="77777777" w:rsidR="004D16C7" w:rsidRDefault="004D16C7" w:rsidP="00EA068F">
            <w:pPr>
              <w:spacing w:before="40" w:after="40"/>
              <w:contextualSpacing/>
            </w:pPr>
            <w:r w:rsidRPr="00FC2839">
              <w:t>99 (Not Stated)</w:t>
            </w:r>
          </w:p>
          <w:p w14:paraId="0AEAE2A0" w14:textId="77777777" w:rsidR="000F618A" w:rsidRPr="00FC2839" w:rsidRDefault="000F618A" w:rsidP="00EA068F">
            <w:pPr>
              <w:spacing w:before="40" w:after="40"/>
              <w:contextualSpacing/>
            </w:pPr>
          </w:p>
          <w:p w14:paraId="7C4EDBA4" w14:textId="77777777" w:rsidR="004D16C7" w:rsidRPr="00FC2839" w:rsidRDefault="004D16C7" w:rsidP="00EA068F">
            <w:pPr>
              <w:spacing w:before="40" w:after="40"/>
              <w:contextualSpacing/>
            </w:pPr>
            <w:r w:rsidRPr="00FC2839">
              <w:t>Coverage: All Respondents where SS_030 = 1 or 99 (Ever smoked a whole cigarette or not stated) </w:t>
            </w:r>
          </w:p>
          <w:p w14:paraId="784D1B22" w14:textId="77777777" w:rsidR="004D16C7" w:rsidRPr="00FC2839" w:rsidRDefault="004D16C7" w:rsidP="00EA068F">
            <w:pPr>
              <w:spacing w:before="40" w:after="40"/>
              <w:contextualSpacing/>
            </w:pPr>
          </w:p>
          <w:p w14:paraId="4116F198" w14:textId="77777777" w:rsidR="004D16C7" w:rsidRPr="00FC2839" w:rsidRDefault="004D16C7" w:rsidP="00EA068F">
            <w:pPr>
              <w:spacing w:before="40" w:after="40"/>
              <w:contextualSpacing/>
            </w:pPr>
            <w:r w:rsidRPr="00FC2839">
              <w:rPr>
                <w:b/>
                <w:bCs/>
              </w:rPr>
              <w:t>TP_001 (Question 18a)</w:t>
            </w:r>
            <w:r w:rsidRPr="00FC2839">
              <w:t>: In the last 30 days, how often did you use any of the following?  </w:t>
            </w:r>
          </w:p>
          <w:p w14:paraId="283F3301" w14:textId="77777777" w:rsidR="004D16C7" w:rsidRPr="00FC2839" w:rsidRDefault="004D16C7" w:rsidP="00EA068F">
            <w:pPr>
              <w:spacing w:before="40" w:after="40"/>
              <w:contextualSpacing/>
            </w:pPr>
            <w:r w:rsidRPr="00FC2839">
              <w:t>a)</w:t>
            </w:r>
            <w:r w:rsidRPr="00FC2839">
              <w:tab/>
              <w:t>Cigarettes? </w:t>
            </w:r>
          </w:p>
          <w:p w14:paraId="1B947E97" w14:textId="77777777" w:rsidR="004D16C7" w:rsidRPr="00FC2839" w:rsidRDefault="004D16C7" w:rsidP="00EA068F">
            <w:pPr>
              <w:spacing w:before="40" w:after="40"/>
              <w:contextualSpacing/>
            </w:pPr>
            <w:r w:rsidRPr="00FC2839">
              <w:t> 1 (Daily) </w:t>
            </w:r>
          </w:p>
          <w:p w14:paraId="2AC91670" w14:textId="77777777" w:rsidR="004D16C7" w:rsidRPr="00FC2839" w:rsidRDefault="004D16C7" w:rsidP="00EA068F">
            <w:pPr>
              <w:spacing w:before="40" w:after="40"/>
              <w:contextualSpacing/>
            </w:pPr>
            <w:r w:rsidRPr="00FC2839">
              <w:t>2 (Less than daily, but at least once a week) </w:t>
            </w:r>
          </w:p>
          <w:p w14:paraId="7F6E8746" w14:textId="77777777" w:rsidR="004D16C7" w:rsidRPr="00FC2839" w:rsidRDefault="004D16C7" w:rsidP="00EA068F">
            <w:pPr>
              <w:spacing w:before="40" w:after="40"/>
              <w:contextualSpacing/>
            </w:pPr>
            <w:r w:rsidRPr="00FC2839">
              <w:t>3 (Less than weekly, but at least once in the last 30 days) </w:t>
            </w:r>
          </w:p>
          <w:p w14:paraId="4E48784C" w14:textId="77777777" w:rsidR="004D16C7" w:rsidRPr="00FC2839" w:rsidRDefault="004D16C7" w:rsidP="00EA068F">
            <w:pPr>
              <w:spacing w:before="40" w:after="40"/>
              <w:contextualSpacing/>
            </w:pPr>
            <w:r w:rsidRPr="00FC2839">
              <w:t>4 (Tried, but did not use in the last 30 days) </w:t>
            </w:r>
          </w:p>
          <w:p w14:paraId="4D3BDCCA" w14:textId="77777777" w:rsidR="004D16C7" w:rsidRPr="00FC2839" w:rsidRDefault="004D16C7" w:rsidP="00EA068F">
            <w:pPr>
              <w:spacing w:before="40" w:after="40"/>
              <w:contextualSpacing/>
            </w:pPr>
            <w:r w:rsidRPr="00FC2839">
              <w:t>5 (I have never tried) </w:t>
            </w:r>
          </w:p>
          <w:p w14:paraId="5D269473" w14:textId="760F7FEA" w:rsidR="004D16C7" w:rsidRDefault="004D16C7" w:rsidP="00EA068F">
            <w:pPr>
              <w:spacing w:before="40" w:after="40"/>
              <w:contextualSpacing/>
            </w:pPr>
            <w:r w:rsidRPr="00FC2839">
              <w:t>99 (Not Stated) </w:t>
            </w:r>
          </w:p>
          <w:p w14:paraId="00AB9CA1" w14:textId="77777777" w:rsidR="000F618A" w:rsidRPr="00FC2839" w:rsidRDefault="000F618A" w:rsidP="00EA068F">
            <w:pPr>
              <w:spacing w:before="40" w:after="40"/>
              <w:contextualSpacing/>
            </w:pPr>
          </w:p>
          <w:p w14:paraId="2C19F2B8" w14:textId="77777777" w:rsidR="004D16C7" w:rsidRDefault="004D16C7" w:rsidP="00EA068F">
            <w:pPr>
              <w:spacing w:before="40" w:after="40"/>
              <w:contextualSpacing/>
            </w:pPr>
            <w:r w:rsidRPr="000F618A">
              <w:t>Coverage:</w:t>
            </w:r>
            <w:r w:rsidRPr="00FC2839">
              <w:t xml:space="preserve"> Respondents where SS_010 = 1 or 99 (Ever tried smoking a cigarette, even a few puffs or not stated) </w:t>
            </w:r>
          </w:p>
          <w:p w14:paraId="45A7B608" w14:textId="77777777" w:rsidR="00B25169" w:rsidRPr="00FC2839" w:rsidRDefault="00B25169" w:rsidP="00EA068F">
            <w:pPr>
              <w:spacing w:before="40" w:after="40"/>
              <w:contextualSpacing/>
            </w:pPr>
          </w:p>
          <w:p w14:paraId="7A8148BE" w14:textId="77777777" w:rsidR="004D16C7" w:rsidRPr="00FC2839" w:rsidRDefault="004D16C7" w:rsidP="00EA068F">
            <w:pPr>
              <w:spacing w:before="40" w:after="40"/>
              <w:contextualSpacing/>
            </w:pPr>
            <w:r w:rsidRPr="00FC2839">
              <w:t>Note: If SS_010 = 2 “No” then TP_001 is given a value of “96=Valid Skip”. </w:t>
            </w:r>
          </w:p>
          <w:p w14:paraId="4CD0A14D" w14:textId="77777777" w:rsidR="004D16C7" w:rsidRPr="00FC2839" w:rsidRDefault="004D16C7" w:rsidP="00EA068F">
            <w:pPr>
              <w:spacing w:before="40" w:after="40"/>
              <w:contextualSpacing/>
            </w:pPr>
            <w:r w:rsidRPr="00FC2839">
              <w:t>If SS_010 = 1 “Yes” but respondent answered TP_001 = 5 “I have never tried”, then TP_001 is given a value of 99 “Not stated” (missing).</w:t>
            </w:r>
          </w:p>
        </w:tc>
        <w:tc>
          <w:tcPr>
            <w:tcW w:w="2040" w:type="dxa"/>
          </w:tcPr>
          <w:p w14:paraId="7AC8DF9C" w14:textId="77777777" w:rsidR="004D16C7" w:rsidRPr="00FC2839" w:rsidRDefault="004D16C7" w:rsidP="00EA068F">
            <w:pPr>
              <w:spacing w:before="40" w:after="40"/>
              <w:contextualSpacing/>
            </w:pPr>
            <w:r w:rsidRPr="00FC2839">
              <w:t>1 = Current Smoker </w:t>
            </w:r>
          </w:p>
        </w:tc>
        <w:tc>
          <w:tcPr>
            <w:tcW w:w="0" w:type="auto"/>
          </w:tcPr>
          <w:p w14:paraId="07375F4F" w14:textId="77777777" w:rsidR="004D16C7" w:rsidRPr="00FC2839" w:rsidRDefault="004D16C7" w:rsidP="00EA068F">
            <w:pPr>
              <w:spacing w:before="40" w:after="40"/>
              <w:contextualSpacing/>
            </w:pPr>
            <w:r w:rsidRPr="00FC2839">
              <w:t>Definition:  </w:t>
            </w:r>
          </w:p>
          <w:p w14:paraId="72500215" w14:textId="7F94D9D3" w:rsidR="004D16C7" w:rsidRDefault="004D16C7" w:rsidP="00EA068F">
            <w:pPr>
              <w:spacing w:before="40" w:after="40"/>
              <w:contextualSpacing/>
            </w:pPr>
            <w:r w:rsidRPr="00FC2839">
              <w:t>A current smoker is someone who has smoked at least 100 cigarettes in his or her lifetime, and who has smoked at least one whole cigarette during the past 30 days</w:t>
            </w:r>
            <w:r w:rsidR="000F618A">
              <w:t>.</w:t>
            </w:r>
          </w:p>
          <w:p w14:paraId="1303F233" w14:textId="77777777" w:rsidR="000F618A" w:rsidRPr="00FC2839" w:rsidRDefault="000F618A" w:rsidP="00EA068F">
            <w:pPr>
              <w:spacing w:before="40" w:after="40"/>
              <w:contextualSpacing/>
            </w:pPr>
          </w:p>
          <w:p w14:paraId="026CDC2A" w14:textId="77777777" w:rsidR="004D16C7" w:rsidRPr="00FC2839" w:rsidRDefault="004D16C7" w:rsidP="00EA068F">
            <w:pPr>
              <w:spacing w:before="40" w:after="40"/>
              <w:contextualSpacing/>
            </w:pPr>
            <w:r w:rsidRPr="00FC2839">
              <w:t>Calculation: </w:t>
            </w:r>
          </w:p>
          <w:p w14:paraId="2546E68A" w14:textId="77777777" w:rsidR="004D16C7" w:rsidRPr="00FC2839" w:rsidRDefault="004D16C7" w:rsidP="00EA068F">
            <w:pPr>
              <w:spacing w:before="40" w:after="40"/>
              <w:contextualSpacing/>
            </w:pPr>
            <w:r w:rsidRPr="00FC2839">
              <w:rPr>
                <w:b/>
                <w:bCs/>
              </w:rPr>
              <w:t>SS_040</w:t>
            </w:r>
            <w:r w:rsidRPr="00FC2839">
              <w:t xml:space="preserve"> (Question 14): Have you ever smoked 100 or more whole cigarettes in your life? </w:t>
            </w:r>
          </w:p>
          <w:p w14:paraId="2C070737" w14:textId="77777777" w:rsidR="004D16C7" w:rsidRPr="00FC2839" w:rsidRDefault="004D16C7" w:rsidP="00EA068F">
            <w:pPr>
              <w:spacing w:before="40" w:after="40"/>
              <w:contextualSpacing/>
            </w:pPr>
            <w:r w:rsidRPr="00FC2839">
              <w:t>Valid response  </w:t>
            </w:r>
          </w:p>
          <w:p w14:paraId="24AC939C" w14:textId="77777777" w:rsidR="004D16C7" w:rsidRPr="00FC2839" w:rsidRDefault="004D16C7" w:rsidP="00EA068F">
            <w:pPr>
              <w:spacing w:before="40" w:after="40"/>
              <w:contextualSpacing/>
            </w:pPr>
            <w:r w:rsidRPr="00FC2839">
              <w:t>1 (Yes) </w:t>
            </w:r>
          </w:p>
          <w:p w14:paraId="0BA79E38" w14:textId="77777777" w:rsidR="004D16C7" w:rsidRPr="00FC2839" w:rsidRDefault="004D16C7" w:rsidP="00EA068F">
            <w:pPr>
              <w:spacing w:before="40" w:after="40"/>
              <w:contextualSpacing/>
            </w:pPr>
            <w:r w:rsidRPr="00FC2839">
              <w:t>AND</w:t>
            </w:r>
          </w:p>
          <w:p w14:paraId="386D75F4" w14:textId="77777777" w:rsidR="004D16C7" w:rsidRPr="00FC2839" w:rsidRDefault="004D16C7" w:rsidP="00EA068F">
            <w:pPr>
              <w:spacing w:before="40" w:after="40"/>
              <w:contextualSpacing/>
            </w:pPr>
            <w:r w:rsidRPr="00FC2839">
              <w:rPr>
                <w:b/>
                <w:bCs/>
              </w:rPr>
              <w:t>TP_001</w:t>
            </w:r>
            <w:r w:rsidRPr="00FC2839">
              <w:t xml:space="preserve"> (Question 18a): In the last 30 days, how often did you use any of the following?  </w:t>
            </w:r>
          </w:p>
          <w:p w14:paraId="5A52E08A" w14:textId="77777777" w:rsidR="004D16C7" w:rsidRPr="00FC2839" w:rsidRDefault="004D16C7" w:rsidP="00EA068F">
            <w:pPr>
              <w:spacing w:before="40" w:after="40"/>
              <w:contextualSpacing/>
            </w:pPr>
            <w:r w:rsidRPr="00FC2839">
              <w:t>a)</w:t>
            </w:r>
            <w:r w:rsidRPr="00FC2839">
              <w:tab/>
              <w:t>Cigarettes? </w:t>
            </w:r>
          </w:p>
          <w:p w14:paraId="387CF23D" w14:textId="77777777" w:rsidR="004D16C7" w:rsidRPr="00FC2839" w:rsidRDefault="004D16C7" w:rsidP="00EA068F">
            <w:pPr>
              <w:spacing w:before="40" w:after="40"/>
              <w:contextualSpacing/>
            </w:pPr>
            <w:r w:rsidRPr="00FC2839">
              <w:t>Valid responses  </w:t>
            </w:r>
          </w:p>
          <w:p w14:paraId="2C65DB6A" w14:textId="77777777" w:rsidR="004D16C7" w:rsidRPr="00FC2839" w:rsidRDefault="004D16C7" w:rsidP="00EA068F">
            <w:pPr>
              <w:spacing w:before="40" w:after="40"/>
              <w:contextualSpacing/>
            </w:pPr>
            <w:r w:rsidRPr="00FC2839">
              <w:t>1 (Daily) </w:t>
            </w:r>
          </w:p>
          <w:p w14:paraId="5A9F2F66" w14:textId="77777777" w:rsidR="004D16C7" w:rsidRPr="00FC2839" w:rsidRDefault="004D16C7" w:rsidP="00EA068F">
            <w:pPr>
              <w:spacing w:before="40" w:after="40"/>
              <w:contextualSpacing/>
            </w:pPr>
            <w:r w:rsidRPr="00FC2839">
              <w:t>2 (Less than daily, but at least once a week) </w:t>
            </w:r>
          </w:p>
          <w:p w14:paraId="27EA373F" w14:textId="77777777" w:rsidR="004D16C7" w:rsidRPr="00FC2839" w:rsidRDefault="004D16C7" w:rsidP="00EA068F">
            <w:pPr>
              <w:spacing w:before="40" w:after="40"/>
              <w:contextualSpacing/>
            </w:pPr>
            <w:r w:rsidRPr="00FC2839">
              <w:t>3 (Less than weekly, but at least once in the last 30 days)</w:t>
            </w:r>
          </w:p>
        </w:tc>
      </w:tr>
      <w:tr w:rsidR="00652BE6" w:rsidRPr="00FC2839" w14:paraId="60A7CC1C" w14:textId="77777777" w:rsidTr="005405BD">
        <w:tc>
          <w:tcPr>
            <w:tcW w:w="1838" w:type="dxa"/>
            <w:vMerge/>
          </w:tcPr>
          <w:p w14:paraId="065160B6" w14:textId="77777777" w:rsidR="004D16C7" w:rsidRPr="00FC2839" w:rsidRDefault="004D16C7" w:rsidP="00EA068F">
            <w:pPr>
              <w:spacing w:before="40" w:after="40"/>
              <w:contextualSpacing/>
            </w:pPr>
          </w:p>
        </w:tc>
        <w:tc>
          <w:tcPr>
            <w:tcW w:w="2977" w:type="dxa"/>
            <w:vMerge/>
          </w:tcPr>
          <w:p w14:paraId="7AF7D4B8" w14:textId="77777777" w:rsidR="004D16C7" w:rsidRPr="00FC2839" w:rsidRDefault="004D16C7" w:rsidP="00EA068F">
            <w:pPr>
              <w:spacing w:before="40" w:after="40"/>
              <w:contextualSpacing/>
            </w:pPr>
          </w:p>
        </w:tc>
        <w:tc>
          <w:tcPr>
            <w:tcW w:w="2040" w:type="dxa"/>
          </w:tcPr>
          <w:p w14:paraId="10A8964D" w14:textId="77777777" w:rsidR="004D16C7" w:rsidRPr="00FC2839" w:rsidRDefault="004D16C7" w:rsidP="00EA068F">
            <w:pPr>
              <w:spacing w:before="40" w:after="40"/>
              <w:contextualSpacing/>
            </w:pPr>
            <w:r w:rsidRPr="00FC2839">
              <w:t>2 = Former Smoker </w:t>
            </w:r>
          </w:p>
        </w:tc>
        <w:tc>
          <w:tcPr>
            <w:tcW w:w="0" w:type="auto"/>
          </w:tcPr>
          <w:p w14:paraId="2E9ABA67" w14:textId="77777777" w:rsidR="004D16C7" w:rsidRPr="00FC2839" w:rsidRDefault="004D16C7" w:rsidP="00EA068F">
            <w:pPr>
              <w:spacing w:before="40" w:after="40"/>
              <w:contextualSpacing/>
            </w:pPr>
            <w:r w:rsidRPr="00FC2839">
              <w:t>Definition: </w:t>
            </w:r>
          </w:p>
          <w:p w14:paraId="00EDBE44" w14:textId="77777777" w:rsidR="004D16C7" w:rsidRDefault="004D16C7" w:rsidP="00EA068F">
            <w:pPr>
              <w:spacing w:before="40" w:after="40"/>
              <w:contextualSpacing/>
            </w:pPr>
            <w:r w:rsidRPr="00FC2839">
              <w:t>A former smoker is a person who reports having smoked 100 or more cigarettes but did not smoke in the last 30 days. </w:t>
            </w:r>
          </w:p>
          <w:p w14:paraId="5DC80093" w14:textId="77777777" w:rsidR="000F618A" w:rsidRPr="00FC2839" w:rsidRDefault="000F618A" w:rsidP="00EA068F">
            <w:pPr>
              <w:spacing w:before="40" w:after="40"/>
              <w:contextualSpacing/>
            </w:pPr>
          </w:p>
          <w:p w14:paraId="3BA8D6B3" w14:textId="77777777" w:rsidR="004D16C7" w:rsidRPr="00FC2839" w:rsidRDefault="004D16C7" w:rsidP="00EA068F">
            <w:pPr>
              <w:spacing w:before="40" w:after="40"/>
              <w:contextualSpacing/>
            </w:pPr>
            <w:r w:rsidRPr="00FC2839">
              <w:t>Calculation: </w:t>
            </w:r>
          </w:p>
          <w:p w14:paraId="57415A02" w14:textId="77777777" w:rsidR="004D16C7" w:rsidRPr="00FC2839" w:rsidRDefault="004D16C7" w:rsidP="00EA068F">
            <w:pPr>
              <w:spacing w:before="40" w:after="40"/>
              <w:contextualSpacing/>
            </w:pPr>
            <w:r w:rsidRPr="00FC2839">
              <w:rPr>
                <w:b/>
                <w:bCs/>
              </w:rPr>
              <w:t>SS_040</w:t>
            </w:r>
            <w:r w:rsidRPr="00FC2839">
              <w:t xml:space="preserve"> (Question 14): Have you ever smoked 100 or more whole cigarettes in your life? </w:t>
            </w:r>
          </w:p>
          <w:p w14:paraId="0126E0E3" w14:textId="77777777" w:rsidR="004D16C7" w:rsidRPr="00FC2839" w:rsidRDefault="004D16C7" w:rsidP="00EA068F">
            <w:pPr>
              <w:spacing w:before="40" w:after="40"/>
              <w:contextualSpacing/>
            </w:pPr>
            <w:r w:rsidRPr="00FC2839">
              <w:t>Valid response  </w:t>
            </w:r>
          </w:p>
          <w:p w14:paraId="4B8E15FE" w14:textId="77777777" w:rsidR="004D16C7" w:rsidRPr="00FC2839" w:rsidRDefault="004D16C7" w:rsidP="00EA068F">
            <w:pPr>
              <w:spacing w:before="40" w:after="40"/>
              <w:contextualSpacing/>
            </w:pPr>
            <w:r w:rsidRPr="00FC2839">
              <w:t>1 (Yes)</w:t>
            </w:r>
          </w:p>
          <w:p w14:paraId="24EE8D97" w14:textId="77777777" w:rsidR="004D16C7" w:rsidRPr="00FC2839" w:rsidRDefault="004D16C7" w:rsidP="00EA068F">
            <w:pPr>
              <w:spacing w:before="40" w:after="40"/>
              <w:contextualSpacing/>
            </w:pPr>
            <w:r w:rsidRPr="00FC2839">
              <w:t>AND</w:t>
            </w:r>
          </w:p>
          <w:p w14:paraId="6EBA9067" w14:textId="77777777" w:rsidR="004D16C7" w:rsidRPr="00FC2839" w:rsidRDefault="004D16C7" w:rsidP="00EA068F">
            <w:pPr>
              <w:spacing w:before="40" w:after="40"/>
              <w:contextualSpacing/>
            </w:pPr>
            <w:r w:rsidRPr="00FC2839">
              <w:rPr>
                <w:b/>
                <w:bCs/>
              </w:rPr>
              <w:t>TP_001</w:t>
            </w:r>
            <w:r w:rsidRPr="00FC2839">
              <w:t xml:space="preserve"> (Question 18a): In the last 30 days, how often did you use any of the following?  </w:t>
            </w:r>
          </w:p>
          <w:p w14:paraId="0642A241" w14:textId="77777777" w:rsidR="004D16C7" w:rsidRPr="00FC2839" w:rsidRDefault="004D16C7" w:rsidP="00EA068F">
            <w:pPr>
              <w:spacing w:before="40" w:after="40"/>
              <w:contextualSpacing/>
            </w:pPr>
            <w:r w:rsidRPr="00FC2839">
              <w:t>a)</w:t>
            </w:r>
            <w:r w:rsidRPr="00FC2839">
              <w:tab/>
              <w:t>Cigarettes? </w:t>
            </w:r>
          </w:p>
          <w:p w14:paraId="45573B34" w14:textId="77777777" w:rsidR="004D16C7" w:rsidRPr="00FC2839" w:rsidRDefault="004D16C7" w:rsidP="00EA068F">
            <w:pPr>
              <w:spacing w:before="40" w:after="40"/>
              <w:contextualSpacing/>
            </w:pPr>
            <w:r w:rsidRPr="000B424D">
              <w:t>Valid response</w:t>
            </w:r>
            <w:r w:rsidRPr="00FC2839">
              <w:t> </w:t>
            </w:r>
          </w:p>
          <w:p w14:paraId="3E871E72" w14:textId="77777777" w:rsidR="004D16C7" w:rsidRPr="00FC2839" w:rsidRDefault="004D16C7" w:rsidP="00EA068F">
            <w:pPr>
              <w:spacing w:before="40" w:after="40"/>
              <w:contextualSpacing/>
            </w:pPr>
            <w:r w:rsidRPr="000B424D">
              <w:t>4 (Tried, but did not use in the last 30 days)</w:t>
            </w:r>
            <w:r w:rsidRPr="00FC2839">
              <w:t> </w:t>
            </w:r>
          </w:p>
        </w:tc>
      </w:tr>
      <w:tr w:rsidR="00652BE6" w:rsidRPr="00FC2839" w14:paraId="5F9747AC" w14:textId="77777777" w:rsidTr="005405BD">
        <w:tc>
          <w:tcPr>
            <w:tcW w:w="1838" w:type="dxa"/>
            <w:vMerge/>
          </w:tcPr>
          <w:p w14:paraId="204E4011" w14:textId="77777777" w:rsidR="004D16C7" w:rsidRPr="00FC2839" w:rsidRDefault="004D16C7" w:rsidP="00EA068F">
            <w:pPr>
              <w:spacing w:before="40" w:after="40"/>
              <w:contextualSpacing/>
            </w:pPr>
          </w:p>
        </w:tc>
        <w:tc>
          <w:tcPr>
            <w:tcW w:w="2977" w:type="dxa"/>
            <w:vMerge/>
          </w:tcPr>
          <w:p w14:paraId="74FC833F" w14:textId="77777777" w:rsidR="004D16C7" w:rsidRPr="00FC2839" w:rsidRDefault="004D16C7" w:rsidP="00EA068F">
            <w:pPr>
              <w:spacing w:before="40" w:after="40"/>
              <w:contextualSpacing/>
            </w:pPr>
          </w:p>
        </w:tc>
        <w:tc>
          <w:tcPr>
            <w:tcW w:w="2040" w:type="dxa"/>
          </w:tcPr>
          <w:p w14:paraId="1643F523" w14:textId="77777777" w:rsidR="004D16C7" w:rsidRPr="00FC2839" w:rsidRDefault="004D16C7" w:rsidP="00EA068F">
            <w:pPr>
              <w:spacing w:before="40" w:after="40"/>
              <w:contextualSpacing/>
            </w:pPr>
            <w:r w:rsidRPr="00FC2839">
              <w:t>3 = Never Smoker </w:t>
            </w:r>
          </w:p>
        </w:tc>
        <w:tc>
          <w:tcPr>
            <w:tcW w:w="0" w:type="auto"/>
          </w:tcPr>
          <w:p w14:paraId="481FECE5" w14:textId="77777777" w:rsidR="004D16C7" w:rsidRPr="00FC2839" w:rsidRDefault="004D16C7" w:rsidP="00EA068F">
            <w:pPr>
              <w:spacing w:before="40" w:after="40"/>
              <w:contextualSpacing/>
            </w:pPr>
            <w:r w:rsidRPr="00FC2839">
              <w:t>Definition: </w:t>
            </w:r>
          </w:p>
          <w:p w14:paraId="0BCFFB57" w14:textId="77777777" w:rsidR="004D16C7" w:rsidRDefault="004D16C7" w:rsidP="00EA068F">
            <w:pPr>
              <w:spacing w:before="40" w:after="40"/>
              <w:contextualSpacing/>
            </w:pPr>
            <w:r w:rsidRPr="00FC2839">
              <w:t>A never smoker is a person who reports that he or she has not smoked 100 or more whole cigarettes in his or her lifetime but might have smoked a whole cigarette. </w:t>
            </w:r>
          </w:p>
          <w:p w14:paraId="70FB98FE" w14:textId="77777777" w:rsidR="000F618A" w:rsidRPr="00FC2839" w:rsidRDefault="000F618A" w:rsidP="00EA068F">
            <w:pPr>
              <w:spacing w:before="40" w:after="40"/>
              <w:contextualSpacing/>
            </w:pPr>
          </w:p>
          <w:p w14:paraId="44E9EC88" w14:textId="77777777" w:rsidR="004D16C7" w:rsidRPr="00FC2839" w:rsidRDefault="004D16C7" w:rsidP="00EA068F">
            <w:pPr>
              <w:spacing w:before="40" w:after="40"/>
              <w:contextualSpacing/>
            </w:pPr>
            <w:r w:rsidRPr="00FC2839">
              <w:t>Calculation: </w:t>
            </w:r>
          </w:p>
          <w:p w14:paraId="5D23F286" w14:textId="77777777" w:rsidR="004D16C7" w:rsidRPr="00FC2839" w:rsidRDefault="004D16C7" w:rsidP="00EA068F">
            <w:pPr>
              <w:spacing w:before="40" w:after="40"/>
              <w:contextualSpacing/>
            </w:pPr>
            <w:r w:rsidRPr="00FC2839">
              <w:rPr>
                <w:b/>
                <w:bCs/>
              </w:rPr>
              <w:t>SS_040</w:t>
            </w:r>
            <w:r w:rsidRPr="00FC2839">
              <w:t xml:space="preserve"> (Question 14): Have you ever smoked 100 or more whole cigarettes in your life? </w:t>
            </w:r>
          </w:p>
          <w:p w14:paraId="471BE5B5" w14:textId="77777777" w:rsidR="004D16C7" w:rsidRPr="00FC2839" w:rsidRDefault="004D16C7" w:rsidP="00EA068F">
            <w:pPr>
              <w:spacing w:before="40" w:after="40"/>
              <w:contextualSpacing/>
            </w:pPr>
            <w:r w:rsidRPr="00FC2839">
              <w:t>Valid response  </w:t>
            </w:r>
          </w:p>
          <w:p w14:paraId="1448213B" w14:textId="77777777" w:rsidR="004D16C7" w:rsidRPr="00FC2839" w:rsidRDefault="004D16C7" w:rsidP="00EA068F">
            <w:pPr>
              <w:spacing w:before="40" w:after="40"/>
              <w:contextualSpacing/>
            </w:pPr>
            <w:r w:rsidRPr="00FC2839">
              <w:t>2 (No) </w:t>
            </w:r>
          </w:p>
          <w:p w14:paraId="2E2F8B0F" w14:textId="77777777" w:rsidR="004D16C7" w:rsidRPr="00FC2839" w:rsidRDefault="004D16C7" w:rsidP="00EA068F">
            <w:pPr>
              <w:spacing w:before="40" w:after="40"/>
              <w:contextualSpacing/>
            </w:pPr>
            <w:r w:rsidRPr="00FC2839">
              <w:t>OR </w:t>
            </w:r>
          </w:p>
          <w:p w14:paraId="70F681E2" w14:textId="77777777" w:rsidR="004D16C7" w:rsidRPr="00FC2839" w:rsidRDefault="004D16C7" w:rsidP="00EA068F">
            <w:pPr>
              <w:spacing w:before="40" w:after="40"/>
              <w:contextualSpacing/>
            </w:pPr>
            <w:r w:rsidRPr="00FC2839">
              <w:rPr>
                <w:b/>
                <w:bCs/>
              </w:rPr>
              <w:t>SS_030</w:t>
            </w:r>
            <w:r w:rsidRPr="00FC2839">
              <w:t xml:space="preserve"> (Question 13): Have you ever smoked a whole cigarette </w:t>
            </w:r>
          </w:p>
          <w:p w14:paraId="3BE1A739" w14:textId="77777777" w:rsidR="004D16C7" w:rsidRPr="00FC2839" w:rsidRDefault="004D16C7" w:rsidP="00EA068F">
            <w:pPr>
              <w:spacing w:before="40" w:after="40"/>
              <w:contextualSpacing/>
            </w:pPr>
            <w:r w:rsidRPr="000B424D">
              <w:t>Valid responses </w:t>
            </w:r>
            <w:r w:rsidRPr="00FC2839">
              <w:t> </w:t>
            </w:r>
          </w:p>
          <w:p w14:paraId="5AD913BE" w14:textId="77777777" w:rsidR="004D16C7" w:rsidRPr="00FC2839" w:rsidRDefault="004D16C7" w:rsidP="00EA068F">
            <w:pPr>
              <w:spacing w:before="40" w:after="40"/>
              <w:contextualSpacing/>
            </w:pPr>
            <w:r w:rsidRPr="000B424D">
              <w:t>2 (No)</w:t>
            </w:r>
            <w:r w:rsidRPr="00FC2839">
              <w:t> </w:t>
            </w:r>
          </w:p>
          <w:p w14:paraId="54D7384A" w14:textId="77777777" w:rsidR="004D16C7" w:rsidRPr="00FC2839" w:rsidRDefault="004D16C7" w:rsidP="00EA068F">
            <w:pPr>
              <w:spacing w:before="40" w:after="40"/>
              <w:contextualSpacing/>
            </w:pPr>
            <w:r w:rsidRPr="000B424D">
              <w:t>96 (Valid Skip)</w:t>
            </w:r>
          </w:p>
        </w:tc>
      </w:tr>
      <w:tr w:rsidR="00652BE6" w:rsidRPr="00FC2839" w14:paraId="75968A1E" w14:textId="77777777" w:rsidTr="005405BD">
        <w:tc>
          <w:tcPr>
            <w:tcW w:w="1838" w:type="dxa"/>
            <w:vMerge/>
          </w:tcPr>
          <w:p w14:paraId="49A574B0" w14:textId="77777777" w:rsidR="004D16C7" w:rsidRPr="00FC2839" w:rsidRDefault="004D16C7" w:rsidP="00EA068F">
            <w:pPr>
              <w:spacing w:before="40" w:after="40"/>
              <w:contextualSpacing/>
            </w:pPr>
          </w:p>
        </w:tc>
        <w:tc>
          <w:tcPr>
            <w:tcW w:w="2977" w:type="dxa"/>
            <w:vMerge/>
          </w:tcPr>
          <w:p w14:paraId="6B7A70A8" w14:textId="77777777" w:rsidR="004D16C7" w:rsidRPr="00FC2839" w:rsidRDefault="004D16C7" w:rsidP="00EA068F">
            <w:pPr>
              <w:spacing w:before="40" w:after="40"/>
              <w:contextualSpacing/>
            </w:pPr>
          </w:p>
        </w:tc>
        <w:tc>
          <w:tcPr>
            <w:tcW w:w="2040" w:type="dxa"/>
          </w:tcPr>
          <w:p w14:paraId="5340CC60" w14:textId="77777777" w:rsidR="004D16C7" w:rsidRPr="00FC2839" w:rsidRDefault="004D16C7" w:rsidP="00EA068F">
            <w:pPr>
              <w:spacing w:before="40" w:after="40"/>
              <w:contextualSpacing/>
            </w:pPr>
            <w:r w:rsidRPr="00FC2839">
              <w:t>99 = Not Stated </w:t>
            </w:r>
          </w:p>
        </w:tc>
        <w:tc>
          <w:tcPr>
            <w:tcW w:w="0" w:type="auto"/>
          </w:tcPr>
          <w:p w14:paraId="77ED55B7" w14:textId="77777777" w:rsidR="004D16C7" w:rsidRPr="00FC2839" w:rsidRDefault="004D16C7" w:rsidP="00EA068F">
            <w:pPr>
              <w:spacing w:before="40" w:after="40"/>
              <w:contextualSpacing/>
            </w:pPr>
            <w:r w:rsidRPr="00FC2839">
              <w:t>Definition: </w:t>
            </w:r>
          </w:p>
          <w:p w14:paraId="66FE3B53" w14:textId="77777777" w:rsidR="004D16C7" w:rsidRDefault="004D16C7" w:rsidP="00EA068F">
            <w:pPr>
              <w:spacing w:before="40" w:after="40"/>
              <w:contextualSpacing/>
            </w:pPr>
            <w:r w:rsidRPr="00FC2839">
              <w:t>Smoking status unknown. Respondents whose smoking status could not be determined due to missing responses in one or more contributing variable. </w:t>
            </w:r>
          </w:p>
          <w:p w14:paraId="69701473" w14:textId="77777777" w:rsidR="000F618A" w:rsidRPr="00FC2839" w:rsidRDefault="000F618A" w:rsidP="00EA068F">
            <w:pPr>
              <w:spacing w:before="40" w:after="40"/>
              <w:contextualSpacing/>
            </w:pPr>
          </w:p>
          <w:p w14:paraId="4236C415" w14:textId="77777777" w:rsidR="004D16C7" w:rsidRPr="00FC2839" w:rsidRDefault="004D16C7" w:rsidP="00EA068F">
            <w:pPr>
              <w:spacing w:before="40" w:after="40"/>
              <w:contextualSpacing/>
            </w:pPr>
            <w:r w:rsidRPr="00FC2839">
              <w:t>Calculation: </w:t>
            </w:r>
          </w:p>
          <w:p w14:paraId="4A0D26CE" w14:textId="77777777" w:rsidR="004D16C7" w:rsidRPr="00FC2839" w:rsidRDefault="004D16C7" w:rsidP="00EA068F">
            <w:pPr>
              <w:spacing w:before="40" w:after="40"/>
              <w:contextualSpacing/>
            </w:pPr>
            <w:r w:rsidRPr="00FC2839">
              <w:t>Remaining respondents who were not assigned a smoking status based on the logic above.</w:t>
            </w:r>
          </w:p>
        </w:tc>
      </w:tr>
      <w:tr w:rsidR="00652BE6" w:rsidRPr="00FC2839" w14:paraId="5527D91C" w14:textId="77777777" w:rsidTr="005405BD">
        <w:tc>
          <w:tcPr>
            <w:tcW w:w="1838" w:type="dxa"/>
            <w:vMerge w:val="restart"/>
          </w:tcPr>
          <w:p w14:paraId="2B3DA692" w14:textId="77777777" w:rsidR="004D16C7" w:rsidRPr="00FC2839" w:rsidRDefault="004D16C7" w:rsidP="00EA068F">
            <w:pPr>
              <w:spacing w:before="40" w:after="40"/>
              <w:contextualSpacing/>
            </w:pPr>
            <w:r w:rsidRPr="00FC2839">
              <w:t>DVTY2ST</w:t>
            </w:r>
          </w:p>
        </w:tc>
        <w:tc>
          <w:tcPr>
            <w:tcW w:w="2977" w:type="dxa"/>
            <w:vMerge w:val="restart"/>
          </w:tcPr>
          <w:p w14:paraId="772C0AAC" w14:textId="77777777" w:rsidR="004D16C7" w:rsidRPr="00FC2839" w:rsidRDefault="004D16C7" w:rsidP="00EA068F">
            <w:pPr>
              <w:spacing w:before="40" w:after="40"/>
              <w:contextualSpacing/>
            </w:pPr>
            <w:r w:rsidRPr="00FC2839">
              <w:rPr>
                <w:b/>
                <w:bCs/>
              </w:rPr>
              <w:t>SS_010 (Question 10)</w:t>
            </w:r>
            <w:r w:rsidRPr="00FC2839">
              <w:t>: Have you ever tried cigarette smoking, even just a few puffs?</w:t>
            </w:r>
          </w:p>
          <w:p w14:paraId="6FA26E4E" w14:textId="77777777" w:rsidR="004D16C7" w:rsidRPr="00FC2839" w:rsidRDefault="004D16C7" w:rsidP="00EA068F">
            <w:pPr>
              <w:spacing w:before="40" w:after="40"/>
              <w:contextualSpacing/>
            </w:pPr>
            <w:r w:rsidRPr="00FC2839">
              <w:t>1 (Yes) </w:t>
            </w:r>
          </w:p>
          <w:p w14:paraId="456E900F" w14:textId="77777777" w:rsidR="004D16C7" w:rsidRPr="00FC2839" w:rsidRDefault="004D16C7" w:rsidP="00EA068F">
            <w:pPr>
              <w:spacing w:before="40" w:after="40"/>
              <w:contextualSpacing/>
            </w:pPr>
            <w:r w:rsidRPr="00FC2839">
              <w:t>2 (No) </w:t>
            </w:r>
          </w:p>
          <w:p w14:paraId="3D9974AE" w14:textId="77777777" w:rsidR="004D16C7" w:rsidRPr="00FC2839" w:rsidRDefault="004D16C7" w:rsidP="00EA068F">
            <w:pPr>
              <w:spacing w:before="40" w:after="40"/>
              <w:contextualSpacing/>
            </w:pPr>
            <w:r w:rsidRPr="00FC2839">
              <w:t>99 (Not Stated) </w:t>
            </w:r>
          </w:p>
          <w:p w14:paraId="431DF9E6" w14:textId="77777777" w:rsidR="004D16C7" w:rsidRPr="00FC2839" w:rsidRDefault="004D16C7" w:rsidP="00EA068F">
            <w:pPr>
              <w:spacing w:before="40" w:after="40"/>
              <w:contextualSpacing/>
            </w:pPr>
            <w:r w:rsidRPr="00FC2839">
              <w:t>Coverage: All Respondents</w:t>
            </w:r>
          </w:p>
          <w:p w14:paraId="7008B95B" w14:textId="77777777" w:rsidR="004D16C7" w:rsidRPr="00FC2839" w:rsidRDefault="004D16C7" w:rsidP="00EA068F">
            <w:pPr>
              <w:spacing w:before="40" w:after="40"/>
              <w:contextualSpacing/>
            </w:pPr>
          </w:p>
          <w:p w14:paraId="19BBB8DE" w14:textId="77777777" w:rsidR="004D16C7" w:rsidRPr="00FC2839" w:rsidRDefault="004D16C7" w:rsidP="00EA068F">
            <w:pPr>
              <w:spacing w:before="40" w:after="40"/>
              <w:contextualSpacing/>
            </w:pPr>
            <w:r w:rsidRPr="00FC2839">
              <w:rPr>
                <w:b/>
                <w:bCs/>
              </w:rPr>
              <w:t>SS_030 (Question 13)</w:t>
            </w:r>
            <w:r w:rsidRPr="00FC2839">
              <w:t>: Have you ever smoked a whole cigarette? </w:t>
            </w:r>
          </w:p>
          <w:p w14:paraId="51AFEA33" w14:textId="77777777" w:rsidR="004D16C7" w:rsidRPr="00FC2839" w:rsidRDefault="004D16C7" w:rsidP="00EA068F">
            <w:pPr>
              <w:spacing w:before="40" w:after="40"/>
              <w:contextualSpacing/>
            </w:pPr>
            <w:r w:rsidRPr="00FC2839">
              <w:t>1 (Yes) </w:t>
            </w:r>
          </w:p>
          <w:p w14:paraId="64B8804A" w14:textId="77777777" w:rsidR="004D16C7" w:rsidRPr="00FC2839" w:rsidRDefault="004D16C7" w:rsidP="00EA068F">
            <w:pPr>
              <w:spacing w:before="40" w:after="40"/>
              <w:contextualSpacing/>
            </w:pPr>
            <w:r w:rsidRPr="00FC2839">
              <w:t>2 (No) </w:t>
            </w:r>
          </w:p>
          <w:p w14:paraId="151E87F4" w14:textId="77777777" w:rsidR="004D16C7" w:rsidRPr="00FC2839" w:rsidRDefault="004D16C7" w:rsidP="00EA068F">
            <w:pPr>
              <w:spacing w:before="40" w:after="40"/>
              <w:contextualSpacing/>
            </w:pPr>
            <w:r w:rsidRPr="00FC2839">
              <w:t>96 (Valid Skip) </w:t>
            </w:r>
          </w:p>
          <w:p w14:paraId="4F5252CA" w14:textId="77777777" w:rsidR="004D16C7" w:rsidRPr="00FC2839" w:rsidRDefault="004D16C7" w:rsidP="00EA068F">
            <w:pPr>
              <w:spacing w:before="40" w:after="40"/>
              <w:contextualSpacing/>
            </w:pPr>
            <w:r w:rsidRPr="00FC2839">
              <w:t>99 (Not Stated) </w:t>
            </w:r>
          </w:p>
          <w:p w14:paraId="243EDD3C" w14:textId="77777777" w:rsidR="004D16C7" w:rsidRPr="00FC2839" w:rsidRDefault="004D16C7" w:rsidP="00EA068F">
            <w:pPr>
              <w:spacing w:before="40" w:after="40"/>
              <w:contextualSpacing/>
            </w:pPr>
            <w:r w:rsidRPr="00FC2839">
              <w:t>Coverage: All Respondents where SS_010 = 1 or 99 (Ever tried smoking a cigarette, even a few puffs or not stated)</w:t>
            </w:r>
          </w:p>
          <w:p w14:paraId="1ABA1613" w14:textId="77777777" w:rsidR="004D16C7" w:rsidRPr="00FC2839" w:rsidRDefault="004D16C7" w:rsidP="00EA068F">
            <w:pPr>
              <w:spacing w:before="40" w:after="40"/>
              <w:contextualSpacing/>
            </w:pPr>
          </w:p>
          <w:p w14:paraId="6FED911E" w14:textId="77777777" w:rsidR="004D16C7" w:rsidRPr="00FC2839" w:rsidRDefault="004D16C7" w:rsidP="00EA068F">
            <w:pPr>
              <w:spacing w:before="40" w:after="40"/>
              <w:contextualSpacing/>
            </w:pPr>
            <w:r w:rsidRPr="00FC2839">
              <w:rPr>
                <w:b/>
                <w:bCs/>
              </w:rPr>
              <w:t>SS_040 (Question 14)</w:t>
            </w:r>
            <w:r w:rsidRPr="00FC2839">
              <w:t>: Have you ever smoked 100 or more whole cigarettes in your life? </w:t>
            </w:r>
          </w:p>
          <w:p w14:paraId="07E53146" w14:textId="77777777" w:rsidR="004D16C7" w:rsidRPr="00FC2839" w:rsidRDefault="004D16C7" w:rsidP="00EA068F">
            <w:pPr>
              <w:spacing w:before="40" w:after="40"/>
              <w:contextualSpacing/>
            </w:pPr>
            <w:r w:rsidRPr="00FC2839">
              <w:t>1 (Yes) </w:t>
            </w:r>
          </w:p>
          <w:p w14:paraId="7EA00A31" w14:textId="77777777" w:rsidR="004D16C7" w:rsidRPr="00FC2839" w:rsidRDefault="004D16C7" w:rsidP="00EA068F">
            <w:pPr>
              <w:spacing w:before="40" w:after="40"/>
              <w:contextualSpacing/>
            </w:pPr>
            <w:r w:rsidRPr="00FC2839">
              <w:t>2 (No) </w:t>
            </w:r>
          </w:p>
          <w:p w14:paraId="5CB3E9BE" w14:textId="77777777" w:rsidR="004D16C7" w:rsidRPr="00FC2839" w:rsidRDefault="004D16C7" w:rsidP="00EA068F">
            <w:pPr>
              <w:spacing w:before="40" w:after="40"/>
              <w:contextualSpacing/>
            </w:pPr>
            <w:r w:rsidRPr="00FC2839">
              <w:t>96 (Valid Skip) </w:t>
            </w:r>
          </w:p>
          <w:p w14:paraId="7D1B063F" w14:textId="77777777" w:rsidR="004D16C7" w:rsidRPr="00FC2839" w:rsidRDefault="004D16C7" w:rsidP="00EA068F">
            <w:pPr>
              <w:spacing w:before="40" w:after="40"/>
              <w:contextualSpacing/>
            </w:pPr>
            <w:r w:rsidRPr="00FC2839">
              <w:t>99 (Not Stated) </w:t>
            </w:r>
          </w:p>
          <w:p w14:paraId="10CB9221" w14:textId="77777777" w:rsidR="004D16C7" w:rsidRPr="00FC2839" w:rsidRDefault="004D16C7" w:rsidP="00EA068F">
            <w:pPr>
              <w:spacing w:before="40" w:after="40"/>
              <w:contextualSpacing/>
            </w:pPr>
            <w:r w:rsidRPr="00FC2839">
              <w:t>Coverage: All Respondents where SS_030 = 1 or 99 (Ever smoked a whole cigarette or not stated. </w:t>
            </w:r>
          </w:p>
          <w:p w14:paraId="6CB1BD8C" w14:textId="77777777" w:rsidR="004D16C7" w:rsidRPr="00FC2839" w:rsidRDefault="004D16C7" w:rsidP="00EA068F">
            <w:pPr>
              <w:spacing w:before="40" w:after="40"/>
              <w:contextualSpacing/>
            </w:pPr>
          </w:p>
          <w:p w14:paraId="79C1A196" w14:textId="77777777" w:rsidR="004D16C7" w:rsidRPr="00FC2839" w:rsidRDefault="004D16C7" w:rsidP="00EA068F">
            <w:pPr>
              <w:spacing w:before="40" w:after="40"/>
              <w:contextualSpacing/>
            </w:pPr>
            <w:r w:rsidRPr="00FC2839">
              <w:rPr>
                <w:b/>
                <w:bCs/>
              </w:rPr>
              <w:t>TP_001 (Question 18a)</w:t>
            </w:r>
            <w:r w:rsidRPr="00FC2839">
              <w:t>: In the last 30 days, how often did you use any of the following?  </w:t>
            </w:r>
          </w:p>
          <w:p w14:paraId="1460EFE8" w14:textId="77777777" w:rsidR="004D16C7" w:rsidRPr="00FC2839" w:rsidRDefault="004D16C7" w:rsidP="00EA068F">
            <w:pPr>
              <w:spacing w:before="40" w:after="40"/>
              <w:contextualSpacing/>
            </w:pPr>
            <w:r w:rsidRPr="00FC2839">
              <w:t>a)</w:t>
            </w:r>
            <w:r w:rsidRPr="00FC2839">
              <w:tab/>
              <w:t>Cigarettes? </w:t>
            </w:r>
          </w:p>
          <w:p w14:paraId="65E046DC" w14:textId="77777777" w:rsidR="004D16C7" w:rsidRPr="00FC2839" w:rsidRDefault="004D16C7" w:rsidP="00EA068F">
            <w:pPr>
              <w:spacing w:before="40" w:after="40"/>
              <w:contextualSpacing/>
            </w:pPr>
            <w:r w:rsidRPr="00FC2839">
              <w:t>1 (Daily) </w:t>
            </w:r>
          </w:p>
          <w:p w14:paraId="680B4CDF" w14:textId="77777777" w:rsidR="004D16C7" w:rsidRPr="00FC2839" w:rsidRDefault="004D16C7" w:rsidP="00EA068F">
            <w:pPr>
              <w:spacing w:before="40" w:after="40"/>
              <w:contextualSpacing/>
            </w:pPr>
            <w:r w:rsidRPr="00FC2839">
              <w:t>2 (Less than daily, but at least once a week) </w:t>
            </w:r>
          </w:p>
          <w:p w14:paraId="1490F6E2" w14:textId="77777777" w:rsidR="004D16C7" w:rsidRPr="00FC2839" w:rsidRDefault="004D16C7" w:rsidP="00EA068F">
            <w:pPr>
              <w:spacing w:before="40" w:after="40"/>
              <w:contextualSpacing/>
            </w:pPr>
            <w:r w:rsidRPr="00FC2839">
              <w:t>3 (Less than weekly, but at least once in the last 30 days) </w:t>
            </w:r>
          </w:p>
          <w:p w14:paraId="185BF6D9" w14:textId="77777777" w:rsidR="004D16C7" w:rsidRPr="00FC2839" w:rsidRDefault="004D16C7" w:rsidP="00EA068F">
            <w:pPr>
              <w:spacing w:before="40" w:after="40"/>
              <w:contextualSpacing/>
            </w:pPr>
            <w:r w:rsidRPr="00FC2839">
              <w:t>4 (Tried, but did not use in the last 30 days) </w:t>
            </w:r>
          </w:p>
          <w:p w14:paraId="1B19A5E5" w14:textId="77777777" w:rsidR="004D16C7" w:rsidRPr="00FC2839" w:rsidRDefault="004D16C7" w:rsidP="00EA068F">
            <w:pPr>
              <w:spacing w:before="40" w:after="40"/>
              <w:contextualSpacing/>
            </w:pPr>
            <w:r w:rsidRPr="00FC2839">
              <w:t>5 (I have never tried) </w:t>
            </w:r>
          </w:p>
          <w:p w14:paraId="41FE0B79" w14:textId="77777777" w:rsidR="004D16C7" w:rsidRPr="00FC2839" w:rsidRDefault="004D16C7" w:rsidP="00EA068F">
            <w:pPr>
              <w:spacing w:before="40" w:after="40"/>
              <w:contextualSpacing/>
            </w:pPr>
            <w:r w:rsidRPr="00FC2839">
              <w:t>99 (Not Stated)</w:t>
            </w:r>
          </w:p>
          <w:p w14:paraId="4A0AED29" w14:textId="77777777" w:rsidR="004D16C7" w:rsidRPr="00FC2839" w:rsidRDefault="004D16C7" w:rsidP="00EA068F">
            <w:pPr>
              <w:spacing w:before="40" w:after="40"/>
              <w:contextualSpacing/>
            </w:pPr>
          </w:p>
          <w:p w14:paraId="20390D52" w14:textId="77777777" w:rsidR="004D16C7" w:rsidRDefault="004D16C7" w:rsidP="00EA068F">
            <w:pPr>
              <w:spacing w:before="40" w:after="40"/>
              <w:contextualSpacing/>
            </w:pPr>
            <w:r w:rsidRPr="00FC2839">
              <w:t>Coverage: Respondents where SS_010 = 1 or 99 (Ever tried smoking a cigarette, even a few puffs or not stated) </w:t>
            </w:r>
          </w:p>
          <w:p w14:paraId="58407DCD" w14:textId="77777777" w:rsidR="00F461EE" w:rsidRPr="00FC2839" w:rsidRDefault="00F461EE" w:rsidP="00EA068F">
            <w:pPr>
              <w:spacing w:before="40" w:after="40"/>
              <w:contextualSpacing/>
            </w:pPr>
          </w:p>
          <w:p w14:paraId="47C0CAF2" w14:textId="77777777" w:rsidR="004D16C7" w:rsidRPr="00FC2839" w:rsidRDefault="004D16C7" w:rsidP="00EA068F">
            <w:pPr>
              <w:spacing w:before="40" w:after="40"/>
              <w:contextualSpacing/>
            </w:pPr>
            <w:r w:rsidRPr="00FC2839">
              <w:t>Note: If SS_010 = 2 “No” then TP_001 is given a value of “96=Valid Skip”. </w:t>
            </w:r>
          </w:p>
          <w:p w14:paraId="4A367CAE" w14:textId="77777777" w:rsidR="004D16C7" w:rsidRPr="00FC2839" w:rsidRDefault="004D16C7" w:rsidP="00EA068F">
            <w:pPr>
              <w:spacing w:before="40" w:after="40"/>
              <w:contextualSpacing/>
            </w:pPr>
            <w:r w:rsidRPr="00FC2839">
              <w:t>If SS_010 = 1 “Yes” but respondent answered TP_001 = 5 “I have never tried”, then TP_001 is given a value of 99 “Not stated” (missing).</w:t>
            </w:r>
          </w:p>
        </w:tc>
        <w:tc>
          <w:tcPr>
            <w:tcW w:w="2040" w:type="dxa"/>
          </w:tcPr>
          <w:p w14:paraId="275A0617" w14:textId="77777777" w:rsidR="004D16C7" w:rsidRPr="00FC2839" w:rsidRDefault="004D16C7" w:rsidP="00EA068F">
            <w:pPr>
              <w:spacing w:before="40" w:after="40"/>
              <w:contextualSpacing/>
            </w:pPr>
            <w:r w:rsidRPr="00FC2839">
              <w:t xml:space="preserve">1 = Current Daily Smoker </w:t>
            </w:r>
          </w:p>
        </w:tc>
        <w:tc>
          <w:tcPr>
            <w:tcW w:w="0" w:type="auto"/>
          </w:tcPr>
          <w:p w14:paraId="43A862E4" w14:textId="77777777" w:rsidR="004D16C7" w:rsidRPr="00FC2839" w:rsidRDefault="004D16C7" w:rsidP="00EA068F">
            <w:pPr>
              <w:spacing w:before="40" w:after="40"/>
              <w:contextualSpacing/>
            </w:pPr>
            <w:r w:rsidRPr="00FC2839">
              <w:t>Definition: </w:t>
            </w:r>
          </w:p>
          <w:p w14:paraId="2DE6AA0F" w14:textId="77777777" w:rsidR="004D16C7" w:rsidRPr="00FC2839" w:rsidRDefault="004D16C7" w:rsidP="00EA068F">
            <w:pPr>
              <w:spacing w:before="40" w:after="40"/>
              <w:contextualSpacing/>
            </w:pPr>
            <w:r w:rsidRPr="00FC2839">
              <w:t>A current daily smoker is a person who reports currently smoking cigarettes every day. </w:t>
            </w:r>
          </w:p>
          <w:p w14:paraId="60C2CAC2" w14:textId="77777777" w:rsidR="000F618A" w:rsidRDefault="000F618A" w:rsidP="00EA068F">
            <w:pPr>
              <w:spacing w:before="40" w:after="40"/>
              <w:contextualSpacing/>
            </w:pPr>
          </w:p>
          <w:p w14:paraId="0516C424" w14:textId="0BCD5F04" w:rsidR="004D16C7" w:rsidRPr="00FC2839" w:rsidRDefault="004D16C7" w:rsidP="00EA068F">
            <w:pPr>
              <w:spacing w:before="40" w:after="40"/>
              <w:contextualSpacing/>
            </w:pPr>
            <w:r w:rsidRPr="00FC2839">
              <w:t>Calculation: </w:t>
            </w:r>
          </w:p>
          <w:p w14:paraId="556F3F84" w14:textId="77777777" w:rsidR="004D16C7" w:rsidRPr="00FC2839" w:rsidRDefault="004D16C7" w:rsidP="00EA068F">
            <w:pPr>
              <w:spacing w:before="40" w:after="40"/>
              <w:contextualSpacing/>
            </w:pPr>
            <w:r w:rsidRPr="00FC2839">
              <w:rPr>
                <w:b/>
                <w:bCs/>
              </w:rPr>
              <w:t>SS_040</w:t>
            </w:r>
            <w:r w:rsidRPr="00FC2839">
              <w:t xml:space="preserve"> (Question 14): Have you ever smoked 100 or more whole cigarettes in your life? </w:t>
            </w:r>
          </w:p>
          <w:p w14:paraId="27E48BC3" w14:textId="77777777" w:rsidR="004D16C7" w:rsidRPr="00FC2839" w:rsidRDefault="004D16C7" w:rsidP="00EA068F">
            <w:pPr>
              <w:spacing w:before="40" w:after="40"/>
              <w:contextualSpacing/>
            </w:pPr>
            <w:r w:rsidRPr="00FC2839">
              <w:t>Valid response  </w:t>
            </w:r>
          </w:p>
          <w:p w14:paraId="05D28565" w14:textId="77777777" w:rsidR="004D16C7" w:rsidRPr="00FC2839" w:rsidRDefault="004D16C7" w:rsidP="00EA068F">
            <w:pPr>
              <w:spacing w:before="40" w:after="40"/>
              <w:contextualSpacing/>
            </w:pPr>
            <w:r w:rsidRPr="00FC2839">
              <w:t>1 (Yes)</w:t>
            </w:r>
          </w:p>
          <w:p w14:paraId="78542717" w14:textId="77777777" w:rsidR="004D16C7" w:rsidRPr="00FC2839" w:rsidRDefault="004D16C7" w:rsidP="00EA068F">
            <w:pPr>
              <w:spacing w:before="40" w:after="40"/>
              <w:contextualSpacing/>
            </w:pPr>
            <w:r w:rsidRPr="00FC2839">
              <w:t>AND</w:t>
            </w:r>
          </w:p>
          <w:p w14:paraId="4F6C8E6C" w14:textId="77777777" w:rsidR="004D16C7" w:rsidRPr="00FC2839" w:rsidRDefault="004D16C7" w:rsidP="00EA068F">
            <w:pPr>
              <w:spacing w:before="40" w:after="40"/>
              <w:contextualSpacing/>
            </w:pPr>
            <w:r w:rsidRPr="00FC2839">
              <w:rPr>
                <w:b/>
                <w:bCs/>
              </w:rPr>
              <w:t>TP_001</w:t>
            </w:r>
            <w:r w:rsidRPr="00FC2839">
              <w:t xml:space="preserve"> (Question 18a): In the last 30 days, how often did you use any of the following?  </w:t>
            </w:r>
          </w:p>
          <w:p w14:paraId="12A0A2D3" w14:textId="77777777" w:rsidR="004D16C7" w:rsidRPr="00FC2839" w:rsidRDefault="004D16C7" w:rsidP="00EA068F">
            <w:pPr>
              <w:spacing w:before="40" w:after="40"/>
              <w:contextualSpacing/>
            </w:pPr>
            <w:r w:rsidRPr="00FC2839">
              <w:t>a)</w:t>
            </w:r>
            <w:r w:rsidRPr="00FC2839">
              <w:tab/>
              <w:t>Cigarettes? </w:t>
            </w:r>
          </w:p>
          <w:p w14:paraId="3793271C" w14:textId="77777777" w:rsidR="004D16C7" w:rsidRPr="00FC2839" w:rsidRDefault="004D16C7" w:rsidP="00EA068F">
            <w:pPr>
              <w:spacing w:before="40" w:after="40"/>
              <w:contextualSpacing/>
            </w:pPr>
            <w:r w:rsidRPr="00FC2839">
              <w:t>Valid responses  </w:t>
            </w:r>
          </w:p>
          <w:p w14:paraId="23502854" w14:textId="77777777" w:rsidR="004D16C7" w:rsidRPr="00FC2839" w:rsidRDefault="004D16C7" w:rsidP="00EA068F">
            <w:pPr>
              <w:spacing w:before="40" w:after="40"/>
              <w:contextualSpacing/>
            </w:pPr>
            <w:r w:rsidRPr="00FC2839">
              <w:t>1 (Daily)</w:t>
            </w:r>
          </w:p>
        </w:tc>
      </w:tr>
      <w:tr w:rsidR="00652BE6" w:rsidRPr="00FC2839" w14:paraId="6E1C48B1" w14:textId="77777777" w:rsidTr="005405BD">
        <w:tc>
          <w:tcPr>
            <w:tcW w:w="1838" w:type="dxa"/>
            <w:vMerge/>
          </w:tcPr>
          <w:p w14:paraId="74C0E2A8" w14:textId="77777777" w:rsidR="004D16C7" w:rsidRPr="00FC2839" w:rsidRDefault="004D16C7" w:rsidP="00EA068F">
            <w:pPr>
              <w:spacing w:before="40" w:after="40"/>
              <w:contextualSpacing/>
            </w:pPr>
          </w:p>
        </w:tc>
        <w:tc>
          <w:tcPr>
            <w:tcW w:w="2977" w:type="dxa"/>
            <w:vMerge/>
          </w:tcPr>
          <w:p w14:paraId="26C43EEB" w14:textId="77777777" w:rsidR="004D16C7" w:rsidRPr="00FC2839" w:rsidRDefault="004D16C7" w:rsidP="00EA068F">
            <w:pPr>
              <w:spacing w:before="40" w:after="40"/>
              <w:contextualSpacing/>
            </w:pPr>
          </w:p>
        </w:tc>
        <w:tc>
          <w:tcPr>
            <w:tcW w:w="2040" w:type="dxa"/>
          </w:tcPr>
          <w:p w14:paraId="51AE88D3" w14:textId="77777777" w:rsidR="004D16C7" w:rsidRPr="00FC2839" w:rsidRDefault="004D16C7" w:rsidP="00EA068F">
            <w:pPr>
              <w:spacing w:before="40" w:after="40"/>
              <w:contextualSpacing/>
            </w:pPr>
            <w:r w:rsidRPr="00FC2839">
              <w:t xml:space="preserve">2 = Current Occasional Smoker </w:t>
            </w:r>
          </w:p>
        </w:tc>
        <w:tc>
          <w:tcPr>
            <w:tcW w:w="0" w:type="auto"/>
          </w:tcPr>
          <w:p w14:paraId="2FC3DD1F" w14:textId="77777777" w:rsidR="004D16C7" w:rsidRPr="00FC2839" w:rsidRDefault="004D16C7" w:rsidP="00EA068F">
            <w:pPr>
              <w:spacing w:before="40" w:after="40"/>
              <w:contextualSpacing/>
            </w:pPr>
            <w:r w:rsidRPr="00FC2839">
              <w:t>Definition: </w:t>
            </w:r>
          </w:p>
          <w:p w14:paraId="0806B945" w14:textId="77777777" w:rsidR="004D16C7" w:rsidRDefault="004D16C7" w:rsidP="00EA068F">
            <w:pPr>
              <w:spacing w:before="40" w:after="40"/>
              <w:contextualSpacing/>
            </w:pPr>
            <w:r w:rsidRPr="00FC2839">
              <w:t>A current occasional smoker is a person who currently smokes cigarettes but not every day.</w:t>
            </w:r>
          </w:p>
          <w:p w14:paraId="31E3FA49" w14:textId="77777777" w:rsidR="000F618A" w:rsidRPr="00FC2839" w:rsidRDefault="000F618A" w:rsidP="00EA068F">
            <w:pPr>
              <w:spacing w:before="40" w:after="40"/>
              <w:contextualSpacing/>
            </w:pPr>
          </w:p>
          <w:p w14:paraId="04FE38BA" w14:textId="77777777" w:rsidR="004D16C7" w:rsidRPr="00FC2839" w:rsidRDefault="004D16C7" w:rsidP="00EA068F">
            <w:pPr>
              <w:spacing w:before="40" w:after="40"/>
              <w:contextualSpacing/>
            </w:pPr>
            <w:r w:rsidRPr="00FC2839">
              <w:t>Calculation: </w:t>
            </w:r>
          </w:p>
          <w:p w14:paraId="27D2F4F0" w14:textId="77777777" w:rsidR="004D16C7" w:rsidRPr="00FC2839" w:rsidRDefault="004D16C7" w:rsidP="00EA068F">
            <w:pPr>
              <w:spacing w:before="40" w:after="40"/>
              <w:contextualSpacing/>
            </w:pPr>
            <w:r w:rsidRPr="00FC2839">
              <w:rPr>
                <w:b/>
                <w:bCs/>
              </w:rPr>
              <w:t>SS_040</w:t>
            </w:r>
            <w:r w:rsidRPr="00FC2839">
              <w:t xml:space="preserve"> (Question 14): Have you ever smoked 100 or more whole cigarettes in your life?</w:t>
            </w:r>
          </w:p>
          <w:p w14:paraId="630B6BF5" w14:textId="77777777" w:rsidR="004D16C7" w:rsidRPr="00FC2839" w:rsidRDefault="004D16C7" w:rsidP="00EA068F">
            <w:pPr>
              <w:spacing w:before="40" w:after="40"/>
              <w:contextualSpacing/>
            </w:pPr>
            <w:r w:rsidRPr="00FC2839">
              <w:t>Valid response  </w:t>
            </w:r>
          </w:p>
          <w:p w14:paraId="48398EDD" w14:textId="77777777" w:rsidR="004D16C7" w:rsidRPr="00FC2839" w:rsidRDefault="004D16C7" w:rsidP="00EA068F">
            <w:pPr>
              <w:spacing w:before="40" w:after="40"/>
              <w:contextualSpacing/>
            </w:pPr>
            <w:r w:rsidRPr="00FC2839">
              <w:t>1 (Yes)</w:t>
            </w:r>
          </w:p>
          <w:p w14:paraId="632A8D99" w14:textId="77777777" w:rsidR="004D16C7" w:rsidRPr="00FC2839" w:rsidRDefault="004D16C7" w:rsidP="00EA068F">
            <w:pPr>
              <w:spacing w:before="40" w:after="40"/>
              <w:contextualSpacing/>
            </w:pPr>
            <w:r w:rsidRPr="00FC2839">
              <w:t>AND</w:t>
            </w:r>
          </w:p>
          <w:p w14:paraId="72871433" w14:textId="77777777" w:rsidR="004D16C7" w:rsidRPr="00FC2839" w:rsidRDefault="004D16C7" w:rsidP="00EA068F">
            <w:pPr>
              <w:spacing w:before="40" w:after="40"/>
              <w:contextualSpacing/>
            </w:pPr>
            <w:r w:rsidRPr="00FC2839">
              <w:rPr>
                <w:b/>
                <w:bCs/>
              </w:rPr>
              <w:t>TP_001</w:t>
            </w:r>
            <w:r w:rsidRPr="00FC2839">
              <w:t xml:space="preserve"> (Question 18a): In the last 30 days, how often did you use any of the following?  </w:t>
            </w:r>
          </w:p>
          <w:p w14:paraId="431EDEC4" w14:textId="77777777" w:rsidR="004D16C7" w:rsidRPr="00FC2839" w:rsidRDefault="004D16C7" w:rsidP="00EA068F">
            <w:pPr>
              <w:spacing w:before="40" w:after="40"/>
              <w:contextualSpacing/>
            </w:pPr>
            <w:r w:rsidRPr="00FC2839">
              <w:t>a)</w:t>
            </w:r>
            <w:r w:rsidRPr="00FC2839">
              <w:tab/>
              <w:t>Cigarettes? </w:t>
            </w:r>
          </w:p>
          <w:p w14:paraId="1254D0F5" w14:textId="77777777" w:rsidR="004D16C7" w:rsidRPr="00FC2839" w:rsidRDefault="004D16C7" w:rsidP="00EA068F">
            <w:pPr>
              <w:spacing w:before="40" w:after="40"/>
              <w:contextualSpacing/>
            </w:pPr>
            <w:r w:rsidRPr="00FC2839">
              <w:t>Valid responses  </w:t>
            </w:r>
          </w:p>
          <w:p w14:paraId="5AE112FB" w14:textId="77777777" w:rsidR="004D16C7" w:rsidRPr="00FC2839" w:rsidRDefault="004D16C7" w:rsidP="00EA068F">
            <w:pPr>
              <w:spacing w:before="40" w:after="40"/>
              <w:contextualSpacing/>
            </w:pPr>
            <w:r w:rsidRPr="00FC2839">
              <w:t>2 (Less than daily, but at least once a week) </w:t>
            </w:r>
          </w:p>
          <w:p w14:paraId="07A20812" w14:textId="77777777" w:rsidR="004D16C7" w:rsidRPr="00FC2839" w:rsidRDefault="004D16C7" w:rsidP="00EA068F">
            <w:pPr>
              <w:spacing w:before="40" w:after="40"/>
              <w:contextualSpacing/>
            </w:pPr>
            <w:r w:rsidRPr="00FC2839">
              <w:t>3 (Less than weekly, but at least once in the last 30 days)</w:t>
            </w:r>
          </w:p>
        </w:tc>
      </w:tr>
      <w:tr w:rsidR="00652BE6" w:rsidRPr="00FC2839" w14:paraId="01CB4D84" w14:textId="77777777" w:rsidTr="005405BD">
        <w:tc>
          <w:tcPr>
            <w:tcW w:w="1838" w:type="dxa"/>
            <w:vMerge/>
          </w:tcPr>
          <w:p w14:paraId="4E1DAA4E" w14:textId="77777777" w:rsidR="004D16C7" w:rsidRPr="00FC2839" w:rsidRDefault="004D16C7" w:rsidP="00EA068F">
            <w:pPr>
              <w:spacing w:before="40" w:after="40"/>
              <w:contextualSpacing/>
            </w:pPr>
          </w:p>
        </w:tc>
        <w:tc>
          <w:tcPr>
            <w:tcW w:w="2977" w:type="dxa"/>
            <w:vMerge/>
          </w:tcPr>
          <w:p w14:paraId="631B63DA" w14:textId="77777777" w:rsidR="004D16C7" w:rsidRPr="00FC2839" w:rsidRDefault="004D16C7" w:rsidP="00EA068F">
            <w:pPr>
              <w:spacing w:before="40" w:after="40"/>
              <w:contextualSpacing/>
            </w:pPr>
          </w:p>
        </w:tc>
        <w:tc>
          <w:tcPr>
            <w:tcW w:w="2040" w:type="dxa"/>
          </w:tcPr>
          <w:p w14:paraId="2CD28327" w14:textId="77777777" w:rsidR="004D16C7" w:rsidRPr="00FC2839" w:rsidRDefault="004D16C7" w:rsidP="00EA068F">
            <w:pPr>
              <w:spacing w:before="40" w:after="40"/>
              <w:contextualSpacing/>
            </w:pPr>
            <w:r w:rsidRPr="00FC2839">
              <w:t xml:space="preserve">3 = Former Smoker </w:t>
            </w:r>
          </w:p>
        </w:tc>
        <w:tc>
          <w:tcPr>
            <w:tcW w:w="0" w:type="auto"/>
          </w:tcPr>
          <w:p w14:paraId="22FE4AA8" w14:textId="77777777" w:rsidR="004D16C7" w:rsidRPr="00FC2839" w:rsidRDefault="004D16C7" w:rsidP="00EA068F">
            <w:pPr>
              <w:spacing w:before="40" w:after="40"/>
              <w:contextualSpacing/>
            </w:pPr>
            <w:r w:rsidRPr="00FC2839">
              <w:t>Definition: </w:t>
            </w:r>
          </w:p>
          <w:p w14:paraId="1082E08E" w14:textId="77777777" w:rsidR="004D16C7" w:rsidRDefault="004D16C7" w:rsidP="00EA068F">
            <w:pPr>
              <w:spacing w:before="40" w:after="40"/>
              <w:contextualSpacing/>
            </w:pPr>
            <w:r w:rsidRPr="00FC2839">
              <w:t>A former smoker is a person who smoked at least 100 cigarettes in his/her lifetime but did not smoke at all in the last 30 days.</w:t>
            </w:r>
          </w:p>
          <w:p w14:paraId="7C6EC58A" w14:textId="77777777" w:rsidR="000F618A" w:rsidRPr="00FC2839" w:rsidRDefault="000F618A" w:rsidP="00EA068F">
            <w:pPr>
              <w:spacing w:before="40" w:after="40"/>
              <w:contextualSpacing/>
            </w:pPr>
          </w:p>
          <w:p w14:paraId="07ED730B" w14:textId="77777777" w:rsidR="004D16C7" w:rsidRPr="00FC2839" w:rsidRDefault="004D16C7" w:rsidP="00EA068F">
            <w:pPr>
              <w:spacing w:before="40" w:after="40"/>
              <w:contextualSpacing/>
            </w:pPr>
            <w:r w:rsidRPr="00FC2839">
              <w:t>Calculation: </w:t>
            </w:r>
          </w:p>
          <w:p w14:paraId="3B631D1A" w14:textId="77777777" w:rsidR="004D16C7" w:rsidRPr="00FC2839" w:rsidRDefault="004D16C7" w:rsidP="00EA068F">
            <w:pPr>
              <w:spacing w:before="40" w:after="40"/>
              <w:contextualSpacing/>
            </w:pPr>
            <w:r w:rsidRPr="00FC2839">
              <w:rPr>
                <w:b/>
                <w:bCs/>
              </w:rPr>
              <w:t>SS_040</w:t>
            </w:r>
            <w:r w:rsidRPr="00FC2839">
              <w:t xml:space="preserve"> (Question 14): Have you ever smoked 100 or more whole cigarettes in your life?</w:t>
            </w:r>
          </w:p>
          <w:p w14:paraId="64603972" w14:textId="77777777" w:rsidR="004D16C7" w:rsidRPr="00FC2839" w:rsidRDefault="004D16C7" w:rsidP="00EA068F">
            <w:pPr>
              <w:spacing w:before="40" w:after="40"/>
              <w:contextualSpacing/>
            </w:pPr>
            <w:r w:rsidRPr="00FC2839">
              <w:t>Valid response  </w:t>
            </w:r>
          </w:p>
          <w:p w14:paraId="5A88C3CC" w14:textId="77777777" w:rsidR="004D16C7" w:rsidRPr="00FC2839" w:rsidRDefault="004D16C7" w:rsidP="00EA068F">
            <w:pPr>
              <w:spacing w:before="40" w:after="40"/>
              <w:contextualSpacing/>
            </w:pPr>
            <w:r w:rsidRPr="00FC2839">
              <w:t>1 (Yes)</w:t>
            </w:r>
          </w:p>
          <w:p w14:paraId="4BCC4CD7" w14:textId="77777777" w:rsidR="004D16C7" w:rsidRPr="00FC2839" w:rsidRDefault="004D16C7" w:rsidP="00EA068F">
            <w:pPr>
              <w:spacing w:before="40" w:after="40"/>
              <w:contextualSpacing/>
            </w:pPr>
            <w:r w:rsidRPr="00FC2839">
              <w:t>AND</w:t>
            </w:r>
          </w:p>
          <w:p w14:paraId="77ACA4E0" w14:textId="77777777" w:rsidR="004D16C7" w:rsidRPr="00FC2839" w:rsidRDefault="004D16C7" w:rsidP="00EA068F">
            <w:pPr>
              <w:spacing w:before="40" w:after="40"/>
              <w:contextualSpacing/>
            </w:pPr>
            <w:r w:rsidRPr="00FC2839">
              <w:rPr>
                <w:b/>
                <w:bCs/>
              </w:rPr>
              <w:t>TP_001</w:t>
            </w:r>
            <w:r w:rsidRPr="00FC2839">
              <w:t xml:space="preserve"> (Question 18a): In the last 30 days, how often did you use any of the following?  </w:t>
            </w:r>
          </w:p>
          <w:p w14:paraId="353E1E3C" w14:textId="77777777" w:rsidR="004D16C7" w:rsidRPr="00FC2839" w:rsidRDefault="004D16C7" w:rsidP="00EA068F">
            <w:pPr>
              <w:spacing w:before="40" w:after="40"/>
              <w:contextualSpacing/>
            </w:pPr>
            <w:r w:rsidRPr="00FC2839">
              <w:t>a)</w:t>
            </w:r>
            <w:r w:rsidRPr="00FC2839">
              <w:tab/>
              <w:t>Cigarettes?</w:t>
            </w:r>
          </w:p>
          <w:p w14:paraId="2B1ABD30" w14:textId="77777777" w:rsidR="004D16C7" w:rsidRPr="00FC2839" w:rsidRDefault="004D16C7" w:rsidP="00EA068F">
            <w:pPr>
              <w:spacing w:before="40" w:after="40"/>
              <w:contextualSpacing/>
            </w:pPr>
            <w:r w:rsidRPr="00FC2839">
              <w:t>Valid response  </w:t>
            </w:r>
          </w:p>
          <w:p w14:paraId="3BD8A8AA" w14:textId="77777777" w:rsidR="004D16C7" w:rsidRPr="00FC2839" w:rsidRDefault="004D16C7" w:rsidP="00EA068F">
            <w:pPr>
              <w:spacing w:before="40" w:after="40"/>
              <w:contextualSpacing/>
            </w:pPr>
            <w:r w:rsidRPr="00FC2839">
              <w:t>4 (Tried, but did not use in the last 30 days)</w:t>
            </w:r>
          </w:p>
        </w:tc>
      </w:tr>
      <w:tr w:rsidR="00652BE6" w:rsidRPr="00FC2839" w14:paraId="53719553" w14:textId="77777777" w:rsidTr="005405BD">
        <w:tc>
          <w:tcPr>
            <w:tcW w:w="1838" w:type="dxa"/>
            <w:vMerge/>
          </w:tcPr>
          <w:p w14:paraId="6F696691" w14:textId="77777777" w:rsidR="004D16C7" w:rsidRPr="00FC2839" w:rsidRDefault="004D16C7" w:rsidP="00EA068F">
            <w:pPr>
              <w:spacing w:before="40" w:after="40"/>
              <w:contextualSpacing/>
            </w:pPr>
          </w:p>
        </w:tc>
        <w:tc>
          <w:tcPr>
            <w:tcW w:w="2977" w:type="dxa"/>
            <w:vMerge/>
          </w:tcPr>
          <w:p w14:paraId="3990A990" w14:textId="77777777" w:rsidR="004D16C7" w:rsidRPr="00FC2839" w:rsidRDefault="004D16C7" w:rsidP="00EA068F">
            <w:pPr>
              <w:spacing w:before="40" w:after="40"/>
              <w:contextualSpacing/>
            </w:pPr>
          </w:p>
        </w:tc>
        <w:tc>
          <w:tcPr>
            <w:tcW w:w="2040" w:type="dxa"/>
          </w:tcPr>
          <w:p w14:paraId="7DC5BE78" w14:textId="77777777" w:rsidR="004D16C7" w:rsidRPr="00FC2839" w:rsidRDefault="004D16C7" w:rsidP="00EA068F">
            <w:pPr>
              <w:spacing w:before="40" w:after="40"/>
              <w:contextualSpacing/>
            </w:pPr>
            <w:r w:rsidRPr="00FC2839">
              <w:t xml:space="preserve">4 = Experimental Smoker (Beginner) </w:t>
            </w:r>
          </w:p>
        </w:tc>
        <w:tc>
          <w:tcPr>
            <w:tcW w:w="0" w:type="auto"/>
          </w:tcPr>
          <w:p w14:paraId="2628F489" w14:textId="77777777" w:rsidR="004D16C7" w:rsidRPr="00FC2839" w:rsidRDefault="004D16C7" w:rsidP="00EA068F">
            <w:pPr>
              <w:spacing w:before="40" w:after="40"/>
              <w:contextualSpacing/>
            </w:pPr>
            <w:r w:rsidRPr="00FC2839">
              <w:t>Definition: </w:t>
            </w:r>
          </w:p>
          <w:p w14:paraId="0C39F7D3" w14:textId="77777777" w:rsidR="004D16C7" w:rsidRDefault="004D16C7" w:rsidP="00EA068F">
            <w:pPr>
              <w:spacing w:before="40" w:after="40"/>
              <w:contextualSpacing/>
            </w:pPr>
            <w:r w:rsidRPr="00FC2839">
              <w:t>An experimental smoker is a person who has smoked in the last 30 days but has not smoked 100 or more cigarettes.</w:t>
            </w:r>
          </w:p>
          <w:p w14:paraId="69D8EBE7" w14:textId="77777777" w:rsidR="000F618A" w:rsidRPr="00FC2839" w:rsidRDefault="000F618A" w:rsidP="00EA068F">
            <w:pPr>
              <w:spacing w:before="40" w:after="40"/>
              <w:contextualSpacing/>
            </w:pPr>
          </w:p>
          <w:p w14:paraId="26E51B24" w14:textId="77777777" w:rsidR="004D16C7" w:rsidRPr="00FC2839" w:rsidRDefault="004D16C7" w:rsidP="00EA068F">
            <w:pPr>
              <w:spacing w:before="40" w:after="40"/>
              <w:contextualSpacing/>
            </w:pPr>
            <w:r w:rsidRPr="00FC2839">
              <w:t>Calculation: </w:t>
            </w:r>
          </w:p>
          <w:p w14:paraId="3E4F047A" w14:textId="77777777" w:rsidR="004D16C7" w:rsidRPr="00FC2839" w:rsidRDefault="004D16C7" w:rsidP="00EA068F">
            <w:pPr>
              <w:spacing w:before="40" w:after="40"/>
              <w:contextualSpacing/>
            </w:pPr>
            <w:r w:rsidRPr="00FC2839">
              <w:rPr>
                <w:b/>
                <w:bCs/>
              </w:rPr>
              <w:t>SS_030</w:t>
            </w:r>
            <w:r w:rsidRPr="00FC2839">
              <w:t xml:space="preserve"> (Question 13): Have you ever smoked a whole cigarette?</w:t>
            </w:r>
          </w:p>
          <w:p w14:paraId="786B9256" w14:textId="77777777" w:rsidR="004D16C7" w:rsidRPr="00FC2839" w:rsidRDefault="004D16C7" w:rsidP="00EA068F">
            <w:pPr>
              <w:spacing w:before="40" w:after="40"/>
              <w:contextualSpacing/>
            </w:pPr>
            <w:r w:rsidRPr="00FC2839">
              <w:t>Valid response  </w:t>
            </w:r>
          </w:p>
          <w:p w14:paraId="51D9DB29" w14:textId="77777777" w:rsidR="004D16C7" w:rsidRPr="00FC2839" w:rsidRDefault="004D16C7" w:rsidP="00EA068F">
            <w:pPr>
              <w:spacing w:before="40" w:after="40"/>
              <w:contextualSpacing/>
            </w:pPr>
            <w:r w:rsidRPr="00FC2839">
              <w:t>1 (Yes)</w:t>
            </w:r>
          </w:p>
          <w:p w14:paraId="2DB99FB8" w14:textId="77777777" w:rsidR="004D16C7" w:rsidRPr="00FC2839" w:rsidRDefault="004D16C7" w:rsidP="00EA068F">
            <w:pPr>
              <w:spacing w:before="40" w:after="40"/>
              <w:contextualSpacing/>
            </w:pPr>
            <w:r w:rsidRPr="00FC2839">
              <w:t>AND</w:t>
            </w:r>
          </w:p>
          <w:p w14:paraId="453117EE" w14:textId="77777777" w:rsidR="004D16C7" w:rsidRPr="00FC2839" w:rsidRDefault="004D16C7" w:rsidP="00EA068F">
            <w:pPr>
              <w:spacing w:before="40" w:after="40"/>
              <w:contextualSpacing/>
            </w:pPr>
            <w:r w:rsidRPr="00FC2839">
              <w:rPr>
                <w:b/>
                <w:bCs/>
              </w:rPr>
              <w:t>SS_040</w:t>
            </w:r>
            <w:r w:rsidRPr="00FC2839">
              <w:t xml:space="preserve"> (Question 14): Have you ever smoked 100 or more whole cigarettes in your life?</w:t>
            </w:r>
          </w:p>
          <w:p w14:paraId="076FE73F" w14:textId="77777777" w:rsidR="004D16C7" w:rsidRPr="00FC2839" w:rsidRDefault="004D16C7" w:rsidP="00EA068F">
            <w:pPr>
              <w:spacing w:before="40" w:after="40"/>
              <w:contextualSpacing/>
            </w:pPr>
            <w:r w:rsidRPr="00FC2839">
              <w:t>Valid response  </w:t>
            </w:r>
          </w:p>
          <w:p w14:paraId="6B0710EF" w14:textId="77777777" w:rsidR="004D16C7" w:rsidRPr="00FC2839" w:rsidRDefault="004D16C7" w:rsidP="00EA068F">
            <w:pPr>
              <w:spacing w:before="40" w:after="40"/>
              <w:contextualSpacing/>
            </w:pPr>
            <w:r w:rsidRPr="00FC2839">
              <w:t>2 (No)</w:t>
            </w:r>
          </w:p>
          <w:p w14:paraId="092191BF" w14:textId="77777777" w:rsidR="004D16C7" w:rsidRPr="00FC2839" w:rsidRDefault="004D16C7" w:rsidP="00EA068F">
            <w:pPr>
              <w:spacing w:before="40" w:after="40"/>
              <w:contextualSpacing/>
            </w:pPr>
            <w:r w:rsidRPr="00FC2839">
              <w:t>AND</w:t>
            </w:r>
          </w:p>
          <w:p w14:paraId="67E0F5AC" w14:textId="77777777" w:rsidR="004D16C7" w:rsidRPr="00FC2839" w:rsidRDefault="004D16C7" w:rsidP="00EA068F">
            <w:pPr>
              <w:spacing w:before="40" w:after="40"/>
              <w:contextualSpacing/>
            </w:pPr>
            <w:r w:rsidRPr="00FC2839">
              <w:rPr>
                <w:b/>
                <w:bCs/>
              </w:rPr>
              <w:t>TP_001</w:t>
            </w:r>
            <w:r w:rsidRPr="00FC2839">
              <w:t xml:space="preserve"> (Question 18a): In the last 30 days, how often did you use any of the following?  </w:t>
            </w:r>
          </w:p>
          <w:p w14:paraId="3C3DA48C" w14:textId="77777777" w:rsidR="004D16C7" w:rsidRPr="00FC2839" w:rsidRDefault="004D16C7" w:rsidP="00EA068F">
            <w:pPr>
              <w:spacing w:before="40" w:after="40"/>
              <w:contextualSpacing/>
            </w:pPr>
            <w:r w:rsidRPr="00FC2839">
              <w:t>a)</w:t>
            </w:r>
            <w:r w:rsidRPr="00FC2839">
              <w:tab/>
              <w:t>Cigarettes?</w:t>
            </w:r>
          </w:p>
          <w:p w14:paraId="23DE5944" w14:textId="77777777" w:rsidR="004D16C7" w:rsidRPr="00FC2839" w:rsidRDefault="004D16C7" w:rsidP="00EA068F">
            <w:pPr>
              <w:spacing w:before="40" w:after="40"/>
              <w:contextualSpacing/>
            </w:pPr>
            <w:r w:rsidRPr="00FC2839">
              <w:t>1 (Daily) </w:t>
            </w:r>
          </w:p>
          <w:p w14:paraId="24134758" w14:textId="77777777" w:rsidR="004D16C7" w:rsidRPr="00FC2839" w:rsidRDefault="004D16C7" w:rsidP="00EA068F">
            <w:pPr>
              <w:spacing w:before="40" w:after="40"/>
              <w:contextualSpacing/>
            </w:pPr>
            <w:r w:rsidRPr="00FC2839">
              <w:t>2 (Less than daily, but at least once a week) </w:t>
            </w:r>
          </w:p>
          <w:p w14:paraId="12A4B2F1" w14:textId="77777777" w:rsidR="004D16C7" w:rsidRPr="00FC2839" w:rsidRDefault="004D16C7" w:rsidP="00EA068F">
            <w:pPr>
              <w:spacing w:before="40" w:after="40"/>
              <w:contextualSpacing/>
            </w:pPr>
            <w:r w:rsidRPr="00FC2839">
              <w:t>3 (Less than weekly, but at least once in the last 30 days)</w:t>
            </w:r>
          </w:p>
        </w:tc>
      </w:tr>
      <w:tr w:rsidR="00652BE6" w:rsidRPr="00FC2839" w14:paraId="3BC56775" w14:textId="77777777" w:rsidTr="005405BD">
        <w:tc>
          <w:tcPr>
            <w:tcW w:w="1838" w:type="dxa"/>
            <w:vMerge/>
          </w:tcPr>
          <w:p w14:paraId="477A7FD2" w14:textId="77777777" w:rsidR="004D16C7" w:rsidRPr="00FC2839" w:rsidRDefault="004D16C7" w:rsidP="00EA068F">
            <w:pPr>
              <w:spacing w:before="40" w:after="40"/>
              <w:contextualSpacing/>
            </w:pPr>
          </w:p>
        </w:tc>
        <w:tc>
          <w:tcPr>
            <w:tcW w:w="2977" w:type="dxa"/>
            <w:vMerge/>
          </w:tcPr>
          <w:p w14:paraId="41867FFE" w14:textId="77777777" w:rsidR="004D16C7" w:rsidRPr="00FC2839" w:rsidRDefault="004D16C7" w:rsidP="00EA068F">
            <w:pPr>
              <w:spacing w:before="40" w:after="40"/>
              <w:contextualSpacing/>
            </w:pPr>
          </w:p>
        </w:tc>
        <w:tc>
          <w:tcPr>
            <w:tcW w:w="2040" w:type="dxa"/>
          </w:tcPr>
          <w:p w14:paraId="5FE911E8" w14:textId="77777777" w:rsidR="004D16C7" w:rsidRPr="00FC2839" w:rsidRDefault="004D16C7" w:rsidP="00EA068F">
            <w:pPr>
              <w:spacing w:before="40" w:after="40"/>
              <w:contextualSpacing/>
            </w:pPr>
            <w:r w:rsidRPr="00FC2839">
              <w:t xml:space="preserve">5 = Past Experimental Smoker </w:t>
            </w:r>
          </w:p>
        </w:tc>
        <w:tc>
          <w:tcPr>
            <w:tcW w:w="0" w:type="auto"/>
          </w:tcPr>
          <w:p w14:paraId="0B60DAEF" w14:textId="77777777" w:rsidR="004D16C7" w:rsidRPr="00FC2839" w:rsidRDefault="004D16C7" w:rsidP="00EA068F">
            <w:pPr>
              <w:spacing w:before="40" w:after="40"/>
              <w:contextualSpacing/>
            </w:pPr>
            <w:r w:rsidRPr="00FC2839">
              <w:t>Definition: </w:t>
            </w:r>
          </w:p>
          <w:p w14:paraId="1DBBBAA6" w14:textId="77777777" w:rsidR="004D16C7" w:rsidRDefault="004D16C7" w:rsidP="00EA068F">
            <w:pPr>
              <w:spacing w:before="40" w:after="40"/>
              <w:contextualSpacing/>
            </w:pPr>
            <w:r w:rsidRPr="00FC2839">
              <w:t>A past experimental smoker is a person who has smoked a whole cigarette but did not smoke in the last 30 days and also did not smoke 100 cigarettes in his/her lifetime.</w:t>
            </w:r>
          </w:p>
          <w:p w14:paraId="20FAD2F2" w14:textId="77777777" w:rsidR="000F618A" w:rsidRPr="00FC2839" w:rsidRDefault="000F618A" w:rsidP="00EA068F">
            <w:pPr>
              <w:spacing w:before="40" w:after="40"/>
              <w:contextualSpacing/>
            </w:pPr>
          </w:p>
          <w:p w14:paraId="45F43225" w14:textId="77777777" w:rsidR="004D16C7" w:rsidRPr="00FC2839" w:rsidRDefault="004D16C7" w:rsidP="00EA068F">
            <w:pPr>
              <w:spacing w:before="40" w:after="40"/>
              <w:contextualSpacing/>
            </w:pPr>
            <w:r w:rsidRPr="00FC2839">
              <w:t>Calculation: </w:t>
            </w:r>
          </w:p>
          <w:p w14:paraId="443485FD" w14:textId="77777777" w:rsidR="004D16C7" w:rsidRPr="00FC2839" w:rsidRDefault="004D16C7" w:rsidP="00EA068F">
            <w:pPr>
              <w:spacing w:before="40" w:after="40"/>
              <w:contextualSpacing/>
            </w:pPr>
            <w:r w:rsidRPr="00FC2839">
              <w:rPr>
                <w:b/>
                <w:bCs/>
              </w:rPr>
              <w:t>SS_030</w:t>
            </w:r>
            <w:r w:rsidRPr="00FC2839">
              <w:t xml:space="preserve"> (Question 13): Have you ever smoked a </w:t>
            </w:r>
            <w:r w:rsidRPr="00FC2839">
              <w:rPr>
                <w:u w:val="single"/>
              </w:rPr>
              <w:t>whole</w:t>
            </w:r>
            <w:r w:rsidRPr="00FC2839">
              <w:t xml:space="preserve"> cigarette?</w:t>
            </w:r>
          </w:p>
          <w:p w14:paraId="2E051EDE" w14:textId="77777777" w:rsidR="004D16C7" w:rsidRPr="00FC2839" w:rsidRDefault="004D16C7" w:rsidP="00EA068F">
            <w:pPr>
              <w:spacing w:before="40" w:after="40"/>
              <w:contextualSpacing/>
            </w:pPr>
            <w:r w:rsidRPr="00FC2839">
              <w:t>Valid response  </w:t>
            </w:r>
          </w:p>
          <w:p w14:paraId="157DE9F7" w14:textId="77777777" w:rsidR="004D16C7" w:rsidRPr="00FC2839" w:rsidRDefault="004D16C7" w:rsidP="00EA068F">
            <w:pPr>
              <w:spacing w:before="40" w:after="40"/>
              <w:contextualSpacing/>
            </w:pPr>
            <w:r w:rsidRPr="00FC2839">
              <w:t>1 (Yes)</w:t>
            </w:r>
          </w:p>
          <w:p w14:paraId="1A856EDE" w14:textId="77777777" w:rsidR="004D16C7" w:rsidRPr="00FC2839" w:rsidRDefault="004D16C7" w:rsidP="00EA068F">
            <w:pPr>
              <w:spacing w:before="40" w:after="40"/>
              <w:contextualSpacing/>
            </w:pPr>
            <w:r w:rsidRPr="00FC2839">
              <w:t>AND</w:t>
            </w:r>
          </w:p>
          <w:p w14:paraId="0BFAEEBA" w14:textId="77777777" w:rsidR="004D16C7" w:rsidRPr="00FC2839" w:rsidRDefault="004D16C7" w:rsidP="00EA068F">
            <w:pPr>
              <w:spacing w:before="40" w:after="40"/>
              <w:contextualSpacing/>
            </w:pPr>
            <w:r w:rsidRPr="00FC2839">
              <w:rPr>
                <w:b/>
                <w:bCs/>
              </w:rPr>
              <w:t>SS_040</w:t>
            </w:r>
            <w:r w:rsidRPr="00FC2839">
              <w:t xml:space="preserve"> (Question 14): Have you ever smoked 100 or more whole cigarettes in your life?</w:t>
            </w:r>
          </w:p>
          <w:p w14:paraId="34A51243" w14:textId="77777777" w:rsidR="004D16C7" w:rsidRPr="00FC2839" w:rsidRDefault="004D16C7" w:rsidP="00EA068F">
            <w:pPr>
              <w:spacing w:before="40" w:after="40"/>
              <w:contextualSpacing/>
            </w:pPr>
            <w:r w:rsidRPr="00FC2839">
              <w:t>Valid response  </w:t>
            </w:r>
          </w:p>
          <w:p w14:paraId="3BBA7320" w14:textId="77777777" w:rsidR="004D16C7" w:rsidRPr="00FC2839" w:rsidRDefault="004D16C7" w:rsidP="00EA068F">
            <w:pPr>
              <w:spacing w:before="40" w:after="40"/>
              <w:contextualSpacing/>
            </w:pPr>
            <w:r w:rsidRPr="00FC2839">
              <w:t>2 (No)</w:t>
            </w:r>
          </w:p>
          <w:p w14:paraId="7ADF63D8" w14:textId="77777777" w:rsidR="004D16C7" w:rsidRPr="00FC2839" w:rsidRDefault="004D16C7" w:rsidP="00EA068F">
            <w:pPr>
              <w:spacing w:before="40" w:after="40"/>
              <w:contextualSpacing/>
            </w:pPr>
            <w:r w:rsidRPr="00FC2839">
              <w:t>AND</w:t>
            </w:r>
          </w:p>
          <w:p w14:paraId="670651C6" w14:textId="77777777" w:rsidR="004D16C7" w:rsidRPr="00FC2839" w:rsidRDefault="004D16C7" w:rsidP="00EA068F">
            <w:pPr>
              <w:spacing w:before="40" w:after="40"/>
              <w:contextualSpacing/>
            </w:pPr>
            <w:r w:rsidRPr="00FC2839">
              <w:rPr>
                <w:b/>
                <w:bCs/>
              </w:rPr>
              <w:t>TP_001</w:t>
            </w:r>
            <w:r w:rsidRPr="00FC2839">
              <w:t xml:space="preserve"> (Question 18a): In the last 30 days, how often did you use any of the following?  </w:t>
            </w:r>
          </w:p>
          <w:p w14:paraId="787BFFF4" w14:textId="77777777" w:rsidR="004D16C7" w:rsidRPr="00FC2839" w:rsidRDefault="004D16C7" w:rsidP="00EA068F">
            <w:pPr>
              <w:spacing w:before="40" w:after="40"/>
              <w:contextualSpacing/>
            </w:pPr>
            <w:r w:rsidRPr="00FC2839">
              <w:t>a)</w:t>
            </w:r>
            <w:r w:rsidRPr="00FC2839">
              <w:tab/>
              <w:t>Cigarettes?</w:t>
            </w:r>
          </w:p>
          <w:p w14:paraId="48172A7A" w14:textId="77777777" w:rsidR="004D16C7" w:rsidRPr="00FC2839" w:rsidRDefault="004D16C7" w:rsidP="00EA068F">
            <w:pPr>
              <w:spacing w:before="40" w:after="40"/>
              <w:contextualSpacing/>
            </w:pPr>
            <w:r w:rsidRPr="00FC2839">
              <w:t>4 (Tried, but did not use in the last 30 days)</w:t>
            </w:r>
          </w:p>
        </w:tc>
      </w:tr>
      <w:tr w:rsidR="00652BE6" w:rsidRPr="00FC2839" w14:paraId="292B3D35" w14:textId="77777777" w:rsidTr="005405BD">
        <w:tc>
          <w:tcPr>
            <w:tcW w:w="1838" w:type="dxa"/>
            <w:vMerge/>
          </w:tcPr>
          <w:p w14:paraId="1F1EC4E1" w14:textId="77777777" w:rsidR="004D16C7" w:rsidRPr="00FC2839" w:rsidRDefault="004D16C7" w:rsidP="00EA068F">
            <w:pPr>
              <w:spacing w:before="40" w:after="40"/>
              <w:contextualSpacing/>
            </w:pPr>
          </w:p>
        </w:tc>
        <w:tc>
          <w:tcPr>
            <w:tcW w:w="2977" w:type="dxa"/>
            <w:vMerge/>
          </w:tcPr>
          <w:p w14:paraId="7A73A940" w14:textId="77777777" w:rsidR="004D16C7" w:rsidRPr="00FC2839" w:rsidRDefault="004D16C7" w:rsidP="00EA068F">
            <w:pPr>
              <w:spacing w:before="40" w:after="40"/>
              <w:contextualSpacing/>
            </w:pPr>
          </w:p>
        </w:tc>
        <w:tc>
          <w:tcPr>
            <w:tcW w:w="2040" w:type="dxa"/>
          </w:tcPr>
          <w:p w14:paraId="42310153" w14:textId="77777777" w:rsidR="004D16C7" w:rsidRPr="00FC2839" w:rsidRDefault="004D16C7" w:rsidP="00EA068F">
            <w:pPr>
              <w:spacing w:before="40" w:after="40"/>
              <w:contextualSpacing/>
            </w:pPr>
            <w:r w:rsidRPr="00FC2839">
              <w:t xml:space="preserve">6 = Puffer </w:t>
            </w:r>
          </w:p>
        </w:tc>
        <w:tc>
          <w:tcPr>
            <w:tcW w:w="0" w:type="auto"/>
          </w:tcPr>
          <w:p w14:paraId="6D0C9767" w14:textId="77777777" w:rsidR="004D16C7" w:rsidRPr="00FC2839" w:rsidRDefault="004D16C7" w:rsidP="00EA068F">
            <w:pPr>
              <w:spacing w:before="40" w:after="40"/>
              <w:contextualSpacing/>
            </w:pPr>
            <w:r w:rsidRPr="00FC2839">
              <w:t>Definition: </w:t>
            </w:r>
          </w:p>
          <w:p w14:paraId="17194AD9" w14:textId="77777777" w:rsidR="004D16C7" w:rsidRDefault="004D16C7" w:rsidP="00EA068F">
            <w:pPr>
              <w:spacing w:before="40" w:after="40"/>
              <w:contextualSpacing/>
            </w:pPr>
            <w:r w:rsidRPr="00FC2839">
              <w:t>A puffer is a person who has tried smoking, but has never smoked a whole cigarette.</w:t>
            </w:r>
          </w:p>
          <w:p w14:paraId="05035767" w14:textId="77777777" w:rsidR="000F618A" w:rsidRPr="00FC2839" w:rsidRDefault="000F618A" w:rsidP="00EA068F">
            <w:pPr>
              <w:spacing w:before="40" w:after="40"/>
              <w:contextualSpacing/>
            </w:pPr>
          </w:p>
          <w:p w14:paraId="40592732" w14:textId="77777777" w:rsidR="004D16C7" w:rsidRPr="00FC2839" w:rsidRDefault="004D16C7" w:rsidP="00EA068F">
            <w:pPr>
              <w:spacing w:before="40" w:after="40"/>
              <w:contextualSpacing/>
            </w:pPr>
            <w:r w:rsidRPr="00FC2839">
              <w:t>Calculation: </w:t>
            </w:r>
          </w:p>
          <w:p w14:paraId="37418421" w14:textId="77777777" w:rsidR="004D16C7" w:rsidRPr="00FC2839" w:rsidRDefault="004D16C7" w:rsidP="00EA068F">
            <w:pPr>
              <w:spacing w:before="40" w:after="40"/>
              <w:contextualSpacing/>
            </w:pPr>
            <w:r w:rsidRPr="00FC2839">
              <w:rPr>
                <w:b/>
                <w:bCs/>
              </w:rPr>
              <w:t>SS_010</w:t>
            </w:r>
            <w:r w:rsidRPr="00FC2839">
              <w:t xml:space="preserve"> (Question 10): Have you </w:t>
            </w:r>
            <w:r w:rsidRPr="00FC2839">
              <w:rPr>
                <w:u w:val="single"/>
              </w:rPr>
              <w:t>ever</w:t>
            </w:r>
            <w:r w:rsidRPr="00FC2839">
              <w:t xml:space="preserve"> tried cigarette smoking, even just a few puffs?</w:t>
            </w:r>
          </w:p>
          <w:p w14:paraId="6776AD18" w14:textId="77777777" w:rsidR="004D16C7" w:rsidRPr="00FC2839" w:rsidRDefault="004D16C7" w:rsidP="00EA068F">
            <w:pPr>
              <w:spacing w:before="40" w:after="40"/>
              <w:contextualSpacing/>
            </w:pPr>
            <w:r w:rsidRPr="00FC2839">
              <w:t>Valid response </w:t>
            </w:r>
          </w:p>
          <w:p w14:paraId="4EDB5A05" w14:textId="77777777" w:rsidR="004D16C7" w:rsidRPr="00FC2839" w:rsidRDefault="004D16C7" w:rsidP="00EA068F">
            <w:pPr>
              <w:spacing w:before="40" w:after="40"/>
              <w:contextualSpacing/>
            </w:pPr>
            <w:r w:rsidRPr="00FC2839">
              <w:t>1 (Yes)</w:t>
            </w:r>
          </w:p>
          <w:p w14:paraId="501945A9" w14:textId="77777777" w:rsidR="004D16C7" w:rsidRPr="00FC2839" w:rsidRDefault="004D16C7" w:rsidP="00EA068F">
            <w:pPr>
              <w:spacing w:before="40" w:after="40"/>
              <w:contextualSpacing/>
            </w:pPr>
            <w:r w:rsidRPr="00FC2839">
              <w:t>AND</w:t>
            </w:r>
          </w:p>
          <w:p w14:paraId="7492480C" w14:textId="77777777" w:rsidR="004D16C7" w:rsidRPr="00FC2839" w:rsidRDefault="004D16C7" w:rsidP="00EA068F">
            <w:pPr>
              <w:spacing w:before="40" w:after="40"/>
              <w:contextualSpacing/>
            </w:pPr>
            <w:r w:rsidRPr="00FC2839">
              <w:rPr>
                <w:b/>
                <w:bCs/>
              </w:rPr>
              <w:t>SS_030</w:t>
            </w:r>
            <w:r w:rsidRPr="00FC2839">
              <w:t xml:space="preserve"> (Question 13): Have you ever smoked a </w:t>
            </w:r>
            <w:r w:rsidRPr="00FC2839">
              <w:rPr>
                <w:u w:val="single"/>
              </w:rPr>
              <w:t>whole</w:t>
            </w:r>
            <w:r w:rsidRPr="00FC2839">
              <w:t xml:space="preserve"> cigarette?</w:t>
            </w:r>
          </w:p>
          <w:p w14:paraId="2AE2E487" w14:textId="77777777" w:rsidR="004D16C7" w:rsidRPr="00FC2839" w:rsidRDefault="004D16C7" w:rsidP="00EA068F">
            <w:pPr>
              <w:spacing w:before="40" w:after="40"/>
              <w:contextualSpacing/>
            </w:pPr>
            <w:r w:rsidRPr="00FC2839">
              <w:t>Valid response  </w:t>
            </w:r>
          </w:p>
          <w:p w14:paraId="5D65E5BC" w14:textId="77777777" w:rsidR="004D16C7" w:rsidRPr="00FC2839" w:rsidRDefault="004D16C7" w:rsidP="00EA068F">
            <w:pPr>
              <w:spacing w:before="40" w:after="40"/>
              <w:contextualSpacing/>
            </w:pPr>
            <w:r w:rsidRPr="00FC2839">
              <w:t>2 (No)</w:t>
            </w:r>
          </w:p>
        </w:tc>
      </w:tr>
      <w:tr w:rsidR="00652BE6" w:rsidRPr="00FC2839" w14:paraId="0A7A7BE9" w14:textId="77777777" w:rsidTr="005405BD">
        <w:tc>
          <w:tcPr>
            <w:tcW w:w="1838" w:type="dxa"/>
            <w:vMerge/>
          </w:tcPr>
          <w:p w14:paraId="7AD7E0E8" w14:textId="77777777" w:rsidR="004D16C7" w:rsidRPr="00FC2839" w:rsidRDefault="004D16C7" w:rsidP="00EA068F">
            <w:pPr>
              <w:spacing w:before="40" w:after="40"/>
              <w:contextualSpacing/>
            </w:pPr>
          </w:p>
        </w:tc>
        <w:tc>
          <w:tcPr>
            <w:tcW w:w="2977" w:type="dxa"/>
            <w:vMerge/>
          </w:tcPr>
          <w:p w14:paraId="46DC2F7F" w14:textId="77777777" w:rsidR="004D16C7" w:rsidRPr="00FC2839" w:rsidRDefault="004D16C7" w:rsidP="00EA068F">
            <w:pPr>
              <w:spacing w:before="40" w:after="40"/>
              <w:contextualSpacing/>
            </w:pPr>
          </w:p>
        </w:tc>
        <w:tc>
          <w:tcPr>
            <w:tcW w:w="2040" w:type="dxa"/>
          </w:tcPr>
          <w:p w14:paraId="081707DD" w14:textId="77777777" w:rsidR="004D16C7" w:rsidRPr="00FC2839" w:rsidRDefault="004D16C7" w:rsidP="00EA068F">
            <w:pPr>
              <w:spacing w:before="40" w:after="40"/>
              <w:contextualSpacing/>
            </w:pPr>
            <w:r w:rsidRPr="00FC2839">
              <w:t>7 = Never Tried</w:t>
            </w:r>
          </w:p>
        </w:tc>
        <w:tc>
          <w:tcPr>
            <w:tcW w:w="0" w:type="auto"/>
          </w:tcPr>
          <w:p w14:paraId="76954BE6" w14:textId="77777777" w:rsidR="004D16C7" w:rsidRPr="00FC2839" w:rsidRDefault="004D16C7" w:rsidP="00EA068F">
            <w:pPr>
              <w:spacing w:before="40" w:after="40"/>
              <w:contextualSpacing/>
            </w:pPr>
            <w:r w:rsidRPr="00FC2839">
              <w:t>Definition: </w:t>
            </w:r>
          </w:p>
          <w:p w14:paraId="588DB39C" w14:textId="77777777" w:rsidR="004D16C7" w:rsidRDefault="004D16C7" w:rsidP="00EA068F">
            <w:pPr>
              <w:spacing w:before="40" w:after="40"/>
              <w:contextualSpacing/>
            </w:pPr>
            <w:r w:rsidRPr="00FC2839">
              <w:t>A person classified as never tried, has never tried a cigarette, not even just a few puffs.</w:t>
            </w:r>
          </w:p>
          <w:p w14:paraId="7208A374" w14:textId="77777777" w:rsidR="000F618A" w:rsidRPr="00FC2839" w:rsidRDefault="000F618A" w:rsidP="00EA068F">
            <w:pPr>
              <w:spacing w:before="40" w:after="40"/>
              <w:contextualSpacing/>
            </w:pPr>
          </w:p>
          <w:p w14:paraId="4F3047A8" w14:textId="77777777" w:rsidR="004D16C7" w:rsidRPr="00FC2839" w:rsidRDefault="004D16C7" w:rsidP="00EA068F">
            <w:pPr>
              <w:spacing w:before="40" w:after="40"/>
              <w:contextualSpacing/>
            </w:pPr>
            <w:r w:rsidRPr="00FC2839">
              <w:t>Calculation: </w:t>
            </w:r>
          </w:p>
          <w:p w14:paraId="0A39C5A9" w14:textId="77777777" w:rsidR="004D16C7" w:rsidRPr="00FC2839" w:rsidRDefault="004D16C7" w:rsidP="00EA068F">
            <w:pPr>
              <w:spacing w:before="40" w:after="40"/>
              <w:contextualSpacing/>
            </w:pPr>
            <w:r w:rsidRPr="00FC2839">
              <w:rPr>
                <w:b/>
                <w:bCs/>
              </w:rPr>
              <w:t>SS_010</w:t>
            </w:r>
            <w:r w:rsidRPr="00FC2839">
              <w:t xml:space="preserve"> (Question 7): Have you </w:t>
            </w:r>
            <w:r w:rsidRPr="00FC2839">
              <w:rPr>
                <w:u w:val="single"/>
              </w:rPr>
              <w:t>ever</w:t>
            </w:r>
            <w:r w:rsidRPr="00FC2839">
              <w:t xml:space="preserve"> tried cigarette smoking, even just a few puffs?</w:t>
            </w:r>
          </w:p>
          <w:p w14:paraId="65609EC3" w14:textId="77777777" w:rsidR="004D16C7" w:rsidRPr="00FC2839" w:rsidRDefault="004D16C7" w:rsidP="00EA068F">
            <w:pPr>
              <w:spacing w:before="40" w:after="40"/>
              <w:contextualSpacing/>
            </w:pPr>
            <w:r w:rsidRPr="00FC2839">
              <w:t>Valid response  </w:t>
            </w:r>
          </w:p>
          <w:p w14:paraId="46B78BC9" w14:textId="77777777" w:rsidR="004D16C7" w:rsidRPr="00FC2839" w:rsidRDefault="004D16C7" w:rsidP="00EA068F">
            <w:pPr>
              <w:spacing w:before="40" w:after="40"/>
              <w:contextualSpacing/>
            </w:pPr>
            <w:r w:rsidRPr="00FC2839">
              <w:t>2 (No)</w:t>
            </w:r>
          </w:p>
        </w:tc>
      </w:tr>
      <w:tr w:rsidR="00652BE6" w:rsidRPr="00FC2839" w14:paraId="2BB32296" w14:textId="77777777" w:rsidTr="005405BD">
        <w:tc>
          <w:tcPr>
            <w:tcW w:w="1838" w:type="dxa"/>
            <w:vMerge/>
          </w:tcPr>
          <w:p w14:paraId="17F03D9D" w14:textId="77777777" w:rsidR="004D16C7" w:rsidRPr="00FC2839" w:rsidRDefault="004D16C7" w:rsidP="00EA068F">
            <w:pPr>
              <w:spacing w:before="40" w:after="40"/>
              <w:contextualSpacing/>
            </w:pPr>
          </w:p>
        </w:tc>
        <w:tc>
          <w:tcPr>
            <w:tcW w:w="2977" w:type="dxa"/>
            <w:vMerge/>
          </w:tcPr>
          <w:p w14:paraId="76786AB3" w14:textId="77777777" w:rsidR="004D16C7" w:rsidRPr="00FC2839" w:rsidRDefault="004D16C7" w:rsidP="00EA068F">
            <w:pPr>
              <w:spacing w:before="40" w:after="40"/>
              <w:contextualSpacing/>
            </w:pPr>
          </w:p>
        </w:tc>
        <w:tc>
          <w:tcPr>
            <w:tcW w:w="2040" w:type="dxa"/>
          </w:tcPr>
          <w:p w14:paraId="04A25DDA" w14:textId="77777777" w:rsidR="004D16C7" w:rsidRPr="00FC2839" w:rsidRDefault="004D16C7" w:rsidP="00EA068F">
            <w:pPr>
              <w:spacing w:before="40" w:after="40"/>
              <w:contextualSpacing/>
            </w:pPr>
            <w:r w:rsidRPr="00FC2839">
              <w:t>99 = Not Stated</w:t>
            </w:r>
          </w:p>
        </w:tc>
        <w:tc>
          <w:tcPr>
            <w:tcW w:w="0" w:type="auto"/>
          </w:tcPr>
          <w:p w14:paraId="63F71B62" w14:textId="77777777" w:rsidR="004D16C7" w:rsidRPr="00FC2839" w:rsidRDefault="004D16C7" w:rsidP="00EA068F">
            <w:pPr>
              <w:spacing w:before="40" w:after="40"/>
              <w:contextualSpacing/>
            </w:pPr>
            <w:r w:rsidRPr="00FC2839">
              <w:t>Definition: </w:t>
            </w:r>
          </w:p>
          <w:p w14:paraId="19E2585E" w14:textId="77777777" w:rsidR="004D16C7" w:rsidRPr="00FC2839" w:rsidRDefault="004D16C7" w:rsidP="00EA068F">
            <w:pPr>
              <w:spacing w:before="40" w:after="40"/>
              <w:contextualSpacing/>
            </w:pPr>
            <w:r w:rsidRPr="00FC2839">
              <w:t>Detailed smoking status unknown. Respondents whose detailed smoking status could not be determined due to missing responses in one or more contributing variable(s).</w:t>
            </w:r>
          </w:p>
          <w:p w14:paraId="1B64D8DB" w14:textId="77777777" w:rsidR="004D16C7" w:rsidRPr="00FC2839" w:rsidRDefault="004D16C7" w:rsidP="00EA068F">
            <w:pPr>
              <w:spacing w:before="40" w:after="40"/>
              <w:contextualSpacing/>
            </w:pPr>
            <w:r w:rsidRPr="00FC2839">
              <w:t>Calculation: </w:t>
            </w:r>
          </w:p>
          <w:p w14:paraId="06E000B6" w14:textId="77777777" w:rsidR="004D16C7" w:rsidRPr="00FC2839" w:rsidRDefault="004D16C7" w:rsidP="00EA068F">
            <w:pPr>
              <w:spacing w:before="40" w:after="40"/>
              <w:contextualSpacing/>
            </w:pPr>
            <w:r w:rsidRPr="00FC2839">
              <w:t>Remaining respondents who were not assigned a smoking status based on the logic above.</w:t>
            </w:r>
          </w:p>
          <w:p w14:paraId="5A87ED9A" w14:textId="77777777" w:rsidR="004D16C7" w:rsidRPr="00FC2839" w:rsidRDefault="004D16C7" w:rsidP="00EA068F">
            <w:pPr>
              <w:spacing w:before="40" w:after="40"/>
              <w:contextualSpacing/>
            </w:pPr>
          </w:p>
        </w:tc>
      </w:tr>
      <w:tr w:rsidR="00652BE6" w:rsidRPr="00FC2839" w14:paraId="093F5C22" w14:textId="77777777" w:rsidTr="005405BD">
        <w:tc>
          <w:tcPr>
            <w:tcW w:w="1838" w:type="dxa"/>
            <w:vMerge w:val="restart"/>
          </w:tcPr>
          <w:p w14:paraId="12428EB7" w14:textId="77777777" w:rsidR="004D16C7" w:rsidRPr="00FC2839" w:rsidRDefault="004D16C7" w:rsidP="00EA068F">
            <w:pPr>
              <w:spacing w:before="40" w:after="40"/>
              <w:contextualSpacing/>
            </w:pPr>
            <w:r w:rsidRPr="00FC2839">
              <w:t>DVLAST30</w:t>
            </w:r>
          </w:p>
        </w:tc>
        <w:tc>
          <w:tcPr>
            <w:tcW w:w="2977" w:type="dxa"/>
            <w:vMerge w:val="restart"/>
          </w:tcPr>
          <w:p w14:paraId="77517B2D" w14:textId="77777777" w:rsidR="004D16C7" w:rsidRPr="00FC2839" w:rsidRDefault="004D16C7" w:rsidP="00EA068F">
            <w:pPr>
              <w:spacing w:before="40" w:after="40"/>
              <w:contextualSpacing/>
            </w:pPr>
            <w:r w:rsidRPr="00FC2839">
              <w:rPr>
                <w:b/>
                <w:bCs/>
              </w:rPr>
              <w:t>SS_030 (Question 13)</w:t>
            </w:r>
            <w:r w:rsidRPr="00FC2839">
              <w:t>: Have you ever smoked a whole cigarette? </w:t>
            </w:r>
          </w:p>
          <w:p w14:paraId="0BEF5D5E" w14:textId="77777777" w:rsidR="004D16C7" w:rsidRPr="00FC2839" w:rsidRDefault="004D16C7" w:rsidP="00EA068F">
            <w:pPr>
              <w:spacing w:before="40" w:after="40"/>
              <w:contextualSpacing/>
            </w:pPr>
            <w:r w:rsidRPr="00FC2839">
              <w:t>1 (Yes) </w:t>
            </w:r>
          </w:p>
          <w:p w14:paraId="78DDA7E7" w14:textId="77777777" w:rsidR="004D16C7" w:rsidRPr="00FC2839" w:rsidRDefault="004D16C7" w:rsidP="00EA068F">
            <w:pPr>
              <w:spacing w:before="40" w:after="40"/>
              <w:contextualSpacing/>
            </w:pPr>
            <w:r w:rsidRPr="00FC2839">
              <w:t>2 (No) </w:t>
            </w:r>
          </w:p>
          <w:p w14:paraId="6A7F3111" w14:textId="77777777" w:rsidR="004D16C7" w:rsidRPr="00FC2839" w:rsidRDefault="004D16C7" w:rsidP="00EA068F">
            <w:pPr>
              <w:spacing w:before="40" w:after="40"/>
              <w:contextualSpacing/>
            </w:pPr>
            <w:r w:rsidRPr="00FC2839">
              <w:t>96 (Valid Skip) </w:t>
            </w:r>
          </w:p>
          <w:p w14:paraId="2C8A4599" w14:textId="77777777" w:rsidR="004D16C7" w:rsidRPr="00FC2839" w:rsidRDefault="004D16C7" w:rsidP="00EA068F">
            <w:pPr>
              <w:spacing w:before="40" w:after="40"/>
              <w:contextualSpacing/>
            </w:pPr>
            <w:r w:rsidRPr="00FC2839">
              <w:t>99 (Not Stated)</w:t>
            </w:r>
          </w:p>
          <w:p w14:paraId="4F9CD20D" w14:textId="77777777" w:rsidR="004D16C7" w:rsidRPr="00FC2839" w:rsidRDefault="004D16C7" w:rsidP="00EA068F">
            <w:pPr>
              <w:spacing w:before="40" w:after="40"/>
              <w:contextualSpacing/>
            </w:pPr>
          </w:p>
          <w:p w14:paraId="4E3323E6" w14:textId="77777777" w:rsidR="004D16C7" w:rsidRPr="00FC2839" w:rsidRDefault="004D16C7" w:rsidP="00EA068F">
            <w:pPr>
              <w:spacing w:before="40" w:after="40"/>
              <w:contextualSpacing/>
            </w:pPr>
            <w:r w:rsidRPr="00FC2839">
              <w:t>Coverage: All Respondents where SS_010 = 1 or 99 (Ever tried smoking a cigarette, even a few puffs or not stated</w:t>
            </w:r>
          </w:p>
          <w:p w14:paraId="1AF50CF8" w14:textId="77777777" w:rsidR="004D16C7" w:rsidRPr="00FC2839" w:rsidRDefault="004D16C7" w:rsidP="00EA068F">
            <w:pPr>
              <w:spacing w:before="40" w:after="40"/>
              <w:contextualSpacing/>
            </w:pPr>
          </w:p>
          <w:p w14:paraId="45FF3479" w14:textId="77777777" w:rsidR="004D16C7" w:rsidRPr="00FC2839" w:rsidRDefault="004D16C7" w:rsidP="00EA068F">
            <w:pPr>
              <w:spacing w:before="40" w:after="40"/>
              <w:contextualSpacing/>
            </w:pPr>
            <w:r w:rsidRPr="00FC2839">
              <w:rPr>
                <w:b/>
                <w:bCs/>
              </w:rPr>
              <w:t>TP_001 (Question 18a)</w:t>
            </w:r>
            <w:r w:rsidRPr="00FC2839">
              <w:t>: In the last 30 days, how often did you use any of the following?  </w:t>
            </w:r>
          </w:p>
          <w:p w14:paraId="6A8CF081" w14:textId="77777777" w:rsidR="004D16C7" w:rsidRPr="00FC2839" w:rsidRDefault="004D16C7" w:rsidP="00EA068F">
            <w:pPr>
              <w:spacing w:before="40" w:after="40"/>
              <w:contextualSpacing/>
            </w:pPr>
            <w:r w:rsidRPr="00FC2839">
              <w:t>a)</w:t>
            </w:r>
            <w:r w:rsidRPr="00FC2839">
              <w:tab/>
              <w:t>Cigarettes?</w:t>
            </w:r>
          </w:p>
          <w:p w14:paraId="3BF369F1" w14:textId="77777777" w:rsidR="004D16C7" w:rsidRPr="00FC2839" w:rsidRDefault="004D16C7" w:rsidP="00EA068F">
            <w:pPr>
              <w:spacing w:before="40" w:after="40"/>
              <w:contextualSpacing/>
            </w:pPr>
            <w:r w:rsidRPr="00FC2839">
              <w:t>1 (Daily) </w:t>
            </w:r>
          </w:p>
          <w:p w14:paraId="04341DAB" w14:textId="77777777" w:rsidR="004D16C7" w:rsidRPr="00FC2839" w:rsidRDefault="004D16C7" w:rsidP="00EA068F">
            <w:pPr>
              <w:spacing w:before="40" w:after="40"/>
              <w:contextualSpacing/>
            </w:pPr>
            <w:r w:rsidRPr="00FC2839">
              <w:t>2 (Less than daily, but at least once a week) </w:t>
            </w:r>
          </w:p>
          <w:p w14:paraId="5E62D7CD" w14:textId="77777777" w:rsidR="004D16C7" w:rsidRPr="00FC2839" w:rsidRDefault="004D16C7" w:rsidP="00EA068F">
            <w:pPr>
              <w:spacing w:before="40" w:after="40"/>
              <w:contextualSpacing/>
            </w:pPr>
            <w:r w:rsidRPr="00FC2839">
              <w:t>3 (Less than weekly, but at least once in the last 30 days) </w:t>
            </w:r>
          </w:p>
          <w:p w14:paraId="10FDB389" w14:textId="77777777" w:rsidR="004D16C7" w:rsidRPr="00FC2839" w:rsidRDefault="004D16C7" w:rsidP="00EA068F">
            <w:pPr>
              <w:spacing w:before="40" w:after="40"/>
              <w:contextualSpacing/>
            </w:pPr>
            <w:r w:rsidRPr="00FC2839">
              <w:t>4 (Tried, but did not use in the last 30 days) </w:t>
            </w:r>
          </w:p>
          <w:p w14:paraId="6FDD3CFF" w14:textId="77777777" w:rsidR="004D16C7" w:rsidRPr="00FC2839" w:rsidRDefault="004D16C7" w:rsidP="00EA068F">
            <w:pPr>
              <w:spacing w:before="40" w:after="40"/>
              <w:contextualSpacing/>
            </w:pPr>
            <w:r w:rsidRPr="00FC2839">
              <w:t>5 (I have never tried) </w:t>
            </w:r>
          </w:p>
          <w:p w14:paraId="157A059D" w14:textId="77777777" w:rsidR="004D16C7" w:rsidRPr="00FC2839" w:rsidRDefault="004D16C7" w:rsidP="00EA068F">
            <w:pPr>
              <w:spacing w:before="40" w:after="40"/>
              <w:contextualSpacing/>
            </w:pPr>
            <w:r w:rsidRPr="00FC2839">
              <w:t>99 (Not Stated)</w:t>
            </w:r>
          </w:p>
          <w:p w14:paraId="05361EFF" w14:textId="77777777" w:rsidR="004D16C7" w:rsidRPr="00FC2839" w:rsidRDefault="004D16C7" w:rsidP="00EA068F">
            <w:pPr>
              <w:spacing w:before="40" w:after="40"/>
              <w:contextualSpacing/>
            </w:pPr>
          </w:p>
          <w:p w14:paraId="084FD0A4" w14:textId="77777777" w:rsidR="004D16C7" w:rsidRPr="000B424D" w:rsidRDefault="004D16C7" w:rsidP="00EA068F">
            <w:pPr>
              <w:spacing w:before="40" w:after="40"/>
              <w:contextualSpacing/>
            </w:pPr>
            <w:r w:rsidRPr="000B424D">
              <w:t xml:space="preserve">Coverage: </w:t>
            </w:r>
            <w:r w:rsidRPr="00FC2839">
              <w:rPr>
                <w:rFonts w:eastAsia="Calibri"/>
              </w:rPr>
              <w:t xml:space="preserve"> Respondents where SS_010 = 1 or 99 (Ever tried smoking a cigarette, even a few puffs or not stated)</w:t>
            </w:r>
          </w:p>
          <w:p w14:paraId="2CB0545C" w14:textId="77777777" w:rsidR="002F05F5" w:rsidRDefault="002F05F5" w:rsidP="00EA068F">
            <w:pPr>
              <w:spacing w:before="40" w:after="40"/>
              <w:contextualSpacing/>
              <w:rPr>
                <w:rFonts w:eastAsia="Calibri"/>
              </w:rPr>
            </w:pPr>
          </w:p>
          <w:p w14:paraId="7903D94C" w14:textId="50356D56" w:rsidR="004D16C7" w:rsidRPr="000B424D" w:rsidRDefault="004D16C7" w:rsidP="00EA068F">
            <w:pPr>
              <w:spacing w:before="40" w:after="40"/>
              <w:contextualSpacing/>
            </w:pPr>
            <w:r w:rsidRPr="00FC2839">
              <w:rPr>
                <w:rFonts w:eastAsia="Calibri"/>
              </w:rPr>
              <w:t>Note: If SS_010 = 2 “No” then TP_001 is given a value of “96=Valid Skip”.</w:t>
            </w:r>
          </w:p>
          <w:p w14:paraId="23B441E1" w14:textId="77777777" w:rsidR="004D16C7" w:rsidRPr="00FC2839" w:rsidRDefault="004D16C7" w:rsidP="00EA068F">
            <w:pPr>
              <w:spacing w:before="40" w:after="40"/>
              <w:contextualSpacing/>
            </w:pPr>
            <w:r w:rsidRPr="00FC2839">
              <w:rPr>
                <w:rFonts w:eastAsia="Calibri"/>
              </w:rPr>
              <w:t>If SS_010 = 1 “Yes” but respondent answered TP_001 = 5 “I have never tried”, then TP_001 is given a value of 99 “Not stated” (missing).</w:t>
            </w:r>
          </w:p>
          <w:p w14:paraId="55502596" w14:textId="77777777" w:rsidR="004D16C7" w:rsidRPr="00FC2839" w:rsidRDefault="004D16C7" w:rsidP="00EA068F">
            <w:pPr>
              <w:spacing w:before="40" w:after="40"/>
              <w:contextualSpacing/>
            </w:pPr>
          </w:p>
        </w:tc>
        <w:tc>
          <w:tcPr>
            <w:tcW w:w="2040" w:type="dxa"/>
          </w:tcPr>
          <w:p w14:paraId="7EBEC4F4" w14:textId="77777777" w:rsidR="004D16C7" w:rsidRPr="00FC2839" w:rsidRDefault="004D16C7" w:rsidP="00EA068F">
            <w:pPr>
              <w:spacing w:before="40" w:after="40"/>
              <w:contextualSpacing/>
            </w:pPr>
            <w:r w:rsidRPr="00FC2839">
              <w:t>1 = Yes</w:t>
            </w:r>
          </w:p>
        </w:tc>
        <w:tc>
          <w:tcPr>
            <w:tcW w:w="0" w:type="auto"/>
            <w:vMerge w:val="restart"/>
          </w:tcPr>
          <w:p w14:paraId="6331B325" w14:textId="2ABB3527" w:rsidR="00503E11" w:rsidRDefault="00503E11" w:rsidP="00EA068F">
            <w:pPr>
              <w:spacing w:before="40" w:after="40"/>
              <w:contextualSpacing/>
            </w:pPr>
            <w:r>
              <w:t>Definition:</w:t>
            </w:r>
          </w:p>
          <w:p w14:paraId="707F258A" w14:textId="5B52FF8F" w:rsidR="00503E11" w:rsidRPr="00FC2839" w:rsidRDefault="00503E11" w:rsidP="00503E11">
            <w:pPr>
              <w:spacing w:before="40" w:after="40"/>
              <w:contextualSpacing/>
            </w:pPr>
            <w:r>
              <w:t>A measure of</w:t>
            </w:r>
            <w:r w:rsidRPr="00FC2839">
              <w:t xml:space="preserve"> the </w:t>
            </w:r>
            <w:r>
              <w:t>prevalence</w:t>
            </w:r>
            <w:r w:rsidRPr="00FC2839">
              <w:t xml:space="preserve"> of having smoked one or more cigarettes in the last 30 days out of all respondents.</w:t>
            </w:r>
          </w:p>
          <w:p w14:paraId="58D012F9" w14:textId="77777777" w:rsidR="00503E11" w:rsidRPr="00FC2839" w:rsidRDefault="00503E11" w:rsidP="00503E11">
            <w:pPr>
              <w:spacing w:before="40" w:after="40"/>
              <w:contextualSpacing/>
            </w:pPr>
          </w:p>
          <w:p w14:paraId="4174AD67" w14:textId="77777777" w:rsidR="00503E11" w:rsidRPr="00FC2839" w:rsidRDefault="00503E11" w:rsidP="00503E11">
            <w:pPr>
              <w:spacing w:before="40" w:after="40"/>
              <w:contextualSpacing/>
            </w:pPr>
            <w:r w:rsidRPr="000B424D">
              <w:rPr>
                <w:rFonts w:eastAsia="Calibri"/>
              </w:rPr>
              <w:t>This variable includes students who reported current smoking or experimental smoking who have used a cigarette in the past 30 days. This variable does not include students who have tried smoking, but never smoked a whole cigarette. This variable enables consistency with the definition used in previous cycles of CSTADS.</w:t>
            </w:r>
          </w:p>
          <w:p w14:paraId="4ED0B6B8" w14:textId="77777777" w:rsidR="00503E11" w:rsidRDefault="00503E11" w:rsidP="00EA068F">
            <w:pPr>
              <w:spacing w:before="40" w:after="40"/>
              <w:contextualSpacing/>
            </w:pPr>
          </w:p>
          <w:p w14:paraId="6762E67B" w14:textId="04B27F77" w:rsidR="00503E11" w:rsidRDefault="00503E11" w:rsidP="00EA068F">
            <w:pPr>
              <w:spacing w:before="40" w:after="40"/>
              <w:contextualSpacing/>
            </w:pPr>
            <w:r>
              <w:t>Calculation:</w:t>
            </w:r>
          </w:p>
          <w:p w14:paraId="6D582C3B" w14:textId="5E7FC985" w:rsidR="004D16C7" w:rsidRDefault="004D16C7" w:rsidP="00EA068F">
            <w:pPr>
              <w:spacing w:before="40" w:after="40"/>
              <w:contextualSpacing/>
            </w:pPr>
            <w:r w:rsidRPr="000B424D">
              <w:t>Code “Yes” if (SS_030 = 1 or 99) AND TP_001 = 1, 2, or 3</w:t>
            </w:r>
            <w:r w:rsidRPr="00B4461E">
              <w:t> </w:t>
            </w:r>
          </w:p>
          <w:p w14:paraId="7AB2BFD6" w14:textId="77777777" w:rsidR="00830155" w:rsidRPr="000B424D" w:rsidRDefault="00830155" w:rsidP="00EA068F">
            <w:pPr>
              <w:spacing w:before="40" w:after="40"/>
              <w:contextualSpacing/>
            </w:pPr>
          </w:p>
          <w:p w14:paraId="6AA5CD31" w14:textId="77777777" w:rsidR="004D16C7" w:rsidRDefault="004D16C7" w:rsidP="00EA068F">
            <w:pPr>
              <w:spacing w:before="40" w:after="40"/>
              <w:contextualSpacing/>
            </w:pPr>
            <w:r w:rsidRPr="00B4461E">
              <w:t>Code “No” if (SS_030 = 1 or 99 AND TP_001 = 4) OR (SS_030 = 99 AND TP_001 = 5) OR (SS_030 = 2 or 96)</w:t>
            </w:r>
          </w:p>
          <w:p w14:paraId="4F6C6997" w14:textId="77777777" w:rsidR="00830155" w:rsidRPr="00B4461E" w:rsidRDefault="00830155" w:rsidP="00EA068F">
            <w:pPr>
              <w:spacing w:before="40" w:after="40"/>
              <w:contextualSpacing/>
            </w:pPr>
          </w:p>
          <w:p w14:paraId="75BDB115" w14:textId="77777777" w:rsidR="004D16C7" w:rsidRPr="00B4461E" w:rsidRDefault="004D16C7" w:rsidP="00EA068F">
            <w:pPr>
              <w:spacing w:before="40" w:after="40"/>
              <w:contextualSpacing/>
            </w:pPr>
            <w:r w:rsidRPr="00B4461E">
              <w:t>Code “Not Stated” for all remaining respondents who did not respond to question 18a (TP_001) OR (SS_030 = 1 AND TP_001 = 5)</w:t>
            </w:r>
          </w:p>
        </w:tc>
      </w:tr>
      <w:tr w:rsidR="00652BE6" w:rsidRPr="00FC2839" w14:paraId="762A7F8B" w14:textId="77777777" w:rsidTr="005405BD">
        <w:tc>
          <w:tcPr>
            <w:tcW w:w="1838" w:type="dxa"/>
            <w:vMerge/>
          </w:tcPr>
          <w:p w14:paraId="5EBE2E3C" w14:textId="77777777" w:rsidR="004D16C7" w:rsidRPr="00FC2839" w:rsidRDefault="004D16C7" w:rsidP="00EA068F">
            <w:pPr>
              <w:spacing w:before="40" w:after="40"/>
              <w:contextualSpacing/>
            </w:pPr>
          </w:p>
        </w:tc>
        <w:tc>
          <w:tcPr>
            <w:tcW w:w="2977" w:type="dxa"/>
            <w:vMerge/>
          </w:tcPr>
          <w:p w14:paraId="4100A23E" w14:textId="77777777" w:rsidR="004D16C7" w:rsidRPr="00FC2839" w:rsidRDefault="004D16C7" w:rsidP="00EA068F">
            <w:pPr>
              <w:spacing w:before="40" w:after="40"/>
              <w:contextualSpacing/>
            </w:pPr>
          </w:p>
        </w:tc>
        <w:tc>
          <w:tcPr>
            <w:tcW w:w="2040" w:type="dxa"/>
          </w:tcPr>
          <w:p w14:paraId="505CF452" w14:textId="77777777" w:rsidR="004D16C7" w:rsidRPr="00FC2839" w:rsidRDefault="004D16C7" w:rsidP="00EA068F">
            <w:pPr>
              <w:spacing w:before="40" w:after="40"/>
              <w:contextualSpacing/>
            </w:pPr>
            <w:r w:rsidRPr="00FC2839">
              <w:t>2 = No</w:t>
            </w:r>
          </w:p>
        </w:tc>
        <w:tc>
          <w:tcPr>
            <w:tcW w:w="0" w:type="auto"/>
            <w:vMerge/>
          </w:tcPr>
          <w:p w14:paraId="1915D8CA" w14:textId="77777777" w:rsidR="004D16C7" w:rsidRPr="00FC2839" w:rsidRDefault="004D16C7" w:rsidP="00EA068F">
            <w:pPr>
              <w:spacing w:before="40" w:after="40"/>
              <w:contextualSpacing/>
            </w:pPr>
          </w:p>
        </w:tc>
      </w:tr>
      <w:tr w:rsidR="00652BE6" w:rsidRPr="00FC2839" w14:paraId="6D1B9ABD" w14:textId="77777777" w:rsidTr="005405BD">
        <w:tc>
          <w:tcPr>
            <w:tcW w:w="1838" w:type="dxa"/>
            <w:vMerge/>
          </w:tcPr>
          <w:p w14:paraId="576BE03F" w14:textId="77777777" w:rsidR="004D16C7" w:rsidRPr="00FC2839" w:rsidRDefault="004D16C7" w:rsidP="00EA068F">
            <w:pPr>
              <w:spacing w:before="40" w:after="40"/>
              <w:contextualSpacing/>
            </w:pPr>
          </w:p>
        </w:tc>
        <w:tc>
          <w:tcPr>
            <w:tcW w:w="2977" w:type="dxa"/>
            <w:vMerge/>
          </w:tcPr>
          <w:p w14:paraId="6086A854" w14:textId="77777777" w:rsidR="004D16C7" w:rsidRPr="00FC2839" w:rsidRDefault="004D16C7" w:rsidP="00EA068F">
            <w:pPr>
              <w:spacing w:before="40" w:after="40"/>
              <w:contextualSpacing/>
            </w:pPr>
          </w:p>
        </w:tc>
        <w:tc>
          <w:tcPr>
            <w:tcW w:w="2040" w:type="dxa"/>
          </w:tcPr>
          <w:p w14:paraId="28F47762" w14:textId="77777777" w:rsidR="004D16C7" w:rsidRPr="000B424D" w:rsidRDefault="004D16C7" w:rsidP="00EA068F">
            <w:pPr>
              <w:spacing w:before="40" w:after="40"/>
              <w:contextualSpacing/>
              <w:rPr>
                <w:rFonts w:eastAsia="Calibri"/>
              </w:rPr>
            </w:pPr>
            <w:r w:rsidRPr="000B424D">
              <w:t>99 = Not Stated</w:t>
            </w:r>
          </w:p>
          <w:p w14:paraId="4594AE69" w14:textId="77777777" w:rsidR="004D16C7" w:rsidRPr="00FC2839" w:rsidRDefault="004D16C7" w:rsidP="00EA068F">
            <w:pPr>
              <w:spacing w:before="40" w:after="40"/>
              <w:contextualSpacing/>
            </w:pPr>
          </w:p>
        </w:tc>
        <w:tc>
          <w:tcPr>
            <w:tcW w:w="0" w:type="auto"/>
            <w:vMerge/>
          </w:tcPr>
          <w:p w14:paraId="73F3DABE" w14:textId="77777777" w:rsidR="004D16C7" w:rsidRPr="00FC2839" w:rsidRDefault="004D16C7" w:rsidP="00EA068F">
            <w:pPr>
              <w:spacing w:before="40" w:after="40"/>
              <w:contextualSpacing/>
            </w:pPr>
          </w:p>
        </w:tc>
      </w:tr>
      <w:tr w:rsidR="00652BE6" w:rsidRPr="00FC2839" w14:paraId="18F0B360" w14:textId="77777777" w:rsidTr="005405BD">
        <w:tc>
          <w:tcPr>
            <w:tcW w:w="1838" w:type="dxa"/>
            <w:vMerge w:val="restart"/>
          </w:tcPr>
          <w:p w14:paraId="570C3E45" w14:textId="77777777" w:rsidR="004D16C7" w:rsidRPr="00FC2839" w:rsidRDefault="004D16C7" w:rsidP="00EA068F">
            <w:pPr>
              <w:spacing w:before="40" w:after="40"/>
              <w:contextualSpacing/>
            </w:pPr>
            <w:r w:rsidRPr="00FC2839">
              <w:t>DVAMTSMK</w:t>
            </w:r>
          </w:p>
        </w:tc>
        <w:tc>
          <w:tcPr>
            <w:tcW w:w="2977" w:type="dxa"/>
            <w:vMerge w:val="restart"/>
          </w:tcPr>
          <w:p w14:paraId="0BBDAF6B" w14:textId="77777777" w:rsidR="004D16C7" w:rsidRPr="00FC2839" w:rsidRDefault="004D16C7" w:rsidP="00EA068F">
            <w:pPr>
              <w:spacing w:before="40" w:after="40"/>
              <w:contextualSpacing/>
            </w:pPr>
            <w:r w:rsidRPr="00830155">
              <w:rPr>
                <w:b/>
                <w:bCs/>
              </w:rPr>
              <w:t>(All seven days from Question 15)</w:t>
            </w:r>
            <w:r w:rsidRPr="00FC2839">
              <w:t xml:space="preserve"> Thinking back over the </w:t>
            </w:r>
            <w:r w:rsidRPr="00FC2839">
              <w:rPr>
                <w:u w:val="single"/>
              </w:rPr>
              <w:t>last 7 days</w:t>
            </w:r>
            <w:r w:rsidRPr="00FC2839">
              <w:t xml:space="preserve">, how many </w:t>
            </w:r>
            <w:r w:rsidRPr="00FC2839">
              <w:rPr>
                <w:u w:val="single"/>
              </w:rPr>
              <w:t>whole</w:t>
            </w:r>
            <w:r w:rsidRPr="00FC2839">
              <w:t xml:space="preserve"> </w:t>
            </w:r>
            <w:r w:rsidRPr="00FC2839">
              <w:rPr>
                <w:u w:val="single"/>
              </w:rPr>
              <w:t>cigarettes</w:t>
            </w:r>
            <w:r w:rsidRPr="00FC2839">
              <w:t xml:space="preserve"> did you smoke each day? </w:t>
            </w:r>
          </w:p>
          <w:p w14:paraId="06FF40E4" w14:textId="77777777" w:rsidR="004D16C7" w:rsidRPr="00FC2839" w:rsidRDefault="004D16C7" w:rsidP="00EA068F">
            <w:pPr>
              <w:spacing w:before="40" w:after="40"/>
              <w:contextualSpacing/>
            </w:pPr>
            <w:r w:rsidRPr="00FC2839">
              <w:t> </w:t>
            </w:r>
          </w:p>
          <w:p w14:paraId="096913F8" w14:textId="77777777" w:rsidR="004D16C7" w:rsidRPr="00FC2839" w:rsidRDefault="004D16C7" w:rsidP="00EA068F">
            <w:pPr>
              <w:spacing w:before="40" w:after="40"/>
              <w:contextualSpacing/>
            </w:pPr>
            <w:r w:rsidRPr="00FC2839">
              <w:t>a) Sunday </w:t>
            </w:r>
          </w:p>
          <w:p w14:paraId="1F2FB9DB" w14:textId="77777777" w:rsidR="004D16C7" w:rsidRPr="00FC2839" w:rsidRDefault="004D16C7" w:rsidP="00EA068F">
            <w:pPr>
              <w:spacing w:before="40" w:after="40"/>
              <w:contextualSpacing/>
            </w:pPr>
            <w:r w:rsidRPr="00FC2839">
              <w:t>b) Monday </w:t>
            </w:r>
          </w:p>
          <w:p w14:paraId="04F9D935" w14:textId="77777777" w:rsidR="004D16C7" w:rsidRPr="00FC2839" w:rsidRDefault="004D16C7" w:rsidP="00EA068F">
            <w:pPr>
              <w:spacing w:before="40" w:after="40"/>
              <w:contextualSpacing/>
            </w:pPr>
            <w:r w:rsidRPr="00FC2839">
              <w:t>c) Tuesday </w:t>
            </w:r>
          </w:p>
          <w:p w14:paraId="000E8725" w14:textId="77777777" w:rsidR="004D16C7" w:rsidRPr="00FC2839" w:rsidRDefault="004D16C7" w:rsidP="00EA068F">
            <w:pPr>
              <w:spacing w:before="40" w:after="40"/>
              <w:contextualSpacing/>
            </w:pPr>
            <w:r w:rsidRPr="00FC2839">
              <w:t>d) Wednesday </w:t>
            </w:r>
          </w:p>
          <w:p w14:paraId="48635575" w14:textId="77777777" w:rsidR="004D16C7" w:rsidRPr="00FC2839" w:rsidRDefault="004D16C7" w:rsidP="00EA068F">
            <w:pPr>
              <w:spacing w:before="40" w:after="40"/>
              <w:contextualSpacing/>
            </w:pPr>
            <w:r w:rsidRPr="00FC2839">
              <w:t>e) Thursday </w:t>
            </w:r>
          </w:p>
          <w:p w14:paraId="25D23A21" w14:textId="77777777" w:rsidR="004D16C7" w:rsidRPr="00FC2839" w:rsidRDefault="004D16C7" w:rsidP="00EA068F">
            <w:pPr>
              <w:spacing w:before="40" w:after="40"/>
              <w:contextualSpacing/>
            </w:pPr>
            <w:r w:rsidRPr="00FC2839">
              <w:t>f) Friday </w:t>
            </w:r>
          </w:p>
          <w:p w14:paraId="0D0CD630" w14:textId="77777777" w:rsidR="004D16C7" w:rsidRPr="00FC2839" w:rsidRDefault="004D16C7" w:rsidP="00EA068F">
            <w:pPr>
              <w:spacing w:before="40" w:after="40"/>
              <w:contextualSpacing/>
            </w:pPr>
            <w:r w:rsidRPr="00FC2839">
              <w:t>g) Saturday </w:t>
            </w:r>
          </w:p>
          <w:p w14:paraId="4081ACE1" w14:textId="77777777" w:rsidR="004D16C7" w:rsidRPr="00FC2839" w:rsidRDefault="004D16C7" w:rsidP="00EA068F">
            <w:pPr>
              <w:spacing w:before="40" w:after="40"/>
              <w:contextualSpacing/>
            </w:pPr>
          </w:p>
          <w:p w14:paraId="49D20B7B" w14:textId="77777777" w:rsidR="004D16C7" w:rsidRPr="00FC2839" w:rsidRDefault="004D16C7" w:rsidP="00EA068F">
            <w:pPr>
              <w:spacing w:before="40" w:after="40"/>
              <w:contextualSpacing/>
            </w:pPr>
            <w:r w:rsidRPr="00FC2839">
              <w:t>Component variables: WP_040A, WP_040B, WP_040C, WP_040D, WP_040E, WP_040F, WP_040G</w:t>
            </w:r>
          </w:p>
        </w:tc>
        <w:tc>
          <w:tcPr>
            <w:tcW w:w="2040" w:type="dxa"/>
          </w:tcPr>
          <w:p w14:paraId="1A0F3C10" w14:textId="77777777" w:rsidR="004D16C7" w:rsidRPr="00FC2839" w:rsidRDefault="004D16C7" w:rsidP="00EA068F">
            <w:pPr>
              <w:spacing w:before="40" w:after="40"/>
              <w:contextualSpacing/>
            </w:pPr>
            <w:r w:rsidRPr="00FC2839">
              <w:t>0 = 0 whole cigarettes smoked</w:t>
            </w:r>
          </w:p>
        </w:tc>
        <w:tc>
          <w:tcPr>
            <w:tcW w:w="0" w:type="auto"/>
            <w:vMerge w:val="restart"/>
          </w:tcPr>
          <w:p w14:paraId="557FE523" w14:textId="77777777" w:rsidR="004D16C7" w:rsidRPr="00FC2839" w:rsidRDefault="004D16C7" w:rsidP="00EA068F">
            <w:pPr>
              <w:spacing w:before="40" w:after="40"/>
              <w:contextualSpacing/>
            </w:pPr>
            <w:r w:rsidRPr="00FC2839">
              <w:t>Definition:</w:t>
            </w:r>
          </w:p>
          <w:p w14:paraId="268659D1" w14:textId="77777777" w:rsidR="004D16C7" w:rsidRDefault="004D16C7" w:rsidP="00EA068F">
            <w:pPr>
              <w:spacing w:before="40" w:after="40"/>
              <w:contextualSpacing/>
            </w:pPr>
            <w:r w:rsidRPr="00FC2839">
              <w:t>The average number of whole cigarettes smoked per day across all 7 days in the past week.</w:t>
            </w:r>
          </w:p>
          <w:p w14:paraId="7A658E97" w14:textId="77777777" w:rsidR="00830155" w:rsidRPr="00FC2839" w:rsidRDefault="00830155" w:rsidP="00EA068F">
            <w:pPr>
              <w:spacing w:before="40" w:after="40"/>
              <w:contextualSpacing/>
            </w:pPr>
          </w:p>
          <w:p w14:paraId="0B306233" w14:textId="77777777" w:rsidR="004D16C7" w:rsidRPr="00FC2839" w:rsidRDefault="004D16C7" w:rsidP="00EA068F">
            <w:pPr>
              <w:spacing w:before="40" w:after="40"/>
              <w:contextualSpacing/>
            </w:pPr>
            <w:r w:rsidRPr="00FC2839">
              <w:t>Calculation of Responses: </w:t>
            </w:r>
          </w:p>
          <w:p w14:paraId="5A33E5A3" w14:textId="77777777" w:rsidR="004D16C7" w:rsidRPr="00FC2839" w:rsidRDefault="004D16C7" w:rsidP="00EA068F">
            <w:pPr>
              <w:spacing w:before="40" w:after="40"/>
              <w:contextualSpacing/>
            </w:pPr>
            <w:r w:rsidRPr="00FC2839">
              <w:t>(WP_040a + WP_040b + WP_040c + WP_040d + WP_040e + WP_040f + WP_040g)/7</w:t>
            </w:r>
          </w:p>
          <w:p w14:paraId="13FD9760" w14:textId="77777777" w:rsidR="004D16C7" w:rsidRPr="00FC2839" w:rsidRDefault="004D16C7" w:rsidP="00EA068F">
            <w:pPr>
              <w:spacing w:before="40" w:after="40"/>
              <w:contextualSpacing/>
            </w:pPr>
          </w:p>
          <w:p w14:paraId="02A50CB4" w14:textId="77777777" w:rsidR="004D16C7" w:rsidRPr="00FC2839" w:rsidRDefault="004D16C7" w:rsidP="00EA068F">
            <w:pPr>
              <w:spacing w:before="40" w:after="40"/>
              <w:contextualSpacing/>
            </w:pPr>
            <w:r w:rsidRPr="00FC2839">
              <w:t>Coverage: Respondents where SS_030 = 1 or 99 (Ever smoked a whole cigarette or not stated)</w:t>
            </w:r>
          </w:p>
          <w:p w14:paraId="10E50C2B" w14:textId="77777777" w:rsidR="004D16C7" w:rsidRPr="00FC2839" w:rsidRDefault="004D16C7" w:rsidP="00EA068F">
            <w:pPr>
              <w:spacing w:before="40" w:after="40"/>
              <w:contextualSpacing/>
            </w:pPr>
          </w:p>
          <w:p w14:paraId="3E1078A2" w14:textId="77777777" w:rsidR="004D16C7" w:rsidRPr="00FC2839" w:rsidRDefault="004D16C7" w:rsidP="00EA068F">
            <w:pPr>
              <w:spacing w:before="40" w:after="40"/>
              <w:contextualSpacing/>
            </w:pPr>
            <w:r w:rsidRPr="00FC2839">
              <w:t>[Note within the data: All responses of 37 or greater should be set to “99=Not stated”. Respondents who have not smoked a whole cigarette (SS_030=2 or 96) should be set to “96=Valid skip”.]</w:t>
            </w:r>
          </w:p>
        </w:tc>
      </w:tr>
      <w:tr w:rsidR="00652BE6" w:rsidRPr="00FC2839" w14:paraId="20CA5E83" w14:textId="77777777" w:rsidTr="005405BD">
        <w:tc>
          <w:tcPr>
            <w:tcW w:w="1838" w:type="dxa"/>
            <w:vMerge/>
          </w:tcPr>
          <w:p w14:paraId="651E1927" w14:textId="77777777" w:rsidR="004D16C7" w:rsidRPr="00FC2839" w:rsidRDefault="004D16C7" w:rsidP="00EA068F">
            <w:pPr>
              <w:spacing w:before="40" w:after="40"/>
              <w:contextualSpacing/>
            </w:pPr>
          </w:p>
        </w:tc>
        <w:tc>
          <w:tcPr>
            <w:tcW w:w="2977" w:type="dxa"/>
            <w:vMerge/>
          </w:tcPr>
          <w:p w14:paraId="4EB7DE9C" w14:textId="77777777" w:rsidR="004D16C7" w:rsidRPr="00FC2839" w:rsidRDefault="004D16C7" w:rsidP="00EA068F">
            <w:pPr>
              <w:spacing w:before="40" w:after="40"/>
              <w:contextualSpacing/>
            </w:pPr>
          </w:p>
        </w:tc>
        <w:tc>
          <w:tcPr>
            <w:tcW w:w="2040" w:type="dxa"/>
          </w:tcPr>
          <w:p w14:paraId="7EE3E0A8" w14:textId="77777777" w:rsidR="004D16C7" w:rsidRPr="00FC2839" w:rsidRDefault="004D16C7" w:rsidP="00EA068F">
            <w:pPr>
              <w:spacing w:before="40" w:after="40"/>
              <w:contextualSpacing/>
            </w:pPr>
            <w:r w:rsidRPr="00FC2839">
              <w:t>1:36 = Range: 1 to 36 whole cigarettes    smoked</w:t>
            </w:r>
          </w:p>
        </w:tc>
        <w:tc>
          <w:tcPr>
            <w:tcW w:w="0" w:type="auto"/>
            <w:vMerge/>
          </w:tcPr>
          <w:p w14:paraId="072E9302" w14:textId="77777777" w:rsidR="004D16C7" w:rsidRPr="00FC2839" w:rsidRDefault="004D16C7" w:rsidP="00EA068F">
            <w:pPr>
              <w:spacing w:before="40" w:after="40"/>
              <w:contextualSpacing/>
            </w:pPr>
          </w:p>
        </w:tc>
      </w:tr>
      <w:tr w:rsidR="00652BE6" w:rsidRPr="00FC2839" w14:paraId="67895EFF" w14:textId="77777777" w:rsidTr="005405BD">
        <w:tc>
          <w:tcPr>
            <w:tcW w:w="1838" w:type="dxa"/>
            <w:vMerge/>
          </w:tcPr>
          <w:p w14:paraId="0E989691" w14:textId="77777777" w:rsidR="004D16C7" w:rsidRPr="00FC2839" w:rsidRDefault="004D16C7" w:rsidP="00EA068F">
            <w:pPr>
              <w:spacing w:before="40" w:after="40"/>
              <w:contextualSpacing/>
            </w:pPr>
          </w:p>
        </w:tc>
        <w:tc>
          <w:tcPr>
            <w:tcW w:w="2977" w:type="dxa"/>
            <w:vMerge/>
          </w:tcPr>
          <w:p w14:paraId="0ED4FD63" w14:textId="77777777" w:rsidR="004D16C7" w:rsidRPr="00FC2839" w:rsidRDefault="004D16C7" w:rsidP="00EA068F">
            <w:pPr>
              <w:spacing w:before="40" w:after="40"/>
              <w:contextualSpacing/>
            </w:pPr>
          </w:p>
        </w:tc>
        <w:tc>
          <w:tcPr>
            <w:tcW w:w="2040" w:type="dxa"/>
          </w:tcPr>
          <w:p w14:paraId="1C098819" w14:textId="77777777" w:rsidR="004D16C7" w:rsidRPr="00FC2839" w:rsidRDefault="004D16C7" w:rsidP="00EA068F">
            <w:pPr>
              <w:spacing w:before="40" w:after="40"/>
              <w:contextualSpacing/>
            </w:pPr>
            <w:r w:rsidRPr="00FC2839">
              <w:t>96 = Valid Skip</w:t>
            </w:r>
          </w:p>
        </w:tc>
        <w:tc>
          <w:tcPr>
            <w:tcW w:w="0" w:type="auto"/>
            <w:vMerge/>
          </w:tcPr>
          <w:p w14:paraId="34B6E559" w14:textId="77777777" w:rsidR="004D16C7" w:rsidRPr="00FC2839" w:rsidRDefault="004D16C7" w:rsidP="00EA068F">
            <w:pPr>
              <w:spacing w:before="40" w:after="40"/>
              <w:contextualSpacing/>
            </w:pPr>
          </w:p>
        </w:tc>
      </w:tr>
      <w:tr w:rsidR="00652BE6" w:rsidRPr="00FC2839" w14:paraId="1F3C8666" w14:textId="77777777" w:rsidTr="005405BD">
        <w:tc>
          <w:tcPr>
            <w:tcW w:w="1838" w:type="dxa"/>
            <w:vMerge/>
          </w:tcPr>
          <w:p w14:paraId="1C0E4A69" w14:textId="77777777" w:rsidR="004D16C7" w:rsidRPr="00FC2839" w:rsidRDefault="004D16C7" w:rsidP="00EA068F">
            <w:pPr>
              <w:spacing w:before="40" w:after="40"/>
              <w:contextualSpacing/>
            </w:pPr>
          </w:p>
        </w:tc>
        <w:tc>
          <w:tcPr>
            <w:tcW w:w="2977" w:type="dxa"/>
            <w:vMerge/>
          </w:tcPr>
          <w:p w14:paraId="6B495597" w14:textId="77777777" w:rsidR="004D16C7" w:rsidRPr="00FC2839" w:rsidRDefault="004D16C7" w:rsidP="00EA068F">
            <w:pPr>
              <w:spacing w:before="40" w:after="40"/>
              <w:contextualSpacing/>
            </w:pPr>
          </w:p>
        </w:tc>
        <w:tc>
          <w:tcPr>
            <w:tcW w:w="2040" w:type="dxa"/>
          </w:tcPr>
          <w:p w14:paraId="77656B94" w14:textId="77777777" w:rsidR="004D16C7" w:rsidRPr="00FC2839" w:rsidRDefault="004D16C7" w:rsidP="00EA068F">
            <w:pPr>
              <w:spacing w:before="40" w:after="40"/>
              <w:contextualSpacing/>
            </w:pPr>
            <w:r w:rsidRPr="00FC2839">
              <w:t>99 = Not Stated</w:t>
            </w:r>
          </w:p>
        </w:tc>
        <w:tc>
          <w:tcPr>
            <w:tcW w:w="0" w:type="auto"/>
            <w:vMerge/>
          </w:tcPr>
          <w:p w14:paraId="08DCF1FF" w14:textId="77777777" w:rsidR="004D16C7" w:rsidRPr="00FC2839" w:rsidRDefault="004D16C7" w:rsidP="00EA068F">
            <w:pPr>
              <w:spacing w:before="40" w:after="40"/>
              <w:contextualSpacing/>
            </w:pPr>
          </w:p>
        </w:tc>
      </w:tr>
      <w:tr w:rsidR="00652BE6" w:rsidRPr="00FC2839" w14:paraId="768808BE" w14:textId="77777777" w:rsidTr="005405BD">
        <w:tc>
          <w:tcPr>
            <w:tcW w:w="1838" w:type="dxa"/>
            <w:vMerge w:val="restart"/>
          </w:tcPr>
          <w:p w14:paraId="6FFCCAD2" w14:textId="77777777" w:rsidR="004D16C7" w:rsidRPr="00FC2839" w:rsidRDefault="004D16C7" w:rsidP="00EA068F">
            <w:pPr>
              <w:spacing w:before="40" w:after="40"/>
              <w:contextualSpacing/>
            </w:pPr>
            <w:r w:rsidRPr="00FC2839">
              <w:t>DVCIGWK</w:t>
            </w:r>
          </w:p>
        </w:tc>
        <w:tc>
          <w:tcPr>
            <w:tcW w:w="2977" w:type="dxa"/>
            <w:vMerge w:val="restart"/>
          </w:tcPr>
          <w:p w14:paraId="4FFDDD57" w14:textId="77777777" w:rsidR="004D16C7" w:rsidRPr="00FC2839" w:rsidRDefault="004D16C7" w:rsidP="00EA068F">
            <w:pPr>
              <w:spacing w:before="40" w:after="40"/>
              <w:contextualSpacing/>
            </w:pPr>
            <w:r w:rsidRPr="00FC2839">
              <w:rPr>
                <w:b/>
                <w:bCs/>
              </w:rPr>
              <w:t>(All seven days from Question 15)</w:t>
            </w:r>
            <w:r w:rsidRPr="00FC2839">
              <w:t xml:space="preserve"> Thinking back over the </w:t>
            </w:r>
            <w:r w:rsidRPr="00FC2839">
              <w:rPr>
                <w:u w:val="single"/>
              </w:rPr>
              <w:t>last 7 days</w:t>
            </w:r>
            <w:r w:rsidRPr="00FC2839">
              <w:t xml:space="preserve">, how many </w:t>
            </w:r>
            <w:r w:rsidRPr="00FC2839">
              <w:rPr>
                <w:u w:val="single"/>
              </w:rPr>
              <w:t>whole</w:t>
            </w:r>
            <w:r w:rsidRPr="00FC2839">
              <w:t xml:space="preserve"> </w:t>
            </w:r>
            <w:r w:rsidRPr="00FC2839">
              <w:rPr>
                <w:u w:val="single"/>
              </w:rPr>
              <w:t>cigarettes</w:t>
            </w:r>
            <w:r w:rsidRPr="00FC2839">
              <w:t xml:space="preserve"> did you smoke each day? </w:t>
            </w:r>
          </w:p>
          <w:p w14:paraId="5921209B" w14:textId="77777777" w:rsidR="004D16C7" w:rsidRPr="00FC2839" w:rsidRDefault="004D16C7" w:rsidP="00EA068F">
            <w:pPr>
              <w:spacing w:before="40" w:after="40"/>
              <w:contextualSpacing/>
            </w:pPr>
            <w:r w:rsidRPr="00FC2839">
              <w:t> </w:t>
            </w:r>
          </w:p>
          <w:p w14:paraId="66ECB784" w14:textId="77777777" w:rsidR="004D16C7" w:rsidRPr="00FC2839" w:rsidRDefault="004D16C7" w:rsidP="00EA068F">
            <w:pPr>
              <w:spacing w:before="40" w:after="40"/>
              <w:contextualSpacing/>
            </w:pPr>
            <w:r w:rsidRPr="00FC2839">
              <w:t>a) Sunday </w:t>
            </w:r>
          </w:p>
          <w:p w14:paraId="224941A9" w14:textId="77777777" w:rsidR="004D16C7" w:rsidRPr="00FC2839" w:rsidRDefault="004D16C7" w:rsidP="00EA068F">
            <w:pPr>
              <w:spacing w:before="40" w:after="40"/>
              <w:contextualSpacing/>
            </w:pPr>
            <w:r w:rsidRPr="00FC2839">
              <w:t>b) Monday </w:t>
            </w:r>
          </w:p>
          <w:p w14:paraId="6F68A9C9" w14:textId="77777777" w:rsidR="004D16C7" w:rsidRPr="00FC2839" w:rsidRDefault="004D16C7" w:rsidP="00EA068F">
            <w:pPr>
              <w:spacing w:before="40" w:after="40"/>
              <w:contextualSpacing/>
            </w:pPr>
            <w:r w:rsidRPr="00FC2839">
              <w:t>c) Tuesday </w:t>
            </w:r>
          </w:p>
          <w:p w14:paraId="1D468978" w14:textId="77777777" w:rsidR="004D16C7" w:rsidRPr="00FC2839" w:rsidRDefault="004D16C7" w:rsidP="00EA068F">
            <w:pPr>
              <w:spacing w:before="40" w:after="40"/>
              <w:contextualSpacing/>
            </w:pPr>
            <w:r w:rsidRPr="00FC2839">
              <w:t>d) Wednesday </w:t>
            </w:r>
          </w:p>
          <w:p w14:paraId="36148767" w14:textId="77777777" w:rsidR="004D16C7" w:rsidRPr="00FC2839" w:rsidRDefault="004D16C7" w:rsidP="00EA068F">
            <w:pPr>
              <w:spacing w:before="40" w:after="40"/>
              <w:contextualSpacing/>
            </w:pPr>
            <w:r w:rsidRPr="00FC2839">
              <w:t>e) Thursday </w:t>
            </w:r>
          </w:p>
          <w:p w14:paraId="4C9B46D8" w14:textId="77777777" w:rsidR="004D16C7" w:rsidRPr="00FC2839" w:rsidRDefault="004D16C7" w:rsidP="00EA068F">
            <w:pPr>
              <w:spacing w:before="40" w:after="40"/>
              <w:contextualSpacing/>
            </w:pPr>
            <w:r w:rsidRPr="00FC2839">
              <w:t>f) Friday </w:t>
            </w:r>
          </w:p>
          <w:p w14:paraId="7BF9B0CB" w14:textId="77777777" w:rsidR="004D16C7" w:rsidRPr="00FC2839" w:rsidRDefault="004D16C7" w:rsidP="00EA068F">
            <w:pPr>
              <w:spacing w:before="40" w:after="40"/>
              <w:contextualSpacing/>
            </w:pPr>
            <w:r w:rsidRPr="00FC2839">
              <w:t>g) Saturday </w:t>
            </w:r>
          </w:p>
          <w:p w14:paraId="35006444" w14:textId="77777777" w:rsidR="004D16C7" w:rsidRPr="00FC2839" w:rsidRDefault="004D16C7" w:rsidP="00EA068F">
            <w:pPr>
              <w:spacing w:before="40" w:after="40"/>
              <w:contextualSpacing/>
            </w:pPr>
          </w:p>
          <w:p w14:paraId="6B135CBE" w14:textId="77777777" w:rsidR="004D16C7" w:rsidRPr="00FC2839" w:rsidRDefault="004D16C7" w:rsidP="00EA068F">
            <w:pPr>
              <w:spacing w:before="40" w:after="40"/>
              <w:contextualSpacing/>
            </w:pPr>
            <w:r w:rsidRPr="00FC2839">
              <w:t>Component variables: WP_040A, WP_040B, WP_040C, WP_040D, WP_040E, WP_040F, WP_040G</w:t>
            </w:r>
          </w:p>
        </w:tc>
        <w:tc>
          <w:tcPr>
            <w:tcW w:w="2040" w:type="dxa"/>
          </w:tcPr>
          <w:p w14:paraId="60D9CF45" w14:textId="77777777" w:rsidR="004D16C7" w:rsidRPr="00FC2839" w:rsidRDefault="004D16C7" w:rsidP="00EA068F">
            <w:pPr>
              <w:spacing w:before="40" w:after="40"/>
              <w:contextualSpacing/>
            </w:pPr>
            <w:r w:rsidRPr="00FC2839">
              <w:t>0 = 0 whole cigarettes smoked</w:t>
            </w:r>
          </w:p>
        </w:tc>
        <w:tc>
          <w:tcPr>
            <w:tcW w:w="0" w:type="auto"/>
            <w:vMerge w:val="restart"/>
          </w:tcPr>
          <w:p w14:paraId="1EF179C9" w14:textId="77777777" w:rsidR="004D16C7" w:rsidRPr="00FC2839" w:rsidRDefault="004D16C7" w:rsidP="00EA068F">
            <w:pPr>
              <w:spacing w:before="40" w:after="40"/>
              <w:contextualSpacing/>
            </w:pPr>
            <w:r w:rsidRPr="00FC2839">
              <w:t>Definition:</w:t>
            </w:r>
          </w:p>
          <w:p w14:paraId="30D9E731" w14:textId="77777777" w:rsidR="004D16C7" w:rsidRDefault="004D16C7" w:rsidP="00EA068F">
            <w:pPr>
              <w:spacing w:before="40" w:after="40"/>
              <w:contextualSpacing/>
            </w:pPr>
            <w:r w:rsidRPr="00FC2839">
              <w:t>Total number of whole cigarettes smoked in the last 7 days. </w:t>
            </w:r>
          </w:p>
          <w:p w14:paraId="45A735B6" w14:textId="77777777" w:rsidR="00830155" w:rsidRPr="00FC2839" w:rsidRDefault="00830155" w:rsidP="00EA068F">
            <w:pPr>
              <w:spacing w:before="40" w:after="40"/>
              <w:contextualSpacing/>
            </w:pPr>
          </w:p>
          <w:p w14:paraId="32870E1B" w14:textId="77777777" w:rsidR="004D16C7" w:rsidRPr="00FC2839" w:rsidRDefault="004D16C7" w:rsidP="00EA068F">
            <w:pPr>
              <w:spacing w:before="40" w:after="40"/>
              <w:contextualSpacing/>
            </w:pPr>
            <w:r w:rsidRPr="00FC2839">
              <w:t>Calculation of Responses: </w:t>
            </w:r>
          </w:p>
          <w:p w14:paraId="0234EA58" w14:textId="77777777" w:rsidR="004D16C7" w:rsidRDefault="004D16C7" w:rsidP="00EA068F">
            <w:pPr>
              <w:spacing w:before="40" w:after="40"/>
              <w:contextualSpacing/>
            </w:pPr>
            <w:r w:rsidRPr="00FC2839">
              <w:t>WP_040a + WP_040b + WP_040c + WP_040d + WP_040e + WP_040f + WP_040g</w:t>
            </w:r>
          </w:p>
          <w:p w14:paraId="1BE4FBE0" w14:textId="77777777" w:rsidR="00830155" w:rsidRPr="00FC2839" w:rsidRDefault="00830155" w:rsidP="00EA068F">
            <w:pPr>
              <w:spacing w:before="40" w:after="40"/>
              <w:contextualSpacing/>
            </w:pPr>
          </w:p>
          <w:p w14:paraId="430EDEDA" w14:textId="77777777" w:rsidR="004D16C7" w:rsidRPr="00FC2839" w:rsidRDefault="004D16C7" w:rsidP="00EA068F">
            <w:pPr>
              <w:spacing w:before="40" w:after="40"/>
              <w:contextualSpacing/>
            </w:pPr>
            <w:r w:rsidRPr="00FC2839">
              <w:t>Notes: </w:t>
            </w:r>
          </w:p>
          <w:p w14:paraId="1EE5AD48" w14:textId="11B3F90A" w:rsidR="004D16C7" w:rsidRPr="00B4461E" w:rsidRDefault="004D16C7" w:rsidP="00EA068F">
            <w:pPr>
              <w:spacing w:before="40" w:after="40"/>
              <w:contextualSpacing/>
            </w:pPr>
            <w:r w:rsidRPr="000B424D">
              <w:t>Not necessary for all to have valid responses.</w:t>
            </w:r>
            <w:r w:rsidRPr="00B4461E">
              <w:t> </w:t>
            </w:r>
            <w:r w:rsidRPr="000B424D">
              <w:t>If all component variables have missing data then DVCIGWK = 999.</w:t>
            </w:r>
            <w:r w:rsidRPr="00B4461E">
              <w:t> Values with a decimal of .5 or greater were rounded up. </w:t>
            </w:r>
          </w:p>
          <w:p w14:paraId="6C3572CD" w14:textId="77777777" w:rsidR="004D16C7" w:rsidRPr="00FC2839" w:rsidRDefault="004D16C7" w:rsidP="00EA068F">
            <w:pPr>
              <w:spacing w:before="40" w:after="40"/>
              <w:contextualSpacing/>
            </w:pPr>
            <w:r w:rsidRPr="00FC2839">
              <w:t> </w:t>
            </w:r>
          </w:p>
          <w:p w14:paraId="598225E5" w14:textId="77777777" w:rsidR="004D16C7" w:rsidRPr="00FC2839" w:rsidRDefault="004D16C7" w:rsidP="00EA068F">
            <w:pPr>
              <w:spacing w:before="40" w:after="40"/>
              <w:contextualSpacing/>
            </w:pPr>
            <w:r w:rsidRPr="00FC2839">
              <w:t>Coverage:  </w:t>
            </w:r>
          </w:p>
          <w:p w14:paraId="70F4B31B" w14:textId="77777777" w:rsidR="004D16C7" w:rsidRPr="00FC2839" w:rsidRDefault="004D16C7" w:rsidP="00EA068F">
            <w:pPr>
              <w:spacing w:before="40" w:after="40"/>
              <w:contextualSpacing/>
            </w:pPr>
            <w:r w:rsidRPr="00FC2839">
              <w:t>Respondents where SS_030 = 1 or 99 (Ever smoked a whole cigarette or not stated)</w:t>
            </w:r>
          </w:p>
        </w:tc>
      </w:tr>
      <w:tr w:rsidR="00652BE6" w:rsidRPr="00FC2839" w14:paraId="0829F38B" w14:textId="77777777" w:rsidTr="005405BD">
        <w:tc>
          <w:tcPr>
            <w:tcW w:w="1838" w:type="dxa"/>
            <w:vMerge/>
          </w:tcPr>
          <w:p w14:paraId="5BC45DA1" w14:textId="77777777" w:rsidR="004D16C7" w:rsidRPr="00FC2839" w:rsidRDefault="004D16C7" w:rsidP="00EA068F">
            <w:pPr>
              <w:spacing w:before="40" w:after="40"/>
              <w:contextualSpacing/>
            </w:pPr>
          </w:p>
        </w:tc>
        <w:tc>
          <w:tcPr>
            <w:tcW w:w="2977" w:type="dxa"/>
            <w:vMerge/>
          </w:tcPr>
          <w:p w14:paraId="1748C607" w14:textId="77777777" w:rsidR="004D16C7" w:rsidRPr="00FC2839" w:rsidRDefault="004D16C7" w:rsidP="00EA068F">
            <w:pPr>
              <w:spacing w:before="40" w:after="40"/>
              <w:contextualSpacing/>
            </w:pPr>
          </w:p>
        </w:tc>
        <w:tc>
          <w:tcPr>
            <w:tcW w:w="2040" w:type="dxa"/>
          </w:tcPr>
          <w:p w14:paraId="5DE1BA88" w14:textId="77777777" w:rsidR="004D16C7" w:rsidRPr="00FC2839" w:rsidRDefault="004D16C7" w:rsidP="00EA068F">
            <w:pPr>
              <w:spacing w:before="40" w:after="40"/>
              <w:contextualSpacing/>
            </w:pPr>
            <w:r w:rsidRPr="00FC2839">
              <w:t>1:252 = Range: 1 to 252 whole cigarettes smoked</w:t>
            </w:r>
          </w:p>
        </w:tc>
        <w:tc>
          <w:tcPr>
            <w:tcW w:w="0" w:type="auto"/>
            <w:vMerge/>
          </w:tcPr>
          <w:p w14:paraId="37BDD1E4" w14:textId="77777777" w:rsidR="004D16C7" w:rsidRPr="00FC2839" w:rsidRDefault="004D16C7" w:rsidP="00EA068F">
            <w:pPr>
              <w:spacing w:before="40" w:after="40"/>
              <w:contextualSpacing/>
            </w:pPr>
          </w:p>
        </w:tc>
      </w:tr>
      <w:tr w:rsidR="00652BE6" w:rsidRPr="00FC2839" w14:paraId="78E0CCF9" w14:textId="77777777" w:rsidTr="005405BD">
        <w:tc>
          <w:tcPr>
            <w:tcW w:w="1838" w:type="dxa"/>
            <w:vMerge/>
          </w:tcPr>
          <w:p w14:paraId="4C70DB8F" w14:textId="77777777" w:rsidR="004D16C7" w:rsidRPr="00FC2839" w:rsidRDefault="004D16C7" w:rsidP="00EA068F">
            <w:pPr>
              <w:spacing w:before="40" w:after="40"/>
              <w:contextualSpacing/>
            </w:pPr>
          </w:p>
        </w:tc>
        <w:tc>
          <w:tcPr>
            <w:tcW w:w="2977" w:type="dxa"/>
            <w:vMerge/>
          </w:tcPr>
          <w:p w14:paraId="20A3E268" w14:textId="77777777" w:rsidR="004D16C7" w:rsidRPr="00FC2839" w:rsidRDefault="004D16C7" w:rsidP="00EA068F">
            <w:pPr>
              <w:spacing w:before="40" w:after="40"/>
              <w:contextualSpacing/>
            </w:pPr>
          </w:p>
        </w:tc>
        <w:tc>
          <w:tcPr>
            <w:tcW w:w="2040" w:type="dxa"/>
          </w:tcPr>
          <w:p w14:paraId="4A316102" w14:textId="77777777" w:rsidR="004D16C7" w:rsidRPr="00FC2839" w:rsidRDefault="004D16C7" w:rsidP="00EA068F">
            <w:pPr>
              <w:spacing w:before="40" w:after="40"/>
              <w:contextualSpacing/>
            </w:pPr>
            <w:r w:rsidRPr="00FC2839">
              <w:t>996 = Valid Skip</w:t>
            </w:r>
          </w:p>
        </w:tc>
        <w:tc>
          <w:tcPr>
            <w:tcW w:w="0" w:type="auto"/>
            <w:vMerge/>
          </w:tcPr>
          <w:p w14:paraId="63637087" w14:textId="77777777" w:rsidR="004D16C7" w:rsidRPr="00FC2839" w:rsidRDefault="004D16C7" w:rsidP="00EA068F">
            <w:pPr>
              <w:spacing w:before="40" w:after="40"/>
              <w:contextualSpacing/>
            </w:pPr>
          </w:p>
        </w:tc>
      </w:tr>
      <w:tr w:rsidR="00652BE6" w:rsidRPr="00FC2839" w14:paraId="1B610C89" w14:textId="77777777" w:rsidTr="005405BD">
        <w:tc>
          <w:tcPr>
            <w:tcW w:w="1838" w:type="dxa"/>
            <w:vMerge/>
          </w:tcPr>
          <w:p w14:paraId="632455CE" w14:textId="77777777" w:rsidR="004D16C7" w:rsidRPr="00FC2839" w:rsidRDefault="004D16C7" w:rsidP="00EA068F">
            <w:pPr>
              <w:spacing w:before="40" w:after="40"/>
              <w:contextualSpacing/>
            </w:pPr>
          </w:p>
        </w:tc>
        <w:tc>
          <w:tcPr>
            <w:tcW w:w="2977" w:type="dxa"/>
            <w:vMerge/>
          </w:tcPr>
          <w:p w14:paraId="03FCA8AA" w14:textId="77777777" w:rsidR="004D16C7" w:rsidRPr="00FC2839" w:rsidRDefault="004D16C7" w:rsidP="00EA068F">
            <w:pPr>
              <w:spacing w:before="40" w:after="40"/>
              <w:contextualSpacing/>
            </w:pPr>
          </w:p>
        </w:tc>
        <w:tc>
          <w:tcPr>
            <w:tcW w:w="2040" w:type="dxa"/>
          </w:tcPr>
          <w:p w14:paraId="0EDF39A8" w14:textId="77777777" w:rsidR="004D16C7" w:rsidRPr="00FC2839" w:rsidRDefault="004D16C7" w:rsidP="00EA068F">
            <w:pPr>
              <w:spacing w:before="40" w:after="40"/>
              <w:contextualSpacing/>
            </w:pPr>
            <w:r w:rsidRPr="00FC2839">
              <w:t>999 = Not Stated</w:t>
            </w:r>
          </w:p>
        </w:tc>
        <w:tc>
          <w:tcPr>
            <w:tcW w:w="0" w:type="auto"/>
            <w:vMerge/>
          </w:tcPr>
          <w:p w14:paraId="24B3A8D7" w14:textId="77777777" w:rsidR="004D16C7" w:rsidRPr="00FC2839" w:rsidRDefault="004D16C7" w:rsidP="00EA068F">
            <w:pPr>
              <w:spacing w:before="40" w:after="40"/>
              <w:contextualSpacing/>
            </w:pPr>
          </w:p>
        </w:tc>
      </w:tr>
      <w:tr w:rsidR="00652BE6" w:rsidRPr="00FC2839" w14:paraId="53615C3A" w14:textId="77777777" w:rsidTr="005405BD">
        <w:tc>
          <w:tcPr>
            <w:tcW w:w="1838" w:type="dxa"/>
            <w:vMerge w:val="restart"/>
          </w:tcPr>
          <w:p w14:paraId="752AA1BB" w14:textId="77777777" w:rsidR="004D16C7" w:rsidRPr="00FC2839" w:rsidRDefault="004D16C7" w:rsidP="00EA068F">
            <w:pPr>
              <w:spacing w:before="40" w:after="40"/>
              <w:contextualSpacing/>
            </w:pPr>
            <w:r w:rsidRPr="00FC2839">
              <w:t>DVNDSMK</w:t>
            </w:r>
          </w:p>
        </w:tc>
        <w:tc>
          <w:tcPr>
            <w:tcW w:w="2977" w:type="dxa"/>
            <w:vMerge w:val="restart"/>
          </w:tcPr>
          <w:p w14:paraId="7F8B8B73" w14:textId="77777777" w:rsidR="004D16C7" w:rsidRPr="00FC2839" w:rsidRDefault="004D16C7" w:rsidP="00EA068F">
            <w:pPr>
              <w:spacing w:before="40" w:after="40"/>
              <w:contextualSpacing/>
            </w:pPr>
            <w:r w:rsidRPr="00FC2839">
              <w:rPr>
                <w:b/>
                <w:bCs/>
              </w:rPr>
              <w:t>(All seven days from Question 15)</w:t>
            </w:r>
            <w:r w:rsidRPr="00FC2839">
              <w:t xml:space="preserve"> Thinking back over the </w:t>
            </w:r>
            <w:r w:rsidRPr="00FC2839">
              <w:rPr>
                <w:u w:val="single"/>
              </w:rPr>
              <w:t>last 7 days</w:t>
            </w:r>
            <w:r w:rsidRPr="00FC2839">
              <w:t xml:space="preserve">, how many </w:t>
            </w:r>
            <w:r w:rsidRPr="00FC2839">
              <w:rPr>
                <w:u w:val="single"/>
              </w:rPr>
              <w:t>whole</w:t>
            </w:r>
            <w:r w:rsidRPr="00FC2839">
              <w:t xml:space="preserve"> </w:t>
            </w:r>
            <w:r w:rsidRPr="00FC2839">
              <w:rPr>
                <w:u w:val="single"/>
              </w:rPr>
              <w:t>cigarettes</w:t>
            </w:r>
            <w:r w:rsidRPr="00FC2839">
              <w:t xml:space="preserve"> did you smoke each day? </w:t>
            </w:r>
          </w:p>
          <w:p w14:paraId="2771B92F" w14:textId="77777777" w:rsidR="004D16C7" w:rsidRPr="00FC2839" w:rsidRDefault="004D16C7" w:rsidP="00EA068F">
            <w:pPr>
              <w:spacing w:before="40" w:after="40"/>
              <w:contextualSpacing/>
            </w:pPr>
            <w:r w:rsidRPr="00FC2839">
              <w:t> </w:t>
            </w:r>
          </w:p>
          <w:p w14:paraId="50DA0409" w14:textId="77777777" w:rsidR="004D16C7" w:rsidRPr="00FC2839" w:rsidRDefault="004D16C7" w:rsidP="00EA068F">
            <w:pPr>
              <w:spacing w:before="40" w:after="40"/>
              <w:contextualSpacing/>
            </w:pPr>
            <w:r w:rsidRPr="00FC2839">
              <w:t>a) Sunday </w:t>
            </w:r>
          </w:p>
          <w:p w14:paraId="56D99D71" w14:textId="77777777" w:rsidR="004D16C7" w:rsidRPr="00FC2839" w:rsidRDefault="004D16C7" w:rsidP="00EA068F">
            <w:pPr>
              <w:spacing w:before="40" w:after="40"/>
              <w:contextualSpacing/>
            </w:pPr>
            <w:r w:rsidRPr="00FC2839">
              <w:t>b) Monday </w:t>
            </w:r>
          </w:p>
          <w:p w14:paraId="7579DF86" w14:textId="77777777" w:rsidR="004D16C7" w:rsidRPr="00FC2839" w:rsidRDefault="004D16C7" w:rsidP="00EA068F">
            <w:pPr>
              <w:spacing w:before="40" w:after="40"/>
              <w:contextualSpacing/>
            </w:pPr>
            <w:r w:rsidRPr="00FC2839">
              <w:t>c) Tuesday </w:t>
            </w:r>
          </w:p>
          <w:p w14:paraId="5F8111F6" w14:textId="77777777" w:rsidR="004D16C7" w:rsidRPr="00FC2839" w:rsidRDefault="004D16C7" w:rsidP="00EA068F">
            <w:pPr>
              <w:spacing w:before="40" w:after="40"/>
              <w:contextualSpacing/>
            </w:pPr>
            <w:r w:rsidRPr="00FC2839">
              <w:t>d) Wednesday </w:t>
            </w:r>
          </w:p>
          <w:p w14:paraId="759AF4FD" w14:textId="77777777" w:rsidR="004D16C7" w:rsidRPr="00FC2839" w:rsidRDefault="004D16C7" w:rsidP="00EA068F">
            <w:pPr>
              <w:spacing w:before="40" w:after="40"/>
              <w:contextualSpacing/>
            </w:pPr>
            <w:r w:rsidRPr="00FC2839">
              <w:t>e) Thursday </w:t>
            </w:r>
          </w:p>
          <w:p w14:paraId="54B579F5" w14:textId="77777777" w:rsidR="004D16C7" w:rsidRPr="00FC2839" w:rsidRDefault="004D16C7" w:rsidP="00EA068F">
            <w:pPr>
              <w:spacing w:before="40" w:after="40"/>
              <w:contextualSpacing/>
            </w:pPr>
            <w:r w:rsidRPr="00FC2839">
              <w:t>f) Friday </w:t>
            </w:r>
          </w:p>
          <w:p w14:paraId="51148325" w14:textId="77777777" w:rsidR="004D16C7" w:rsidRPr="00FC2839" w:rsidRDefault="004D16C7" w:rsidP="00EA068F">
            <w:pPr>
              <w:spacing w:before="40" w:after="40"/>
              <w:contextualSpacing/>
            </w:pPr>
            <w:r w:rsidRPr="00FC2839">
              <w:t>g) Saturday </w:t>
            </w:r>
          </w:p>
          <w:p w14:paraId="1AF805CD" w14:textId="77777777" w:rsidR="004D16C7" w:rsidRPr="00FC2839" w:rsidRDefault="004D16C7" w:rsidP="00EA068F">
            <w:pPr>
              <w:spacing w:before="40" w:after="40"/>
              <w:contextualSpacing/>
            </w:pPr>
          </w:p>
          <w:p w14:paraId="38033768" w14:textId="77777777" w:rsidR="004D16C7" w:rsidRPr="00FC2839" w:rsidRDefault="004D16C7" w:rsidP="00EA068F">
            <w:pPr>
              <w:spacing w:before="40" w:after="40"/>
              <w:contextualSpacing/>
            </w:pPr>
            <w:r w:rsidRPr="00FC2839">
              <w:t>Component variables: WP_040A, WP_040B, WP_040C, WP_040D, WP_040E, WP_040F, WP_040G</w:t>
            </w:r>
          </w:p>
        </w:tc>
        <w:tc>
          <w:tcPr>
            <w:tcW w:w="2040" w:type="dxa"/>
          </w:tcPr>
          <w:p w14:paraId="6E715184" w14:textId="77777777" w:rsidR="004D16C7" w:rsidRPr="00FC2839" w:rsidRDefault="004D16C7" w:rsidP="00EA068F">
            <w:pPr>
              <w:spacing w:before="40" w:after="40"/>
              <w:contextualSpacing/>
            </w:pPr>
            <w:r w:rsidRPr="00FC2839">
              <w:t>0 = Did not smoke in the last 7 days</w:t>
            </w:r>
          </w:p>
        </w:tc>
        <w:tc>
          <w:tcPr>
            <w:tcW w:w="0" w:type="auto"/>
            <w:vMerge w:val="restart"/>
          </w:tcPr>
          <w:p w14:paraId="0C5132C3" w14:textId="77777777" w:rsidR="004D16C7" w:rsidRPr="00FC2839" w:rsidRDefault="004D16C7" w:rsidP="00EA068F">
            <w:pPr>
              <w:spacing w:before="40" w:after="40"/>
              <w:contextualSpacing/>
            </w:pPr>
            <w:r w:rsidRPr="00FC2839">
              <w:t>Definition:</w:t>
            </w:r>
          </w:p>
          <w:p w14:paraId="2215156B" w14:textId="77777777" w:rsidR="004D16C7" w:rsidRDefault="004D16C7" w:rsidP="00EA068F">
            <w:pPr>
              <w:spacing w:before="40" w:after="40"/>
              <w:contextualSpacing/>
            </w:pPr>
            <w:r w:rsidRPr="00FC2839">
              <w:t>Number of days the respondent smoked at least one whole cigarette in the week prior to the survey.</w:t>
            </w:r>
          </w:p>
          <w:p w14:paraId="190893AA" w14:textId="77777777" w:rsidR="001B3C19" w:rsidRPr="00FC2839" w:rsidRDefault="001B3C19" w:rsidP="00EA068F">
            <w:pPr>
              <w:spacing w:before="40" w:after="40"/>
              <w:contextualSpacing/>
            </w:pPr>
          </w:p>
          <w:p w14:paraId="1DE374A7" w14:textId="77777777" w:rsidR="004D16C7" w:rsidRPr="00FC2839" w:rsidRDefault="004D16C7" w:rsidP="00EA068F">
            <w:pPr>
              <w:spacing w:before="40" w:after="40"/>
              <w:contextualSpacing/>
            </w:pPr>
            <w:r w:rsidRPr="00FC2839">
              <w:t>Calculation of Responses: </w:t>
            </w:r>
          </w:p>
          <w:p w14:paraId="39FEE8C9" w14:textId="77777777" w:rsidR="004D16C7" w:rsidRDefault="004D16C7" w:rsidP="00EA068F">
            <w:pPr>
              <w:spacing w:before="40" w:after="40"/>
              <w:contextualSpacing/>
            </w:pPr>
            <w:r w:rsidRPr="00FC2839">
              <w:t>A count of WP_040a, WP_040b, WP_040c, WP_040d, WP_040e, WP_040f, and WP_040g with valid responses excluding days with a missing or zero response.</w:t>
            </w:r>
          </w:p>
          <w:p w14:paraId="4B51FA10" w14:textId="77777777" w:rsidR="001B3C19" w:rsidRPr="00FC2839" w:rsidRDefault="001B3C19" w:rsidP="00EA068F">
            <w:pPr>
              <w:spacing w:before="40" w:after="40"/>
              <w:contextualSpacing/>
            </w:pPr>
          </w:p>
          <w:p w14:paraId="033530C1" w14:textId="77777777" w:rsidR="004D16C7" w:rsidRPr="00FC2839" w:rsidRDefault="004D16C7" w:rsidP="00EA068F">
            <w:pPr>
              <w:spacing w:before="40" w:after="40"/>
              <w:contextualSpacing/>
            </w:pPr>
            <w:r w:rsidRPr="00FC2839">
              <w:t>Notes: </w:t>
            </w:r>
          </w:p>
          <w:p w14:paraId="3E87F71E" w14:textId="0B51F9C2" w:rsidR="004D16C7" w:rsidRDefault="004D16C7" w:rsidP="00EA068F">
            <w:pPr>
              <w:spacing w:before="40" w:after="40"/>
              <w:contextualSpacing/>
            </w:pPr>
            <w:r w:rsidRPr="00B4461E">
              <w:t>If all component variables are equal to the numeric value 0 or if some of the component variables are equal to the numeric value 0 and some are missing then DVNDSMK = 0. If all component variables have missing data then DVNDSMK = 99.</w:t>
            </w:r>
          </w:p>
          <w:p w14:paraId="5C09D198" w14:textId="77777777" w:rsidR="001B3C19" w:rsidRPr="00B4461E" w:rsidRDefault="001B3C19" w:rsidP="00EA068F">
            <w:pPr>
              <w:spacing w:before="40" w:after="40"/>
              <w:contextualSpacing/>
            </w:pPr>
          </w:p>
          <w:p w14:paraId="01201B4F" w14:textId="77777777" w:rsidR="004D16C7" w:rsidRPr="00FC2839" w:rsidRDefault="004D16C7" w:rsidP="00EA068F">
            <w:pPr>
              <w:spacing w:before="40" w:after="40"/>
              <w:contextualSpacing/>
            </w:pPr>
            <w:r w:rsidRPr="00FC2839">
              <w:t>Coverage:  </w:t>
            </w:r>
          </w:p>
          <w:p w14:paraId="47C45E45" w14:textId="77777777" w:rsidR="004D16C7" w:rsidRPr="00FC2839" w:rsidRDefault="004D16C7" w:rsidP="00EA068F">
            <w:pPr>
              <w:spacing w:before="40" w:after="40"/>
              <w:contextualSpacing/>
            </w:pPr>
            <w:r w:rsidRPr="00FC2839">
              <w:t>Respondents where SS_030 = 1 or 99 (Ever smoked a whole cigarette or not stated)</w:t>
            </w:r>
          </w:p>
        </w:tc>
      </w:tr>
      <w:tr w:rsidR="00652BE6" w:rsidRPr="00FC2839" w14:paraId="0E790F9A" w14:textId="77777777" w:rsidTr="005405BD">
        <w:tc>
          <w:tcPr>
            <w:tcW w:w="1838" w:type="dxa"/>
            <w:vMerge/>
          </w:tcPr>
          <w:p w14:paraId="591BF63C" w14:textId="77777777" w:rsidR="004D16C7" w:rsidRPr="00FC2839" w:rsidRDefault="004D16C7" w:rsidP="00EA068F">
            <w:pPr>
              <w:spacing w:before="40" w:after="40"/>
              <w:contextualSpacing/>
            </w:pPr>
          </w:p>
        </w:tc>
        <w:tc>
          <w:tcPr>
            <w:tcW w:w="2977" w:type="dxa"/>
            <w:vMerge/>
          </w:tcPr>
          <w:p w14:paraId="20C23B7C" w14:textId="77777777" w:rsidR="004D16C7" w:rsidRPr="00FC2839" w:rsidRDefault="004D16C7" w:rsidP="00EA068F">
            <w:pPr>
              <w:spacing w:before="40" w:after="40"/>
              <w:contextualSpacing/>
            </w:pPr>
          </w:p>
        </w:tc>
        <w:tc>
          <w:tcPr>
            <w:tcW w:w="2040" w:type="dxa"/>
          </w:tcPr>
          <w:p w14:paraId="5670B5CC" w14:textId="77777777" w:rsidR="004D16C7" w:rsidRPr="00FC2839" w:rsidRDefault="004D16C7" w:rsidP="00EA068F">
            <w:pPr>
              <w:spacing w:before="40" w:after="40"/>
              <w:contextualSpacing/>
            </w:pPr>
            <w:r w:rsidRPr="00FC2839">
              <w:t>1 = Smoked 1 day in the last 7 days</w:t>
            </w:r>
          </w:p>
        </w:tc>
        <w:tc>
          <w:tcPr>
            <w:tcW w:w="0" w:type="auto"/>
            <w:vMerge/>
          </w:tcPr>
          <w:p w14:paraId="3CFB4454" w14:textId="77777777" w:rsidR="004D16C7" w:rsidRPr="00FC2839" w:rsidRDefault="004D16C7" w:rsidP="00EA068F">
            <w:pPr>
              <w:spacing w:before="40" w:after="40"/>
              <w:contextualSpacing/>
            </w:pPr>
          </w:p>
        </w:tc>
      </w:tr>
      <w:tr w:rsidR="00652BE6" w:rsidRPr="00FC2839" w14:paraId="34690C51" w14:textId="77777777" w:rsidTr="005405BD">
        <w:tc>
          <w:tcPr>
            <w:tcW w:w="1838" w:type="dxa"/>
            <w:vMerge/>
          </w:tcPr>
          <w:p w14:paraId="55584C8D" w14:textId="77777777" w:rsidR="004D16C7" w:rsidRPr="00FC2839" w:rsidRDefault="004D16C7" w:rsidP="00EA068F">
            <w:pPr>
              <w:spacing w:before="40" w:after="40"/>
              <w:contextualSpacing/>
            </w:pPr>
          </w:p>
        </w:tc>
        <w:tc>
          <w:tcPr>
            <w:tcW w:w="2977" w:type="dxa"/>
            <w:vMerge/>
          </w:tcPr>
          <w:p w14:paraId="377DB39C" w14:textId="77777777" w:rsidR="004D16C7" w:rsidRPr="00FC2839" w:rsidRDefault="004D16C7" w:rsidP="00EA068F">
            <w:pPr>
              <w:spacing w:before="40" w:after="40"/>
              <w:contextualSpacing/>
            </w:pPr>
          </w:p>
        </w:tc>
        <w:tc>
          <w:tcPr>
            <w:tcW w:w="2040" w:type="dxa"/>
          </w:tcPr>
          <w:p w14:paraId="6C604135" w14:textId="77777777" w:rsidR="004D16C7" w:rsidRPr="00FC2839" w:rsidRDefault="004D16C7" w:rsidP="00EA068F">
            <w:pPr>
              <w:spacing w:before="40" w:after="40"/>
              <w:contextualSpacing/>
            </w:pPr>
            <w:r w:rsidRPr="00FC2839">
              <w:t>2 = Smoked 2 days in the last 7 days</w:t>
            </w:r>
          </w:p>
        </w:tc>
        <w:tc>
          <w:tcPr>
            <w:tcW w:w="0" w:type="auto"/>
            <w:vMerge/>
          </w:tcPr>
          <w:p w14:paraId="43B290C7" w14:textId="77777777" w:rsidR="004D16C7" w:rsidRPr="00FC2839" w:rsidRDefault="004D16C7" w:rsidP="00EA068F">
            <w:pPr>
              <w:spacing w:before="40" w:after="40"/>
              <w:contextualSpacing/>
            </w:pPr>
          </w:p>
        </w:tc>
      </w:tr>
      <w:tr w:rsidR="00652BE6" w:rsidRPr="00FC2839" w14:paraId="131ACC47" w14:textId="77777777" w:rsidTr="005405BD">
        <w:tc>
          <w:tcPr>
            <w:tcW w:w="1838" w:type="dxa"/>
            <w:vMerge/>
          </w:tcPr>
          <w:p w14:paraId="3D0A5A17" w14:textId="77777777" w:rsidR="004D16C7" w:rsidRPr="00FC2839" w:rsidRDefault="004D16C7" w:rsidP="00EA068F">
            <w:pPr>
              <w:spacing w:before="40" w:after="40"/>
              <w:contextualSpacing/>
            </w:pPr>
          </w:p>
        </w:tc>
        <w:tc>
          <w:tcPr>
            <w:tcW w:w="2977" w:type="dxa"/>
            <w:vMerge/>
          </w:tcPr>
          <w:p w14:paraId="512EF5F4" w14:textId="77777777" w:rsidR="004D16C7" w:rsidRPr="00FC2839" w:rsidRDefault="004D16C7" w:rsidP="00EA068F">
            <w:pPr>
              <w:spacing w:before="40" w:after="40"/>
              <w:contextualSpacing/>
            </w:pPr>
          </w:p>
        </w:tc>
        <w:tc>
          <w:tcPr>
            <w:tcW w:w="2040" w:type="dxa"/>
          </w:tcPr>
          <w:p w14:paraId="119E6411" w14:textId="77777777" w:rsidR="004D16C7" w:rsidRPr="00FC2839" w:rsidRDefault="004D16C7" w:rsidP="00EA068F">
            <w:pPr>
              <w:spacing w:before="40" w:after="40"/>
              <w:contextualSpacing/>
            </w:pPr>
            <w:r w:rsidRPr="00FC2839">
              <w:t>3 = Smoked 3 days in the last 7 days</w:t>
            </w:r>
          </w:p>
        </w:tc>
        <w:tc>
          <w:tcPr>
            <w:tcW w:w="0" w:type="auto"/>
            <w:vMerge/>
          </w:tcPr>
          <w:p w14:paraId="04718C2A" w14:textId="77777777" w:rsidR="004D16C7" w:rsidRPr="00FC2839" w:rsidRDefault="004D16C7" w:rsidP="00EA068F">
            <w:pPr>
              <w:spacing w:before="40" w:after="40"/>
              <w:contextualSpacing/>
            </w:pPr>
          </w:p>
        </w:tc>
      </w:tr>
      <w:tr w:rsidR="00652BE6" w:rsidRPr="00FC2839" w14:paraId="188A141C" w14:textId="77777777" w:rsidTr="005405BD">
        <w:tc>
          <w:tcPr>
            <w:tcW w:w="1838" w:type="dxa"/>
            <w:vMerge/>
          </w:tcPr>
          <w:p w14:paraId="061B68EF" w14:textId="77777777" w:rsidR="004D16C7" w:rsidRPr="00FC2839" w:rsidRDefault="004D16C7" w:rsidP="00EA068F">
            <w:pPr>
              <w:spacing w:before="40" w:after="40"/>
              <w:contextualSpacing/>
            </w:pPr>
          </w:p>
        </w:tc>
        <w:tc>
          <w:tcPr>
            <w:tcW w:w="2977" w:type="dxa"/>
            <w:vMerge/>
          </w:tcPr>
          <w:p w14:paraId="64954195" w14:textId="77777777" w:rsidR="004D16C7" w:rsidRPr="00FC2839" w:rsidRDefault="004D16C7" w:rsidP="00EA068F">
            <w:pPr>
              <w:spacing w:before="40" w:after="40"/>
              <w:contextualSpacing/>
            </w:pPr>
          </w:p>
        </w:tc>
        <w:tc>
          <w:tcPr>
            <w:tcW w:w="2040" w:type="dxa"/>
          </w:tcPr>
          <w:p w14:paraId="4D01EA23" w14:textId="77777777" w:rsidR="004D16C7" w:rsidRPr="00FC2839" w:rsidRDefault="004D16C7" w:rsidP="00EA068F">
            <w:pPr>
              <w:spacing w:before="40" w:after="40"/>
              <w:contextualSpacing/>
            </w:pPr>
            <w:r w:rsidRPr="00FC2839">
              <w:t>4 = Smoked 4 days in the last 7 days</w:t>
            </w:r>
          </w:p>
        </w:tc>
        <w:tc>
          <w:tcPr>
            <w:tcW w:w="0" w:type="auto"/>
            <w:vMerge/>
          </w:tcPr>
          <w:p w14:paraId="5D8027F7" w14:textId="77777777" w:rsidR="004D16C7" w:rsidRPr="00FC2839" w:rsidRDefault="004D16C7" w:rsidP="00EA068F">
            <w:pPr>
              <w:spacing w:before="40" w:after="40"/>
              <w:contextualSpacing/>
            </w:pPr>
          </w:p>
        </w:tc>
      </w:tr>
      <w:tr w:rsidR="00652BE6" w:rsidRPr="00FC2839" w14:paraId="66315BC2" w14:textId="77777777" w:rsidTr="005405BD">
        <w:tc>
          <w:tcPr>
            <w:tcW w:w="1838" w:type="dxa"/>
            <w:vMerge/>
          </w:tcPr>
          <w:p w14:paraId="043246CC" w14:textId="77777777" w:rsidR="004D16C7" w:rsidRPr="00FC2839" w:rsidRDefault="004D16C7" w:rsidP="00EA068F">
            <w:pPr>
              <w:spacing w:before="40" w:after="40"/>
              <w:contextualSpacing/>
            </w:pPr>
          </w:p>
        </w:tc>
        <w:tc>
          <w:tcPr>
            <w:tcW w:w="2977" w:type="dxa"/>
            <w:vMerge/>
          </w:tcPr>
          <w:p w14:paraId="17D2C4AC" w14:textId="77777777" w:rsidR="004D16C7" w:rsidRPr="00FC2839" w:rsidRDefault="004D16C7" w:rsidP="00EA068F">
            <w:pPr>
              <w:spacing w:before="40" w:after="40"/>
              <w:contextualSpacing/>
            </w:pPr>
          </w:p>
        </w:tc>
        <w:tc>
          <w:tcPr>
            <w:tcW w:w="2040" w:type="dxa"/>
          </w:tcPr>
          <w:p w14:paraId="0BCFB5AE" w14:textId="77777777" w:rsidR="004D16C7" w:rsidRPr="00FC2839" w:rsidRDefault="004D16C7" w:rsidP="00EA068F">
            <w:pPr>
              <w:spacing w:before="40" w:after="40"/>
              <w:contextualSpacing/>
            </w:pPr>
            <w:r w:rsidRPr="00FC2839">
              <w:t>5 = Smoked 5 days in the last 7 days</w:t>
            </w:r>
          </w:p>
        </w:tc>
        <w:tc>
          <w:tcPr>
            <w:tcW w:w="0" w:type="auto"/>
            <w:vMerge/>
          </w:tcPr>
          <w:p w14:paraId="3A799AB8" w14:textId="77777777" w:rsidR="004D16C7" w:rsidRPr="00FC2839" w:rsidRDefault="004D16C7" w:rsidP="00EA068F">
            <w:pPr>
              <w:spacing w:before="40" w:after="40"/>
              <w:contextualSpacing/>
            </w:pPr>
          </w:p>
        </w:tc>
      </w:tr>
      <w:tr w:rsidR="00652BE6" w:rsidRPr="00FC2839" w14:paraId="7CF6EFA9" w14:textId="77777777" w:rsidTr="005405BD">
        <w:tc>
          <w:tcPr>
            <w:tcW w:w="1838" w:type="dxa"/>
            <w:vMerge/>
          </w:tcPr>
          <w:p w14:paraId="0E9A164B" w14:textId="77777777" w:rsidR="004D16C7" w:rsidRPr="00FC2839" w:rsidRDefault="004D16C7" w:rsidP="00EA068F">
            <w:pPr>
              <w:spacing w:before="40" w:after="40"/>
              <w:contextualSpacing/>
            </w:pPr>
          </w:p>
        </w:tc>
        <w:tc>
          <w:tcPr>
            <w:tcW w:w="2977" w:type="dxa"/>
            <w:vMerge/>
          </w:tcPr>
          <w:p w14:paraId="4855F58A" w14:textId="77777777" w:rsidR="004D16C7" w:rsidRPr="00FC2839" w:rsidRDefault="004D16C7" w:rsidP="00EA068F">
            <w:pPr>
              <w:spacing w:before="40" w:after="40"/>
              <w:contextualSpacing/>
            </w:pPr>
          </w:p>
        </w:tc>
        <w:tc>
          <w:tcPr>
            <w:tcW w:w="2040" w:type="dxa"/>
          </w:tcPr>
          <w:p w14:paraId="24B9951D" w14:textId="77777777" w:rsidR="004D16C7" w:rsidRPr="00FC2839" w:rsidRDefault="004D16C7" w:rsidP="00EA068F">
            <w:pPr>
              <w:spacing w:before="40" w:after="40"/>
              <w:contextualSpacing/>
            </w:pPr>
            <w:r w:rsidRPr="00FC2839">
              <w:t>6 = Smoked 6 days in the last 7 days</w:t>
            </w:r>
          </w:p>
        </w:tc>
        <w:tc>
          <w:tcPr>
            <w:tcW w:w="0" w:type="auto"/>
            <w:vMerge/>
          </w:tcPr>
          <w:p w14:paraId="7E9A352D" w14:textId="77777777" w:rsidR="004D16C7" w:rsidRPr="00FC2839" w:rsidRDefault="004D16C7" w:rsidP="00EA068F">
            <w:pPr>
              <w:spacing w:before="40" w:after="40"/>
              <w:contextualSpacing/>
            </w:pPr>
          </w:p>
        </w:tc>
      </w:tr>
      <w:tr w:rsidR="00652BE6" w:rsidRPr="00FC2839" w14:paraId="05C5D5F3" w14:textId="77777777" w:rsidTr="005405BD">
        <w:tc>
          <w:tcPr>
            <w:tcW w:w="1838" w:type="dxa"/>
            <w:vMerge/>
          </w:tcPr>
          <w:p w14:paraId="28553163" w14:textId="77777777" w:rsidR="004D16C7" w:rsidRPr="00FC2839" w:rsidRDefault="004D16C7" w:rsidP="00EA068F">
            <w:pPr>
              <w:spacing w:before="40" w:after="40"/>
              <w:contextualSpacing/>
            </w:pPr>
          </w:p>
        </w:tc>
        <w:tc>
          <w:tcPr>
            <w:tcW w:w="2977" w:type="dxa"/>
            <w:vMerge/>
          </w:tcPr>
          <w:p w14:paraId="67547AB4" w14:textId="77777777" w:rsidR="004D16C7" w:rsidRPr="00FC2839" w:rsidRDefault="004D16C7" w:rsidP="00EA068F">
            <w:pPr>
              <w:spacing w:before="40" w:after="40"/>
              <w:contextualSpacing/>
            </w:pPr>
          </w:p>
        </w:tc>
        <w:tc>
          <w:tcPr>
            <w:tcW w:w="2040" w:type="dxa"/>
          </w:tcPr>
          <w:p w14:paraId="2EF44021" w14:textId="77777777" w:rsidR="004D16C7" w:rsidRPr="00FC2839" w:rsidRDefault="004D16C7" w:rsidP="00EA068F">
            <w:pPr>
              <w:spacing w:before="40" w:after="40"/>
              <w:contextualSpacing/>
            </w:pPr>
            <w:r w:rsidRPr="00FC2839">
              <w:t>7 = Smoked every day in the last 7 days</w:t>
            </w:r>
          </w:p>
        </w:tc>
        <w:tc>
          <w:tcPr>
            <w:tcW w:w="0" w:type="auto"/>
            <w:vMerge/>
          </w:tcPr>
          <w:p w14:paraId="6B4D0BAD" w14:textId="77777777" w:rsidR="004D16C7" w:rsidRPr="00FC2839" w:rsidRDefault="004D16C7" w:rsidP="00EA068F">
            <w:pPr>
              <w:spacing w:before="40" w:after="40"/>
              <w:contextualSpacing/>
            </w:pPr>
          </w:p>
        </w:tc>
      </w:tr>
      <w:tr w:rsidR="00652BE6" w:rsidRPr="00FC2839" w14:paraId="5EEFEFA3" w14:textId="77777777" w:rsidTr="005405BD">
        <w:tc>
          <w:tcPr>
            <w:tcW w:w="1838" w:type="dxa"/>
            <w:vMerge/>
          </w:tcPr>
          <w:p w14:paraId="11AD868C" w14:textId="77777777" w:rsidR="004D16C7" w:rsidRPr="00FC2839" w:rsidRDefault="004D16C7" w:rsidP="00EA068F">
            <w:pPr>
              <w:spacing w:before="40" w:after="40"/>
              <w:contextualSpacing/>
            </w:pPr>
          </w:p>
        </w:tc>
        <w:tc>
          <w:tcPr>
            <w:tcW w:w="2977" w:type="dxa"/>
            <w:vMerge/>
          </w:tcPr>
          <w:p w14:paraId="490F7656" w14:textId="77777777" w:rsidR="004D16C7" w:rsidRPr="00FC2839" w:rsidRDefault="004D16C7" w:rsidP="00EA068F">
            <w:pPr>
              <w:spacing w:before="40" w:after="40"/>
              <w:contextualSpacing/>
            </w:pPr>
          </w:p>
        </w:tc>
        <w:tc>
          <w:tcPr>
            <w:tcW w:w="2040" w:type="dxa"/>
          </w:tcPr>
          <w:p w14:paraId="713B9409" w14:textId="77777777" w:rsidR="004D16C7" w:rsidRPr="00FC2839" w:rsidRDefault="004D16C7" w:rsidP="00EA068F">
            <w:pPr>
              <w:spacing w:before="40" w:after="40"/>
              <w:contextualSpacing/>
            </w:pPr>
            <w:r w:rsidRPr="00FC2839">
              <w:t>96 = Valid Skip</w:t>
            </w:r>
          </w:p>
        </w:tc>
        <w:tc>
          <w:tcPr>
            <w:tcW w:w="0" w:type="auto"/>
            <w:vMerge/>
          </w:tcPr>
          <w:p w14:paraId="15AB1276" w14:textId="77777777" w:rsidR="004D16C7" w:rsidRPr="00FC2839" w:rsidRDefault="004D16C7" w:rsidP="00EA068F">
            <w:pPr>
              <w:spacing w:before="40" w:after="40"/>
              <w:contextualSpacing/>
            </w:pPr>
          </w:p>
        </w:tc>
      </w:tr>
      <w:tr w:rsidR="00652BE6" w:rsidRPr="00FC2839" w14:paraId="606DE25B" w14:textId="77777777" w:rsidTr="005405BD">
        <w:tc>
          <w:tcPr>
            <w:tcW w:w="1838" w:type="dxa"/>
            <w:vMerge/>
          </w:tcPr>
          <w:p w14:paraId="35C937F4" w14:textId="77777777" w:rsidR="004D16C7" w:rsidRPr="00FC2839" w:rsidRDefault="004D16C7" w:rsidP="00EA068F">
            <w:pPr>
              <w:spacing w:before="40" w:after="40"/>
              <w:contextualSpacing/>
            </w:pPr>
          </w:p>
        </w:tc>
        <w:tc>
          <w:tcPr>
            <w:tcW w:w="2977" w:type="dxa"/>
            <w:vMerge/>
          </w:tcPr>
          <w:p w14:paraId="03744929" w14:textId="77777777" w:rsidR="004D16C7" w:rsidRPr="00FC2839" w:rsidRDefault="004D16C7" w:rsidP="00EA068F">
            <w:pPr>
              <w:spacing w:before="40" w:after="40"/>
              <w:contextualSpacing/>
            </w:pPr>
          </w:p>
        </w:tc>
        <w:tc>
          <w:tcPr>
            <w:tcW w:w="2040" w:type="dxa"/>
          </w:tcPr>
          <w:p w14:paraId="1F27623E" w14:textId="77777777" w:rsidR="004D16C7" w:rsidRPr="00FC2839" w:rsidRDefault="004D16C7" w:rsidP="00EA068F">
            <w:pPr>
              <w:spacing w:before="40" w:after="40"/>
              <w:contextualSpacing/>
            </w:pPr>
            <w:r w:rsidRPr="00FC2839">
              <w:t>99 = Not Stated</w:t>
            </w:r>
          </w:p>
        </w:tc>
        <w:tc>
          <w:tcPr>
            <w:tcW w:w="0" w:type="auto"/>
            <w:vMerge/>
          </w:tcPr>
          <w:p w14:paraId="44F0AEC7" w14:textId="77777777" w:rsidR="004D16C7" w:rsidRPr="00FC2839" w:rsidRDefault="004D16C7" w:rsidP="00EA068F">
            <w:pPr>
              <w:spacing w:before="40" w:after="40"/>
              <w:contextualSpacing/>
            </w:pPr>
          </w:p>
        </w:tc>
      </w:tr>
      <w:tr w:rsidR="00652BE6" w:rsidRPr="00FC2839" w14:paraId="30DE241F" w14:textId="77777777" w:rsidTr="005405BD">
        <w:tc>
          <w:tcPr>
            <w:tcW w:w="1838" w:type="dxa"/>
            <w:vMerge w:val="restart"/>
          </w:tcPr>
          <w:p w14:paraId="7291A3A2" w14:textId="77777777" w:rsidR="004D16C7" w:rsidRPr="00FC2839" w:rsidRDefault="004D16C7" w:rsidP="00EA068F">
            <w:pPr>
              <w:spacing w:before="40" w:after="40"/>
              <w:contextualSpacing/>
            </w:pPr>
            <w:r w:rsidRPr="00FC2839">
              <w:t>DVAVCIGD</w:t>
            </w:r>
          </w:p>
        </w:tc>
        <w:tc>
          <w:tcPr>
            <w:tcW w:w="2977" w:type="dxa"/>
            <w:vMerge w:val="restart"/>
          </w:tcPr>
          <w:p w14:paraId="583F713D" w14:textId="77777777" w:rsidR="004D16C7" w:rsidRPr="00FC2839" w:rsidRDefault="004D16C7" w:rsidP="00EA068F">
            <w:pPr>
              <w:spacing w:before="40" w:after="40"/>
              <w:contextualSpacing/>
            </w:pPr>
            <w:r w:rsidRPr="00FC2839">
              <w:t>Calculation of Responses: </w:t>
            </w:r>
          </w:p>
          <w:p w14:paraId="14E826E0" w14:textId="77777777" w:rsidR="004D16C7" w:rsidRPr="00FC2839" w:rsidRDefault="004D16C7" w:rsidP="00EA068F">
            <w:pPr>
              <w:spacing w:before="40" w:after="40"/>
              <w:contextualSpacing/>
            </w:pPr>
            <w:r w:rsidRPr="00FC2839">
              <w:t>DVCIGWK / DVNDSMK</w:t>
            </w:r>
          </w:p>
        </w:tc>
        <w:tc>
          <w:tcPr>
            <w:tcW w:w="2040" w:type="dxa"/>
          </w:tcPr>
          <w:p w14:paraId="29282090" w14:textId="77777777" w:rsidR="004D16C7" w:rsidRPr="00FC2839" w:rsidRDefault="004D16C7" w:rsidP="00EA068F">
            <w:pPr>
              <w:spacing w:before="40" w:after="40"/>
              <w:contextualSpacing/>
            </w:pPr>
            <w:r w:rsidRPr="00FC2839">
              <w:t>0 = 0 whole cigarettes smoked</w:t>
            </w:r>
          </w:p>
        </w:tc>
        <w:tc>
          <w:tcPr>
            <w:tcW w:w="0" w:type="auto"/>
            <w:vMerge w:val="restart"/>
          </w:tcPr>
          <w:p w14:paraId="03760F34" w14:textId="77777777" w:rsidR="004D16C7" w:rsidRPr="00FC2839" w:rsidRDefault="004D16C7" w:rsidP="00EA068F">
            <w:pPr>
              <w:spacing w:before="40" w:after="40"/>
              <w:contextualSpacing/>
            </w:pPr>
            <w:r w:rsidRPr="00FC2839">
              <w:t>Definition:</w:t>
            </w:r>
          </w:p>
          <w:p w14:paraId="6331FE07" w14:textId="77777777" w:rsidR="004D16C7" w:rsidRDefault="004D16C7" w:rsidP="00EA068F">
            <w:pPr>
              <w:spacing w:before="40" w:after="40"/>
              <w:contextualSpacing/>
            </w:pPr>
            <w:r w:rsidRPr="00FC2839">
              <w:t>Average number of whole cigarettes smoked on the days that the respondent smoked.</w:t>
            </w:r>
          </w:p>
          <w:p w14:paraId="371E96A0" w14:textId="77777777" w:rsidR="001B3C19" w:rsidRPr="00FC2839" w:rsidRDefault="001B3C19" w:rsidP="00EA068F">
            <w:pPr>
              <w:spacing w:before="40" w:after="40"/>
              <w:contextualSpacing/>
            </w:pPr>
          </w:p>
          <w:p w14:paraId="0FEB3EF8" w14:textId="6FBC8807" w:rsidR="004D16C7" w:rsidRPr="00FC2839" w:rsidRDefault="001B3C19" w:rsidP="00EA068F">
            <w:pPr>
              <w:spacing w:before="40" w:after="40"/>
              <w:contextualSpacing/>
            </w:pPr>
            <w:r>
              <w:t>Calculation</w:t>
            </w:r>
            <w:r w:rsidR="004D16C7" w:rsidRPr="00FC2839">
              <w:t>: </w:t>
            </w:r>
          </w:p>
          <w:p w14:paraId="509354B4" w14:textId="06B1373A" w:rsidR="004D16C7" w:rsidRPr="00B4461E" w:rsidRDefault="004D16C7" w:rsidP="00EA068F">
            <w:pPr>
              <w:spacing w:before="40" w:after="40"/>
              <w:contextualSpacing/>
            </w:pPr>
            <w:r w:rsidRPr="000B424D">
              <w:t>If DVCIGWK and DVNDSMK = 0 then DVAVCIGD = 0. </w:t>
            </w:r>
            <w:r w:rsidRPr="00B4461E">
              <w:t> If either DVCIGWK or DVNDSMK were missing, then DVAVCIGD = 99.  </w:t>
            </w:r>
          </w:p>
          <w:p w14:paraId="67B43E21" w14:textId="77777777" w:rsidR="001B3C19" w:rsidRDefault="001B3C19" w:rsidP="00EA068F">
            <w:pPr>
              <w:spacing w:before="40" w:after="40"/>
              <w:contextualSpacing/>
            </w:pPr>
          </w:p>
          <w:p w14:paraId="5973F11F" w14:textId="6DE86CBA" w:rsidR="001B3C19" w:rsidRDefault="001B3C19" w:rsidP="00EA068F">
            <w:pPr>
              <w:spacing w:before="40" w:after="40"/>
              <w:contextualSpacing/>
            </w:pPr>
            <w:r>
              <w:t>Notes:</w:t>
            </w:r>
          </w:p>
          <w:p w14:paraId="3F255BCD" w14:textId="08C06F21" w:rsidR="004D16C7" w:rsidRDefault="004D16C7" w:rsidP="00EA068F">
            <w:pPr>
              <w:spacing w:before="40" w:after="40"/>
              <w:contextualSpacing/>
            </w:pPr>
            <w:r w:rsidRPr="00B4461E">
              <w:t>Values with a decimal of .5 or greater were rounded up </w:t>
            </w:r>
          </w:p>
          <w:p w14:paraId="006D773B" w14:textId="77777777" w:rsidR="001B3C19" w:rsidRPr="00B4461E" w:rsidRDefault="001B3C19" w:rsidP="00EA068F">
            <w:pPr>
              <w:spacing w:before="40" w:after="40"/>
              <w:contextualSpacing/>
            </w:pPr>
          </w:p>
          <w:p w14:paraId="173F9C38" w14:textId="77777777" w:rsidR="004D16C7" w:rsidRPr="00FC2839" w:rsidRDefault="004D16C7" w:rsidP="00EA068F">
            <w:pPr>
              <w:spacing w:before="40" w:after="40"/>
              <w:contextualSpacing/>
            </w:pPr>
            <w:r w:rsidRPr="00FC2839">
              <w:t>Coverage:  </w:t>
            </w:r>
          </w:p>
          <w:p w14:paraId="7E58D486" w14:textId="77777777" w:rsidR="004D16C7" w:rsidRPr="00FC2839" w:rsidRDefault="004D16C7" w:rsidP="00EA068F">
            <w:pPr>
              <w:spacing w:before="40" w:after="40"/>
              <w:contextualSpacing/>
            </w:pPr>
            <w:r w:rsidRPr="00FC2839">
              <w:t>Respondents where SS_030 = 1 or 99 (Ever smoked a whole cigarette or not stated)</w:t>
            </w:r>
          </w:p>
        </w:tc>
      </w:tr>
      <w:tr w:rsidR="00652BE6" w:rsidRPr="00FC2839" w14:paraId="73670190" w14:textId="77777777" w:rsidTr="005405BD">
        <w:tc>
          <w:tcPr>
            <w:tcW w:w="1838" w:type="dxa"/>
            <w:vMerge/>
          </w:tcPr>
          <w:p w14:paraId="551C9473" w14:textId="77777777" w:rsidR="004D16C7" w:rsidRPr="00FC2839" w:rsidRDefault="004D16C7" w:rsidP="00EA068F">
            <w:pPr>
              <w:spacing w:before="40" w:after="40"/>
              <w:contextualSpacing/>
            </w:pPr>
          </w:p>
        </w:tc>
        <w:tc>
          <w:tcPr>
            <w:tcW w:w="2977" w:type="dxa"/>
            <w:vMerge/>
          </w:tcPr>
          <w:p w14:paraId="4477DBCA" w14:textId="77777777" w:rsidR="004D16C7" w:rsidRPr="00FC2839" w:rsidRDefault="004D16C7" w:rsidP="00EA068F">
            <w:pPr>
              <w:spacing w:before="40" w:after="40"/>
              <w:contextualSpacing/>
            </w:pPr>
          </w:p>
        </w:tc>
        <w:tc>
          <w:tcPr>
            <w:tcW w:w="2040" w:type="dxa"/>
          </w:tcPr>
          <w:p w14:paraId="4537B052" w14:textId="77777777" w:rsidR="004D16C7" w:rsidRPr="00FC2839" w:rsidRDefault="004D16C7" w:rsidP="00EA068F">
            <w:pPr>
              <w:spacing w:before="40" w:after="40"/>
              <w:contextualSpacing/>
            </w:pPr>
            <w:r w:rsidRPr="00FC2839">
              <w:t>1:36 = Range: 1 to 36 whole cigarettes smoked</w:t>
            </w:r>
          </w:p>
        </w:tc>
        <w:tc>
          <w:tcPr>
            <w:tcW w:w="0" w:type="auto"/>
            <w:vMerge/>
          </w:tcPr>
          <w:p w14:paraId="04740EC3" w14:textId="77777777" w:rsidR="004D16C7" w:rsidRPr="00FC2839" w:rsidRDefault="004D16C7" w:rsidP="00EA068F">
            <w:pPr>
              <w:spacing w:before="40" w:after="40"/>
              <w:contextualSpacing/>
            </w:pPr>
          </w:p>
        </w:tc>
      </w:tr>
      <w:tr w:rsidR="00652BE6" w:rsidRPr="00FC2839" w14:paraId="2981B8AC" w14:textId="77777777" w:rsidTr="005405BD">
        <w:tc>
          <w:tcPr>
            <w:tcW w:w="1838" w:type="dxa"/>
            <w:vMerge/>
          </w:tcPr>
          <w:p w14:paraId="51B3F064" w14:textId="77777777" w:rsidR="004D16C7" w:rsidRPr="00FC2839" w:rsidRDefault="004D16C7" w:rsidP="00EA068F">
            <w:pPr>
              <w:spacing w:before="40" w:after="40"/>
              <w:contextualSpacing/>
            </w:pPr>
          </w:p>
        </w:tc>
        <w:tc>
          <w:tcPr>
            <w:tcW w:w="2977" w:type="dxa"/>
            <w:vMerge/>
          </w:tcPr>
          <w:p w14:paraId="7F1A0890" w14:textId="77777777" w:rsidR="004D16C7" w:rsidRPr="00FC2839" w:rsidRDefault="004D16C7" w:rsidP="00EA068F">
            <w:pPr>
              <w:spacing w:before="40" w:after="40"/>
              <w:contextualSpacing/>
            </w:pPr>
          </w:p>
        </w:tc>
        <w:tc>
          <w:tcPr>
            <w:tcW w:w="2040" w:type="dxa"/>
          </w:tcPr>
          <w:p w14:paraId="24C76D28" w14:textId="77777777" w:rsidR="004D16C7" w:rsidRPr="00FC2839" w:rsidRDefault="004D16C7" w:rsidP="00EA068F">
            <w:pPr>
              <w:spacing w:before="40" w:after="40"/>
              <w:contextualSpacing/>
            </w:pPr>
            <w:r w:rsidRPr="00FC2839">
              <w:t>96 = Valid Skip</w:t>
            </w:r>
          </w:p>
        </w:tc>
        <w:tc>
          <w:tcPr>
            <w:tcW w:w="0" w:type="auto"/>
            <w:vMerge/>
          </w:tcPr>
          <w:p w14:paraId="11B3604A" w14:textId="77777777" w:rsidR="004D16C7" w:rsidRPr="00FC2839" w:rsidRDefault="004D16C7" w:rsidP="00EA068F">
            <w:pPr>
              <w:spacing w:before="40" w:after="40"/>
              <w:contextualSpacing/>
            </w:pPr>
          </w:p>
        </w:tc>
      </w:tr>
      <w:tr w:rsidR="00652BE6" w:rsidRPr="00FC2839" w14:paraId="2E56274F" w14:textId="77777777" w:rsidTr="005405BD">
        <w:tc>
          <w:tcPr>
            <w:tcW w:w="1838" w:type="dxa"/>
            <w:vMerge/>
          </w:tcPr>
          <w:p w14:paraId="70966464" w14:textId="77777777" w:rsidR="004D16C7" w:rsidRPr="00FC2839" w:rsidRDefault="004D16C7" w:rsidP="00EA068F">
            <w:pPr>
              <w:spacing w:before="40" w:after="40"/>
              <w:contextualSpacing/>
            </w:pPr>
          </w:p>
        </w:tc>
        <w:tc>
          <w:tcPr>
            <w:tcW w:w="2977" w:type="dxa"/>
            <w:vMerge/>
          </w:tcPr>
          <w:p w14:paraId="54963C39" w14:textId="77777777" w:rsidR="004D16C7" w:rsidRPr="00FC2839" w:rsidRDefault="004D16C7" w:rsidP="00EA068F">
            <w:pPr>
              <w:spacing w:before="40" w:after="40"/>
              <w:contextualSpacing/>
            </w:pPr>
          </w:p>
        </w:tc>
        <w:tc>
          <w:tcPr>
            <w:tcW w:w="2040" w:type="dxa"/>
          </w:tcPr>
          <w:p w14:paraId="22914621" w14:textId="77777777" w:rsidR="004D16C7" w:rsidRPr="00FC2839" w:rsidRDefault="004D16C7" w:rsidP="00EA068F">
            <w:pPr>
              <w:spacing w:before="40" w:after="40"/>
              <w:contextualSpacing/>
            </w:pPr>
            <w:r w:rsidRPr="00FC2839">
              <w:t>99 = Not Stated</w:t>
            </w:r>
          </w:p>
        </w:tc>
        <w:tc>
          <w:tcPr>
            <w:tcW w:w="0" w:type="auto"/>
            <w:vMerge/>
          </w:tcPr>
          <w:p w14:paraId="3A3C1749" w14:textId="77777777" w:rsidR="004D16C7" w:rsidRPr="00FC2839" w:rsidRDefault="004D16C7" w:rsidP="00EA068F">
            <w:pPr>
              <w:spacing w:before="40" w:after="40"/>
              <w:contextualSpacing/>
            </w:pPr>
          </w:p>
        </w:tc>
      </w:tr>
      <w:tr w:rsidR="00652BE6" w:rsidRPr="00FC2839" w14:paraId="1BA4428D" w14:textId="77777777" w:rsidTr="005405BD">
        <w:tc>
          <w:tcPr>
            <w:tcW w:w="1838" w:type="dxa"/>
            <w:vMerge w:val="restart"/>
          </w:tcPr>
          <w:p w14:paraId="3A2EC8BB" w14:textId="77777777" w:rsidR="004D16C7" w:rsidRPr="00FC2839" w:rsidRDefault="004D16C7" w:rsidP="00EA068F">
            <w:pPr>
              <w:spacing w:before="40" w:after="40"/>
              <w:contextualSpacing/>
            </w:pPr>
            <w:r w:rsidRPr="00FC2839">
              <w:t>DVURBAN</w:t>
            </w:r>
          </w:p>
        </w:tc>
        <w:tc>
          <w:tcPr>
            <w:tcW w:w="2977" w:type="dxa"/>
            <w:vMerge w:val="restart"/>
          </w:tcPr>
          <w:p w14:paraId="2FD78F44" w14:textId="77777777" w:rsidR="004D16C7" w:rsidRPr="00FC2839" w:rsidRDefault="004D16C7" w:rsidP="00EA068F">
            <w:pPr>
              <w:spacing w:before="40" w:after="40"/>
              <w:contextualSpacing/>
            </w:pPr>
            <w:r w:rsidRPr="00FC2839">
              <w:t xml:space="preserve">Using information from Statistics Canada’s 2021 Census Population Profile, the school’s postal code was matched to its corresponding Census Dissemination Area (DA). Based on the Statistical Area Classification system variable SACTYPE obtained from Statistics Canada’s 2021 Census Geographic Attribute (GA) file, each respondent was then assigned a rural or urban status based on the DA of the school they attended at the time of their participation in the survey. The SACTYPE variable distinguishes among census metropolitan areas (all of which are </w:t>
            </w:r>
            <w:proofErr w:type="spellStart"/>
            <w:r w:rsidRPr="00FC2839">
              <w:t>tracted</w:t>
            </w:r>
            <w:proofErr w:type="spellEnd"/>
            <w:r w:rsidRPr="00FC2839">
              <w:t xml:space="preserve">), </w:t>
            </w:r>
            <w:proofErr w:type="spellStart"/>
            <w:r w:rsidRPr="00FC2839">
              <w:t>tracted</w:t>
            </w:r>
            <w:proofErr w:type="spellEnd"/>
            <w:r w:rsidRPr="00FC2839">
              <w:t xml:space="preserve"> versus </w:t>
            </w:r>
            <w:proofErr w:type="spellStart"/>
            <w:r w:rsidRPr="00FC2839">
              <w:t>untracted</w:t>
            </w:r>
            <w:proofErr w:type="spellEnd"/>
            <w:r w:rsidRPr="00FC2839">
              <w:t xml:space="preserve"> census agglomerations, and the residual area not in any census metropolitan area or census agglomeration (“rural and small town Canada”), with the latter further classified by the relative importance of commuting flows to work in any census metropolitan area or census agglomeration (CMACA) --also known as “metropolitan influence zones” or MIZ.</w:t>
            </w:r>
          </w:p>
          <w:p w14:paraId="7B9FFBAA" w14:textId="77777777" w:rsidR="004D16C7" w:rsidRPr="00FC2839" w:rsidRDefault="004D16C7" w:rsidP="00EA068F">
            <w:pPr>
              <w:spacing w:before="40" w:after="40"/>
              <w:contextualSpacing/>
            </w:pPr>
          </w:p>
          <w:p w14:paraId="4386B267" w14:textId="77777777" w:rsidR="004D16C7" w:rsidRPr="00FC2839" w:rsidRDefault="004D16C7" w:rsidP="00EA068F">
            <w:pPr>
              <w:spacing w:before="40" w:after="40"/>
              <w:contextualSpacing/>
            </w:pPr>
            <w:r w:rsidRPr="00FC2839">
              <w:t>SACTYPE has the following categories:  </w:t>
            </w:r>
          </w:p>
          <w:p w14:paraId="2176E6D2" w14:textId="77777777" w:rsidR="004D16C7" w:rsidRPr="00FC2839" w:rsidRDefault="004D16C7" w:rsidP="00EA068F">
            <w:pPr>
              <w:spacing w:before="40" w:after="40"/>
              <w:contextualSpacing/>
            </w:pPr>
            <w:r w:rsidRPr="00FC2839">
              <w:t>1 = CENSUS METROPOLITAN AREA </w:t>
            </w:r>
          </w:p>
          <w:p w14:paraId="6981D21D" w14:textId="77777777" w:rsidR="004D16C7" w:rsidRPr="00FC2839" w:rsidRDefault="004D16C7" w:rsidP="00EA068F">
            <w:pPr>
              <w:spacing w:before="40" w:after="40"/>
              <w:contextualSpacing/>
            </w:pPr>
            <w:r w:rsidRPr="00FC2839">
              <w:t>2 = TRACTED CENSUS AGGLOMERATION </w:t>
            </w:r>
          </w:p>
          <w:p w14:paraId="34669BD8" w14:textId="77777777" w:rsidR="004D16C7" w:rsidRPr="00FC2839" w:rsidRDefault="004D16C7" w:rsidP="00EA068F">
            <w:pPr>
              <w:spacing w:before="40" w:after="40"/>
              <w:contextualSpacing/>
            </w:pPr>
            <w:r w:rsidRPr="00FC2839">
              <w:t>3 = NON-TRACTED CENSUS AGGLOMERATION </w:t>
            </w:r>
          </w:p>
          <w:p w14:paraId="5F758A3A" w14:textId="77777777" w:rsidR="004D16C7" w:rsidRPr="00FC2839" w:rsidRDefault="004D16C7" w:rsidP="00EA068F">
            <w:pPr>
              <w:spacing w:before="40" w:after="40"/>
              <w:contextualSpacing/>
            </w:pPr>
            <w:r w:rsidRPr="00FC2839">
              <w:t>4 = NON-CMACA, STRONG CMACA INFLUENCE </w:t>
            </w:r>
          </w:p>
          <w:p w14:paraId="3B44CE54" w14:textId="77777777" w:rsidR="004D16C7" w:rsidRPr="00FC2839" w:rsidRDefault="004D16C7" w:rsidP="00EA068F">
            <w:pPr>
              <w:spacing w:before="40" w:after="40"/>
              <w:contextualSpacing/>
            </w:pPr>
            <w:r w:rsidRPr="00FC2839">
              <w:t>5 = NON-CMACA, MODERATE CMACA INFLUENCE </w:t>
            </w:r>
          </w:p>
          <w:p w14:paraId="59AC3EA3" w14:textId="77777777" w:rsidR="004D16C7" w:rsidRPr="00FC2839" w:rsidRDefault="004D16C7" w:rsidP="00EA068F">
            <w:pPr>
              <w:spacing w:before="40" w:after="40"/>
              <w:contextualSpacing/>
            </w:pPr>
            <w:r w:rsidRPr="00FC2839">
              <w:t>6 = NON-CMACA, WEAK CMACA INFLUENCE </w:t>
            </w:r>
          </w:p>
          <w:p w14:paraId="3FEBD00D" w14:textId="77777777" w:rsidR="004D16C7" w:rsidRPr="00B4461E" w:rsidRDefault="004D16C7" w:rsidP="00EA068F">
            <w:pPr>
              <w:spacing w:before="40" w:after="40"/>
              <w:contextualSpacing/>
              <w:rPr>
                <w:lang w:val="fr-CA"/>
              </w:rPr>
            </w:pPr>
            <w:r w:rsidRPr="00B4461E">
              <w:rPr>
                <w:lang w:val="fr-CA"/>
              </w:rPr>
              <w:t>7 = NON-CMACA, NO CMACA INFLUENCE </w:t>
            </w:r>
          </w:p>
          <w:p w14:paraId="54995E95" w14:textId="77777777" w:rsidR="004D16C7" w:rsidRPr="00B4461E" w:rsidRDefault="004D16C7" w:rsidP="00EA068F">
            <w:pPr>
              <w:spacing w:before="40" w:after="40"/>
              <w:contextualSpacing/>
              <w:rPr>
                <w:lang w:val="fr-CA"/>
              </w:rPr>
            </w:pPr>
            <w:r w:rsidRPr="00B4461E">
              <w:rPr>
                <w:lang w:val="fr-CA"/>
              </w:rPr>
              <w:t>8 = NON-CMACA, TERRITORIES</w:t>
            </w:r>
          </w:p>
        </w:tc>
        <w:tc>
          <w:tcPr>
            <w:tcW w:w="2040" w:type="dxa"/>
          </w:tcPr>
          <w:p w14:paraId="1ACE6E7F" w14:textId="77777777" w:rsidR="004D16C7" w:rsidRPr="00FC2839" w:rsidRDefault="004D16C7" w:rsidP="00EA068F">
            <w:pPr>
              <w:spacing w:before="40" w:after="40"/>
              <w:contextualSpacing/>
            </w:pPr>
            <w:r w:rsidRPr="00FC2839">
              <w:t>1 = Urban </w:t>
            </w:r>
          </w:p>
        </w:tc>
        <w:tc>
          <w:tcPr>
            <w:tcW w:w="0" w:type="auto"/>
            <w:vMerge w:val="restart"/>
          </w:tcPr>
          <w:p w14:paraId="2F0F677D" w14:textId="77777777" w:rsidR="00DF043D" w:rsidRDefault="004D16C7" w:rsidP="00EA068F">
            <w:pPr>
              <w:spacing w:before="40" w:after="40"/>
              <w:contextualSpacing/>
            </w:pPr>
            <w:r w:rsidRPr="006E16A0">
              <w:t xml:space="preserve">Definition: </w:t>
            </w:r>
          </w:p>
          <w:p w14:paraId="7C71B4FB" w14:textId="3C58A06E" w:rsidR="004D16C7" w:rsidRPr="00FC2839" w:rsidRDefault="004D16C7" w:rsidP="00EA068F">
            <w:pPr>
              <w:spacing w:before="40" w:after="40"/>
              <w:contextualSpacing/>
            </w:pPr>
            <w:r w:rsidRPr="006E16A0">
              <w:t>To</w:t>
            </w:r>
            <w:r w:rsidRPr="00FC2839">
              <w:t xml:space="preserve"> classify the respondent’s school location as urban or rural. The school’s postal code was used to calculate this variable.</w:t>
            </w:r>
          </w:p>
          <w:p w14:paraId="1499E9D4" w14:textId="77777777" w:rsidR="001B3C19" w:rsidRDefault="001B3C19" w:rsidP="00EA068F">
            <w:pPr>
              <w:spacing w:before="40" w:after="40"/>
              <w:contextualSpacing/>
              <w:rPr>
                <w:b/>
                <w:bCs/>
              </w:rPr>
            </w:pPr>
          </w:p>
          <w:p w14:paraId="515A62B7" w14:textId="77777777" w:rsidR="00DF043D" w:rsidRPr="00DF043D" w:rsidRDefault="004D16C7" w:rsidP="00EA068F">
            <w:pPr>
              <w:spacing w:before="40" w:after="40"/>
              <w:contextualSpacing/>
            </w:pPr>
            <w:r w:rsidRPr="00DF043D">
              <w:t xml:space="preserve">Coverage: </w:t>
            </w:r>
          </w:p>
          <w:p w14:paraId="3138FFE3" w14:textId="7D0203D8" w:rsidR="004D16C7" w:rsidRPr="00FC2839" w:rsidRDefault="004D16C7" w:rsidP="00EA068F">
            <w:pPr>
              <w:spacing w:before="40" w:after="40"/>
              <w:contextualSpacing/>
            </w:pPr>
            <w:r w:rsidRPr="00FC2839">
              <w:t>All Respondents</w:t>
            </w:r>
          </w:p>
          <w:p w14:paraId="72BD874C" w14:textId="77777777" w:rsidR="004D16C7" w:rsidRDefault="004D16C7" w:rsidP="00EA068F">
            <w:pPr>
              <w:spacing w:before="40" w:after="40"/>
              <w:contextualSpacing/>
            </w:pPr>
          </w:p>
          <w:p w14:paraId="3B2EBBC6" w14:textId="0215CD76" w:rsidR="001B3C19" w:rsidRPr="00FC2839" w:rsidRDefault="001B3C19" w:rsidP="00EA068F">
            <w:pPr>
              <w:spacing w:before="40" w:after="40"/>
              <w:contextualSpacing/>
            </w:pPr>
            <w:r>
              <w:t>Calculation:</w:t>
            </w:r>
          </w:p>
          <w:p w14:paraId="6BFC54A9" w14:textId="77777777" w:rsidR="004D16C7" w:rsidRPr="00FC2839" w:rsidRDefault="004D16C7" w:rsidP="00EA068F">
            <w:pPr>
              <w:spacing w:before="40" w:after="40"/>
              <w:contextualSpacing/>
            </w:pPr>
            <w:r w:rsidRPr="000B424D">
              <w:t>Categories 1 to 3 would be categorized as Urban (DVURBAN = 1) and categories 4 to 8 would be categorized as Rural (DVURBAN = 2).</w:t>
            </w:r>
            <w:r w:rsidRPr="00FC2839">
              <w:t> </w:t>
            </w:r>
          </w:p>
          <w:p w14:paraId="4A48C085" w14:textId="77777777" w:rsidR="004D16C7" w:rsidRDefault="004D16C7" w:rsidP="00EA068F">
            <w:pPr>
              <w:spacing w:before="40" w:after="40"/>
              <w:contextualSpacing/>
            </w:pPr>
          </w:p>
          <w:p w14:paraId="1B326D2A" w14:textId="13CA7AE0" w:rsidR="00C50CD2" w:rsidRPr="000B424D" w:rsidRDefault="00C50CD2" w:rsidP="00EA068F">
            <w:pPr>
              <w:spacing w:before="40" w:after="40"/>
              <w:contextualSpacing/>
            </w:pPr>
            <w:r>
              <w:t>Notes:</w:t>
            </w:r>
          </w:p>
          <w:p w14:paraId="640E8229" w14:textId="77777777" w:rsidR="004D16C7" w:rsidRPr="00FC2839" w:rsidRDefault="004D16C7" w:rsidP="00EA068F">
            <w:pPr>
              <w:spacing w:before="40" w:after="40"/>
              <w:contextualSpacing/>
            </w:pPr>
            <w:r w:rsidRPr="000B424D">
              <w:t>Among cases where multiple DA’s were associated with a school’s postal code, urban/rural status was based on whether more than 50% of the corresponding DA’s were classified as urban/rural according to the DVURBAN variable.</w:t>
            </w:r>
            <w:r w:rsidRPr="00FC2839">
              <w:t> </w:t>
            </w:r>
          </w:p>
        </w:tc>
      </w:tr>
      <w:tr w:rsidR="00652BE6" w:rsidRPr="00FC2839" w14:paraId="662AC7F1" w14:textId="77777777" w:rsidTr="005405BD">
        <w:tc>
          <w:tcPr>
            <w:tcW w:w="1838" w:type="dxa"/>
            <w:vMerge/>
          </w:tcPr>
          <w:p w14:paraId="0799E508" w14:textId="77777777" w:rsidR="004D16C7" w:rsidRPr="00FC2839" w:rsidRDefault="004D16C7" w:rsidP="00EA068F">
            <w:pPr>
              <w:spacing w:before="40" w:after="40"/>
              <w:contextualSpacing/>
            </w:pPr>
          </w:p>
        </w:tc>
        <w:tc>
          <w:tcPr>
            <w:tcW w:w="2977" w:type="dxa"/>
            <w:vMerge/>
          </w:tcPr>
          <w:p w14:paraId="35F41429" w14:textId="77777777" w:rsidR="004D16C7" w:rsidRPr="00FC2839" w:rsidRDefault="004D16C7" w:rsidP="00EA068F">
            <w:pPr>
              <w:spacing w:before="40" w:after="40"/>
              <w:contextualSpacing/>
            </w:pPr>
          </w:p>
        </w:tc>
        <w:tc>
          <w:tcPr>
            <w:tcW w:w="2040" w:type="dxa"/>
          </w:tcPr>
          <w:p w14:paraId="6FB641D5" w14:textId="77777777" w:rsidR="004D16C7" w:rsidRPr="00FC2839" w:rsidRDefault="004D16C7" w:rsidP="00EA068F">
            <w:pPr>
              <w:spacing w:before="40" w:after="40"/>
              <w:contextualSpacing/>
            </w:pPr>
            <w:r w:rsidRPr="00FC2839">
              <w:t>2 = Rural </w:t>
            </w:r>
          </w:p>
        </w:tc>
        <w:tc>
          <w:tcPr>
            <w:tcW w:w="0" w:type="auto"/>
            <w:vMerge/>
          </w:tcPr>
          <w:p w14:paraId="3E087985" w14:textId="77777777" w:rsidR="004D16C7" w:rsidRPr="00FC2839" w:rsidRDefault="004D16C7" w:rsidP="00EA068F">
            <w:pPr>
              <w:spacing w:before="40" w:after="40"/>
              <w:contextualSpacing/>
            </w:pPr>
          </w:p>
        </w:tc>
      </w:tr>
    </w:tbl>
    <w:p w14:paraId="466EAB61" w14:textId="77777777" w:rsidR="004D16C7" w:rsidRPr="000B424D" w:rsidRDefault="004D16C7" w:rsidP="00B4461E"/>
    <w:sectPr w:rsidR="004D16C7" w:rsidRPr="000B424D" w:rsidSect="00DB49E6">
      <w:pgSz w:w="12240" w:h="15840"/>
      <w:pgMar w:top="1567" w:right="1020" w:bottom="1611" w:left="1014" w:header="35" w:footer="443" w:gutter="0"/>
      <w:pgNumType w:chapSep="emDash"/>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E3A5FB" w14:textId="77777777" w:rsidR="001D5A75" w:rsidRDefault="001D5A75" w:rsidP="00B4461E">
      <w:r>
        <w:separator/>
      </w:r>
    </w:p>
    <w:p w14:paraId="386339B8" w14:textId="77777777" w:rsidR="001D5A75" w:rsidRDefault="001D5A75" w:rsidP="00B4461E"/>
    <w:p w14:paraId="51AA0FC6" w14:textId="77777777" w:rsidR="001D5A75" w:rsidRDefault="001D5A75" w:rsidP="00B4461E"/>
    <w:p w14:paraId="042C129F" w14:textId="77777777" w:rsidR="001D5A75" w:rsidRDefault="001D5A75" w:rsidP="00B4461E"/>
  </w:endnote>
  <w:endnote w:type="continuationSeparator" w:id="0">
    <w:p w14:paraId="23E404D5" w14:textId="77777777" w:rsidR="001D5A75" w:rsidRDefault="001D5A75" w:rsidP="00B4461E">
      <w:r>
        <w:continuationSeparator/>
      </w:r>
    </w:p>
    <w:p w14:paraId="7D9A1566" w14:textId="77777777" w:rsidR="001D5A75" w:rsidRDefault="001D5A75" w:rsidP="00B4461E"/>
    <w:p w14:paraId="1B33E8D6" w14:textId="77777777" w:rsidR="001D5A75" w:rsidRDefault="001D5A75" w:rsidP="00B4461E"/>
    <w:p w14:paraId="31781A1B" w14:textId="77777777" w:rsidR="001D5A75" w:rsidRDefault="001D5A75" w:rsidP="00B4461E"/>
  </w:endnote>
  <w:endnote w:type="continuationNotice" w:id="1">
    <w:p w14:paraId="5AF06B09" w14:textId="77777777" w:rsidR="001D5A75" w:rsidRDefault="001D5A7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ptos Light">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7B87E9" w14:textId="79BCD7DC" w:rsidR="00C161D6" w:rsidRDefault="00FC1D17" w:rsidP="000B424D">
    <w:pPr>
      <w:pStyle w:val="a7"/>
    </w:pPr>
    <w:r>
      <w:rPr>
        <w:rFonts w:ascii="Arial" w:hAnsi="Arial"/>
        <w:noProof/>
        <w:sz w:val="20"/>
        <w:szCs w:val="20"/>
      </w:rPr>
      <mc:AlternateContent>
        <mc:Choice Requires="wps">
          <w:drawing>
            <wp:anchor distT="0" distB="0" distL="114300" distR="114300" simplePos="0" relativeHeight="251658249" behindDoc="0" locked="0" layoutInCell="1" allowOverlap="1" wp14:anchorId="4F1C296C" wp14:editId="066DF2A6">
              <wp:simplePos x="0" y="0"/>
              <wp:positionH relativeFrom="column">
                <wp:posOffset>605246</wp:posOffset>
              </wp:positionH>
              <wp:positionV relativeFrom="paragraph">
                <wp:posOffset>297180</wp:posOffset>
              </wp:positionV>
              <wp:extent cx="5876199" cy="285750"/>
              <wp:effectExtent l="0" t="0" r="4445" b="6350"/>
              <wp:wrapNone/>
              <wp:docPr id="13" name="Text Box 1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876199" cy="285750"/>
                      </a:xfrm>
                      <a:prstGeom prst="rect">
                        <a:avLst/>
                      </a:prstGeom>
                      <a:noFill/>
                      <a:ln w="6350">
                        <a:noFill/>
                      </a:ln>
                    </wps:spPr>
                    <wps:txbx>
                      <w:txbxContent>
                        <w:p w14:paraId="1ADBB276" w14:textId="18CFDB68" w:rsidR="00FC1D17" w:rsidRPr="000E4ABB" w:rsidRDefault="00834AB2" w:rsidP="00B4461E">
                          <w:r>
                            <w:t>PUMF User Guide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1C296C" id="_x0000_t202" coordsize="21600,21600" o:spt="202" path="m,l,21600r21600,l21600,xe">
              <v:stroke joinstyle="miter"/>
              <v:path gradientshapeok="t" o:connecttype="rect"/>
            </v:shapetype>
            <v:shape id="Text Box 13" o:spid="_x0000_s1028" type="#_x0000_t202" alt="&quot;&quot;" style="position:absolute;margin-left:47.65pt;margin-top:23.4pt;width:462.7pt;height:22.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" filled="f" stroked="f" strokeweight=".5pt">
              <v:textbox inset="0,0,0,0">
                <w:txbxContent>
                  <w:p w14:paraId="1ADBB276" w14:textId="18CFDB68" w:rsidR="00FC1D17" w:rsidRPr="000E4ABB" w:rsidRDefault="00834AB2" w:rsidP="00B4461E">
                    <w:r>
                      <w:t>PUMF User Guide</w:t>
                    </w:r>
                  </w:p>
                </w:txbxContent>
              </v:textbox>
            </v:shape>
          </w:pict>
        </mc:Fallback>
      </mc:AlternateContent>
    </w:r>
    <w:r>
      <w:rPr>
        <w:rFonts w:ascii="Arial" w:hAnsi="Arial"/>
        <w:noProof/>
        <w:sz w:val="20"/>
        <w:szCs w:val="20"/>
      </w:rPr>
      <mc:AlternateContent>
        <mc:Choice Requires="wps">
          <w:drawing>
            <wp:inline distT="0" distB="0" distL="0" distR="0" wp14:anchorId="430278AF" wp14:editId="50DCBC1F">
              <wp:extent cx="6480810" cy="0"/>
              <wp:effectExtent l="0" t="12700" r="21590" b="12700"/>
              <wp:docPr id="15" name="Straight Connector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6480810" cy="0"/>
                      </a:xfrm>
                      <a:prstGeom prst="line">
                        <a:avLst/>
                      </a:prstGeom>
                      <a:ln w="28575">
                        <a:solidFill>
                          <a:srgbClr val="232D5C"/>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5EC4E1A" id="Straight Connector 15" o:spid="_x0000_s1026" alt="&quot;&quot;" style="visibility:visible;mso-wrap-style:square;mso-left-percent:-10001;mso-top-percent:-10001;mso-position-horizontal:absolute;mso-position-horizontal-relative:char;mso-position-vertical:absolute;mso-position-vertical-relative:line;mso-left-percent:-10001;mso-top-percent:-10001" from="0,0" to="510.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" strokecolor="#232d5c" strokeweight="2.25pt">
              <v:stroke joinstyle="miter"/>
              <w10:anchorlock/>
            </v:line>
          </w:pict>
        </mc:Fallback>
      </mc:AlternateContent>
    </w:r>
    <w:r>
      <w:rPr>
        <w:rFonts w:ascii="Arial" w:hAnsi="Arial"/>
        <w:sz w:val="20"/>
        <w:szCs w:val="20"/>
      </w:rPr>
      <w:br/>
    </w:r>
    <w:r>
      <w:br/>
    </w:r>
    <w:r w:rsidRPr="000E4ABB">
      <w:rPr>
        <w:rStyle w:val="20"/>
        <w:sz w:val="24"/>
        <w:szCs w:val="24"/>
      </w:rPr>
      <w:fldChar w:fldCharType="begin"/>
    </w:r>
    <w:r w:rsidRPr="000E4ABB">
      <w:rPr>
        <w:rStyle w:val="20"/>
        <w:sz w:val="24"/>
        <w:szCs w:val="24"/>
      </w:rPr>
      <w:instrText xml:space="preserve"> PAGE  \* MERGEFORMAT </w:instrText>
    </w:r>
    <w:r w:rsidRPr="000E4ABB">
      <w:rPr>
        <w:rStyle w:val="20"/>
        <w:sz w:val="24"/>
        <w:szCs w:val="24"/>
      </w:rPr>
      <w:fldChar w:fldCharType="separate"/>
    </w:r>
    <w:r>
      <w:rPr>
        <w:rStyle w:val="20"/>
        <w:sz w:val="24"/>
        <w:szCs w:val="24"/>
      </w:rPr>
      <w:t>1</w:t>
    </w:r>
    <w:r w:rsidRPr="000E4ABB">
      <w:rPr>
        <w:rStyle w:val="20"/>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51418B" w14:textId="2A94F5FF" w:rsidR="004F53F2" w:rsidRDefault="00834AB2" w:rsidP="000B424D">
    <w:pPr>
      <w:pStyle w:val="a7"/>
    </w:pPr>
    <w:r>
      <w:rPr>
        <w:noProof/>
      </w:rPr>
      <w:drawing>
        <wp:anchor distT="0" distB="0" distL="114300" distR="114300" simplePos="0" relativeHeight="251658252" behindDoc="0" locked="0" layoutInCell="1" allowOverlap="1" wp14:anchorId="006BC432" wp14:editId="4F4BDAFA">
          <wp:simplePos x="0" y="0"/>
          <wp:positionH relativeFrom="margin">
            <wp:align>center</wp:align>
          </wp:positionH>
          <wp:positionV relativeFrom="paragraph">
            <wp:posOffset>-606018</wp:posOffset>
          </wp:positionV>
          <wp:extent cx="6323965" cy="635000"/>
          <wp:effectExtent l="0" t="0" r="0" b="0"/>
          <wp:wrapSquare wrapText="bothSides"/>
          <wp:docPr id="1617773833" name="Picture 1617773833" descr="Government of Canada bilingu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73833" name="Picture 1617773833" descr="Government of Canada bilingual logo"/>
                  <pic:cNvPicPr/>
                </pic:nvPicPr>
                <pic:blipFill>
                  <a:blip r:embed="rId1">
                    <a:extLst>
                      <a:ext uri="{28A0092B-C50C-407E-A947-70E740481C1C}">
                        <a14:useLocalDpi xmlns:a14="http://schemas.microsoft.com/office/drawing/2010/main" val="0"/>
                      </a:ext>
                    </a:extLst>
                  </a:blip>
                  <a:stretch>
                    <a:fillRect/>
                  </a:stretch>
                </pic:blipFill>
                <pic:spPr>
                  <a:xfrm>
                    <a:off x="0" y="0"/>
                    <a:ext cx="6323965" cy="635000"/>
                  </a:xfrm>
                  <a:prstGeom prst="rect">
                    <a:avLst/>
                  </a:prstGeom>
                </pic:spPr>
              </pic:pic>
            </a:graphicData>
          </a:graphic>
          <wp14:sizeRelH relativeFrom="page">
            <wp14:pctWidth>0</wp14:pctWidth>
          </wp14:sizeRelH>
          <wp14:sizeRelV relativeFrom="page">
            <wp14:pctHeight>0</wp14:pctHeight>
          </wp14:sizeRelV>
        </wp:anchor>
      </w:drawing>
    </w:r>
    <w:r w:rsidR="00853BF9" w:rsidRPr="0075119A">
      <w:rPr>
        <w:noProof/>
      </w:rPr>
      <w:drawing>
        <wp:anchor distT="0" distB="0" distL="114300" distR="114300" simplePos="0" relativeHeight="251658241" behindDoc="1" locked="1" layoutInCell="1" allowOverlap="1" wp14:anchorId="032468BD" wp14:editId="27B30685">
          <wp:simplePos x="0" y="0"/>
          <wp:positionH relativeFrom="column">
            <wp:posOffset>4474845</wp:posOffset>
          </wp:positionH>
          <wp:positionV relativeFrom="paragraph">
            <wp:posOffset>-9382760</wp:posOffset>
          </wp:positionV>
          <wp:extent cx="2386965" cy="2470785"/>
          <wp:effectExtent l="0" t="0" r="635" b="0"/>
          <wp:wrapNone/>
          <wp:docPr id="1915202293" name="Picture 191520229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a:extLst>
                      <a:ext uri="{C183D7F6-B498-43B3-948B-1728B52AA6E4}">
                        <adec:decorative xmlns:adec="http://schemas.microsoft.com/office/drawing/2017/decorative" val="1"/>
                      </a:ext>
                    </a:extLst>
                  </pic:cNvPr>
                  <pic:cNvPicPr/>
                </pic:nvPicPr>
                <pic:blipFill>
                  <a:blip r:embed="rId2">
                    <a:extLst>
                      <a:ext uri="{28A0092B-C50C-407E-A947-70E740481C1C}">
                        <a14:useLocalDpi xmlns:a14="http://schemas.microsoft.com/office/drawing/2010/main" val="0"/>
                      </a:ext>
                    </a:extLst>
                  </a:blip>
                  <a:stretch>
                    <a:fillRect/>
                  </a:stretch>
                </pic:blipFill>
                <pic:spPr>
                  <a:xfrm>
                    <a:off x="0" y="0"/>
                    <a:ext cx="2386965" cy="2470785"/>
                  </a:xfrm>
                  <a:prstGeom prst="rect">
                    <a:avLst/>
                  </a:prstGeom>
                </pic:spPr>
              </pic:pic>
            </a:graphicData>
          </a:graphic>
          <wp14:sizeRelH relativeFrom="margin">
            <wp14:pctWidth>0</wp14:pctWidth>
          </wp14:sizeRelH>
          <wp14:sizeRelV relativeFrom="margin">
            <wp14:pctHeight>0</wp14:pctHeight>
          </wp14:sizeRelV>
        </wp:anchor>
      </w:drawing>
    </w:r>
  </w:p>
  <w:p w14:paraId="6F300A3C" w14:textId="77777777" w:rsidR="00C161D6" w:rsidRDefault="00C161D6" w:rsidP="00B4461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6C0BC1" w14:textId="4FD8B884" w:rsidR="00C161D6" w:rsidRDefault="00A903CA" w:rsidP="000B424D">
    <w:pPr>
      <w:pStyle w:val="a7"/>
    </w:pPr>
    <w:r>
      <w:rPr>
        <w:rFonts w:ascii="Arial" w:hAnsi="Arial"/>
        <w:noProof/>
        <w:sz w:val="20"/>
        <w:szCs w:val="20"/>
      </w:rPr>
      <mc:AlternateContent>
        <mc:Choice Requires="wps">
          <w:drawing>
            <wp:anchor distT="0" distB="0" distL="114300" distR="114300" simplePos="0" relativeHeight="251658245" behindDoc="0" locked="0" layoutInCell="1" allowOverlap="1" wp14:anchorId="3C020421" wp14:editId="34653C3B">
              <wp:simplePos x="0" y="0"/>
              <wp:positionH relativeFrom="column">
                <wp:posOffset>605246</wp:posOffset>
              </wp:positionH>
              <wp:positionV relativeFrom="paragraph">
                <wp:posOffset>297180</wp:posOffset>
              </wp:positionV>
              <wp:extent cx="5876199" cy="285750"/>
              <wp:effectExtent l="0" t="0" r="4445" b="6350"/>
              <wp:wrapNone/>
              <wp:docPr id="5" name="Text Box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876199" cy="285750"/>
                      </a:xfrm>
                      <a:prstGeom prst="rect">
                        <a:avLst/>
                      </a:prstGeom>
                      <a:noFill/>
                      <a:ln w="6350">
                        <a:noFill/>
                      </a:ln>
                    </wps:spPr>
                    <wps:txbx>
                      <w:txbxContent>
                        <w:p w14:paraId="0E000480" w14:textId="325E2CAB" w:rsidR="00A903CA" w:rsidRPr="000E4ABB" w:rsidRDefault="00834AB2" w:rsidP="00B4461E">
                          <w:r>
                            <w:t>PUMF User Guide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020421" id="_x0000_t202" coordsize="21600,21600" o:spt="202" path="m,l,21600r21600,l21600,xe">
              <v:stroke joinstyle="miter"/>
              <v:path gradientshapeok="t" o:connecttype="rect"/>
            </v:shapetype>
            <v:shape id="_x0000_s1031" type="#_x0000_t202" alt="&quot;&quot;" style="position:absolute;margin-left:47.65pt;margin-top:23.4pt;width:462.7pt;height:22.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" filled="f" stroked="f" strokeweight=".5pt">
              <v:textbox inset="0,0,0,0">
                <w:txbxContent>
                  <w:p w14:paraId="0E000480" w14:textId="325E2CAB" w:rsidR="00A903CA" w:rsidRPr="000E4ABB" w:rsidRDefault="00834AB2" w:rsidP="00B4461E">
                    <w:r>
                      <w:t>PUMF User Guide</w:t>
                    </w:r>
                  </w:p>
                </w:txbxContent>
              </v:textbox>
            </v:shape>
          </w:pict>
        </mc:Fallback>
      </mc:AlternateContent>
    </w:r>
    <w:r>
      <w:rPr>
        <w:rFonts w:ascii="Arial" w:hAnsi="Arial"/>
        <w:noProof/>
        <w:sz w:val="20"/>
        <w:szCs w:val="20"/>
      </w:rPr>
      <mc:AlternateContent>
        <mc:Choice Requires="wps">
          <w:drawing>
            <wp:inline distT="0" distB="0" distL="0" distR="0" wp14:anchorId="2AC47FE6" wp14:editId="4F6B5393">
              <wp:extent cx="6480810" cy="0"/>
              <wp:effectExtent l="0" t="12700" r="21590" b="12700"/>
              <wp:docPr id="8" name="Straight Connector 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6480810" cy="0"/>
                      </a:xfrm>
                      <a:prstGeom prst="line">
                        <a:avLst/>
                      </a:prstGeom>
                      <a:ln w="28575">
                        <a:solidFill>
                          <a:srgbClr val="232D5C"/>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5EA7DE6" id="Straight Connector 8" o:spid="_x0000_s1026" alt="&quot;&quot;" style="visibility:visible;mso-wrap-style:square;mso-left-percent:-10001;mso-top-percent:-10001;mso-position-horizontal:absolute;mso-position-horizontal-relative:char;mso-position-vertical:absolute;mso-position-vertical-relative:line;mso-left-percent:-10001;mso-top-percent:-10001" from="0,0" to="510.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" strokecolor="#232d5c" strokeweight="2.25pt">
              <v:stroke joinstyle="miter"/>
              <w10:anchorlock/>
            </v:line>
          </w:pict>
        </mc:Fallback>
      </mc:AlternateContent>
    </w:r>
    <w:r>
      <w:rPr>
        <w:rFonts w:ascii="Arial" w:hAnsi="Arial"/>
        <w:sz w:val="20"/>
        <w:szCs w:val="20"/>
      </w:rPr>
      <w:br/>
    </w:r>
    <w:r>
      <w:br/>
    </w:r>
    <w:r w:rsidRPr="000E4ABB">
      <w:rPr>
        <w:rStyle w:val="20"/>
        <w:sz w:val="24"/>
        <w:szCs w:val="24"/>
      </w:rPr>
      <w:fldChar w:fldCharType="begin"/>
    </w:r>
    <w:r w:rsidRPr="000E4ABB">
      <w:rPr>
        <w:rStyle w:val="20"/>
        <w:sz w:val="24"/>
        <w:szCs w:val="24"/>
      </w:rPr>
      <w:instrText xml:space="preserve"> PAGE  \* MERGEFORMAT </w:instrText>
    </w:r>
    <w:r w:rsidRPr="000E4ABB">
      <w:rPr>
        <w:rStyle w:val="20"/>
        <w:sz w:val="24"/>
        <w:szCs w:val="24"/>
      </w:rPr>
      <w:fldChar w:fldCharType="separate"/>
    </w:r>
    <w:r>
      <w:rPr>
        <w:rStyle w:val="20"/>
        <w:sz w:val="24"/>
        <w:szCs w:val="24"/>
      </w:rPr>
      <w:t>1</w:t>
    </w:r>
    <w:r w:rsidRPr="000E4ABB">
      <w:rPr>
        <w:rStyle w:val="20"/>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0A502D" w14:textId="77777777" w:rsidR="001D5A75" w:rsidRDefault="001D5A75" w:rsidP="00B4461E">
      <w:r>
        <w:separator/>
      </w:r>
    </w:p>
  </w:footnote>
  <w:footnote w:type="continuationSeparator" w:id="0">
    <w:p w14:paraId="38820BFA" w14:textId="77777777" w:rsidR="001D5A75" w:rsidRDefault="001D5A75" w:rsidP="00B4461E">
      <w:r>
        <w:continuationSeparator/>
      </w:r>
    </w:p>
    <w:p w14:paraId="70125174" w14:textId="77777777" w:rsidR="001D5A75" w:rsidRDefault="001D5A75" w:rsidP="00B4461E"/>
    <w:p w14:paraId="09CBD4F7" w14:textId="77777777" w:rsidR="001D5A75" w:rsidRDefault="001D5A75" w:rsidP="00B4461E"/>
    <w:p w14:paraId="6BB5CB17" w14:textId="77777777" w:rsidR="001D5A75" w:rsidRDefault="001D5A75" w:rsidP="00B4461E"/>
  </w:footnote>
  <w:footnote w:type="continuationNotice" w:id="1">
    <w:p w14:paraId="1A955B76" w14:textId="77777777" w:rsidR="001D5A75" w:rsidRDefault="001D5A75">
      <w:pPr>
        <w:spacing w:after="0"/>
      </w:pPr>
    </w:p>
  </w:footnote>
  <w:footnote w:id="2">
    <w:p w14:paraId="6F643BF1" w14:textId="77777777" w:rsidR="001313A0" w:rsidRPr="00EB6598" w:rsidRDefault="001313A0" w:rsidP="00B4461E">
      <w:pPr>
        <w:pStyle w:val="aff"/>
      </w:pPr>
      <w:r w:rsidRPr="00EB6598">
        <w:rPr>
          <w:rStyle w:val="aff1"/>
        </w:rPr>
        <w:footnoteRef/>
      </w:r>
      <w:r w:rsidRPr="00EB6598">
        <w:t xml:space="preserve"> With some variation in participation among provinces over time.</w:t>
      </w:r>
    </w:p>
  </w:footnote>
  <w:footnote w:id="3">
    <w:p w14:paraId="05CC2A27" w14:textId="74926528" w:rsidR="00F437E4" w:rsidRPr="006A0A0A" w:rsidRDefault="00F437E4" w:rsidP="000B424D">
      <w:pPr>
        <w:pStyle w:val="aff"/>
      </w:pPr>
      <w:r w:rsidRPr="006A0A0A">
        <w:rPr>
          <w:rStyle w:val="aff1"/>
          <w:sz w:val="18"/>
          <w:szCs w:val="18"/>
        </w:rPr>
        <w:footnoteRef/>
      </w:r>
      <w:r w:rsidRPr="006A0A0A">
        <w:t xml:space="preserve"> Previous </w:t>
      </w:r>
      <w:r w:rsidR="00DB7285">
        <w:t>cycles</w:t>
      </w:r>
      <w:r w:rsidRPr="006A0A0A">
        <w:t xml:space="preserve"> required schools to have at least 20 students in at least one eligible grade for participation in CSTADS. The average of 18 </w:t>
      </w:r>
      <w:r>
        <w:t>wa</w:t>
      </w:r>
      <w:r w:rsidRPr="006A0A0A">
        <w:t xml:space="preserve">s used in the current </w:t>
      </w:r>
      <w:r w:rsidR="00DB7285">
        <w:t>cycle</w:t>
      </w:r>
      <w:r w:rsidRPr="006A0A0A">
        <w:t xml:space="preserve"> to potentially capture more schools that may meet </w:t>
      </w:r>
      <w:r>
        <w:t xml:space="preserve">size </w:t>
      </w:r>
      <w:r w:rsidRPr="006A0A0A">
        <w:t>criteria.</w:t>
      </w:r>
    </w:p>
  </w:footnote>
  <w:footnote w:id="4">
    <w:p w14:paraId="7C4A7B11" w14:textId="14BB3C6E" w:rsidR="00997564" w:rsidRPr="00E3284B" w:rsidRDefault="00997564" w:rsidP="00997564">
      <w:pPr>
        <w:pStyle w:val="aff"/>
      </w:pPr>
      <w:r>
        <w:rPr>
          <w:rStyle w:val="aff1"/>
        </w:rPr>
        <w:footnoteRef/>
      </w:r>
      <w:r>
        <w:t xml:space="preserve"> In ON and MB, c</w:t>
      </w:r>
      <w:r w:rsidRPr="0004408C">
        <w:t>alculations of provincial median smoking prevalences exclude health regions</w:t>
      </w:r>
      <w:r w:rsidR="00D521C2">
        <w:t xml:space="preserve"> defined as urban as they include only urban schools</w:t>
      </w:r>
      <w:r w:rsidRPr="0004408C">
        <w:t>. In</w:t>
      </w:r>
      <w:r>
        <w:t xml:space="preserve"> QC, SK, and AB,</w:t>
      </w:r>
      <w:r w:rsidRPr="0004408C">
        <w:t xml:space="preserve"> where health regions </w:t>
      </w:r>
      <w:r>
        <w:t>defined as urban</w:t>
      </w:r>
      <w:r w:rsidR="00D521C2">
        <w:t xml:space="preserve"> may</w:t>
      </w:r>
      <w:r>
        <w:t xml:space="preserve"> </w:t>
      </w:r>
      <w:r w:rsidRPr="0004408C">
        <w:t>also include non-urban schools, all</w:t>
      </w:r>
      <w:r>
        <w:t xml:space="preserve"> </w:t>
      </w:r>
      <w:r w:rsidRPr="0004408C">
        <w:t>health regions are included in the provincial median calculation.</w:t>
      </w:r>
    </w:p>
  </w:footnote>
  <w:footnote w:id="5">
    <w:p w14:paraId="63F341C2" w14:textId="23654AFC" w:rsidR="00FD5AB1" w:rsidRPr="00FD5AB1" w:rsidRDefault="00FD5AB1">
      <w:pPr>
        <w:pStyle w:val="aff"/>
      </w:pPr>
      <w:r>
        <w:rPr>
          <w:rStyle w:val="aff1"/>
        </w:rPr>
        <w:footnoteRef/>
      </w:r>
      <w:r>
        <w:t xml:space="preserve"> </w:t>
      </w:r>
      <w:r w:rsidRPr="00633FAC">
        <w:t xml:space="preserve">It is noted that with declining smoking </w:t>
      </w:r>
      <w:r>
        <w:t>prevalences</w:t>
      </w:r>
      <w:r w:rsidRPr="00633FAC">
        <w:t xml:space="preserve"> over time among youth and other groups, there may be declining benefit in the use of one cycle of CCHS data as a basis for stratification </w:t>
      </w:r>
      <w:r>
        <w:t>in</w:t>
      </w:r>
      <w:r w:rsidRPr="00633FAC">
        <w:t xml:space="preserve"> sampling.</w:t>
      </w:r>
    </w:p>
  </w:footnote>
  <w:footnote w:id="6">
    <w:p w14:paraId="66C73513" w14:textId="43CCA559" w:rsidR="00C74FB0" w:rsidRPr="00C74FB0" w:rsidRDefault="00C74FB0">
      <w:pPr>
        <w:pStyle w:val="aff"/>
      </w:pPr>
      <w:r>
        <w:rPr>
          <w:rStyle w:val="aff1"/>
        </w:rPr>
        <w:footnoteRef/>
      </w:r>
      <w:r>
        <w:t xml:space="preserve"> Urbanicity was defined </w:t>
      </w:r>
      <w:r w:rsidR="004750C7">
        <w:t xml:space="preserve">differently within each province based on the context </w:t>
      </w:r>
      <w:r w:rsidR="00892448">
        <w:t>and relative size of health regions</w:t>
      </w:r>
      <w:r w:rsidR="00086625">
        <w:t>, as well as reported experiences with survey administration during the previous cycles.</w:t>
      </w:r>
    </w:p>
  </w:footnote>
  <w:footnote w:id="7">
    <w:p w14:paraId="49360783" w14:textId="77777777" w:rsidR="00006098" w:rsidRPr="0078534F" w:rsidRDefault="00006098" w:rsidP="00006098">
      <w:pPr>
        <w:pStyle w:val="aff"/>
      </w:pPr>
      <w:r w:rsidRPr="00A0544E">
        <w:rPr>
          <w:rStyle w:val="aff1"/>
          <w:sz w:val="18"/>
          <w:szCs w:val="18"/>
        </w:rPr>
        <w:footnoteRef/>
      </w:r>
      <w:r w:rsidRPr="00A0544E">
        <w:t xml:space="preserve"> </w:t>
      </w:r>
      <w:r>
        <w:t>The urbanicity stratification previously used in NL was not retained for the 2021–22 cycle due to the resulting small number of eligible schools in each stratum when applied.</w:t>
      </w:r>
    </w:p>
  </w:footnote>
  <w:footnote w:id="8">
    <w:p w14:paraId="5652BDA8" w14:textId="468AF155" w:rsidR="008B3ACC" w:rsidRPr="008B3ACC" w:rsidRDefault="008B3ACC">
      <w:pPr>
        <w:pStyle w:val="aff"/>
      </w:pPr>
      <w:r>
        <w:rPr>
          <w:rStyle w:val="aff1"/>
        </w:rPr>
        <w:footnoteRef/>
      </w:r>
      <w:r>
        <w:t xml:space="preserve"> </w:t>
      </w:r>
      <w:r w:rsidRPr="008B3ACC">
        <w:t>In ON and MB, health regions classified as urban include only urban schools. In contrast, health regions defined as urban in QC, SK, and AB may also include non-urban schools due to differing definitions of urbanicity within those provinces.</w:t>
      </w:r>
    </w:p>
  </w:footnote>
  <w:footnote w:id="9">
    <w:p w14:paraId="23FFBA74" w14:textId="77777777" w:rsidR="00F437E4" w:rsidRDefault="00F437E4" w:rsidP="00B4461E">
      <w:pPr>
        <w:pStyle w:val="aff"/>
      </w:pPr>
      <w:r>
        <w:rPr>
          <w:rStyle w:val="aff1"/>
        </w:rPr>
        <w:footnoteRef/>
      </w:r>
      <w:r>
        <w:t xml:space="preserve"> </w:t>
      </w:r>
      <w:r w:rsidRPr="000B6FDC">
        <w:t>In rare cases, schools limited the participating grades or number of participating classes.</w:t>
      </w:r>
    </w:p>
  </w:footnote>
  <w:footnote w:id="10">
    <w:p w14:paraId="79C292CF" w14:textId="77777777" w:rsidR="00A01560" w:rsidRPr="00B4461E" w:rsidRDefault="00A01560" w:rsidP="00A01560">
      <w:r w:rsidRPr="00D020D2">
        <w:rPr>
          <w:rStyle w:val="aff1"/>
          <w:szCs w:val="20"/>
        </w:rPr>
        <w:footnoteRef/>
      </w:r>
      <w:r w:rsidRPr="00B4461E">
        <w:rPr>
          <w:lang w:val="fr-CA"/>
        </w:rPr>
        <w:t xml:space="preserve"> </w:t>
      </w:r>
      <w:r w:rsidRPr="00F84F5B">
        <w:rPr>
          <w:lang w:val="fr-CA"/>
        </w:rPr>
        <w:t xml:space="preserve">Beaumont, J.F. &amp; Émond, N. (2022). </w:t>
      </w:r>
      <w:r w:rsidRPr="00F84F5B">
        <w:t xml:space="preserve">A Bootstrap Variance Estimation Method for Multistage Sampling and Two-Phase Sampling When Poisson Sampling Is Used at the Second Phase. </w:t>
      </w:r>
      <w:r w:rsidRPr="00F84F5B">
        <w:rPr>
          <w:i/>
          <w:iCs/>
        </w:rPr>
        <w:t>Stats</w:t>
      </w:r>
      <w:r w:rsidRPr="00F84F5B">
        <w:t xml:space="preserve"> </w:t>
      </w:r>
      <w:r w:rsidRPr="00F84F5B">
        <w:rPr>
          <w:b/>
          <w:bCs/>
        </w:rPr>
        <w:t>2022</w:t>
      </w:r>
      <w:r w:rsidRPr="00F84F5B">
        <w:t xml:space="preserve">, 5, 339–357. </w:t>
      </w:r>
      <w:hyperlink r:id="rId1" w:history="1">
        <w:r w:rsidRPr="00F84F5B">
          <w:rPr>
            <w:rStyle w:val="afb"/>
            <w:color w:val="232D5C"/>
            <w:sz w:val="20"/>
            <w:szCs w:val="20"/>
          </w:rPr>
          <w:t>https://doi.org/10.3390/stats5020019</w:t>
        </w:r>
      </w:hyperlink>
    </w:p>
    <w:p w14:paraId="388718FE" w14:textId="77777777" w:rsidR="00A01560" w:rsidRPr="00D020D2" w:rsidRDefault="00A01560" w:rsidP="00A01560">
      <w:pPr>
        <w:pStyle w:val="aff"/>
      </w:pPr>
    </w:p>
  </w:footnote>
  <w:footnote w:id="11">
    <w:p w14:paraId="6724CD67" w14:textId="0AF97579" w:rsidR="008E4D7A" w:rsidRPr="00D327F2" w:rsidRDefault="008E4D7A" w:rsidP="008E4D7A">
      <w:pPr>
        <w:pStyle w:val="aff"/>
      </w:pPr>
      <w:r w:rsidRPr="00D327F2">
        <w:rPr>
          <w:rStyle w:val="aff1"/>
          <w:sz w:val="18"/>
          <w:szCs w:val="18"/>
        </w:rPr>
        <w:footnoteRef/>
      </w:r>
      <w:r w:rsidR="00356A07">
        <w:rPr>
          <w:sz w:val="18"/>
          <w:szCs w:val="18"/>
        </w:rPr>
        <w:t xml:space="preserve"> </w:t>
      </w:r>
      <w:r w:rsidR="00384AF7">
        <w:rPr>
          <w:sz w:val="18"/>
          <w:szCs w:val="18"/>
        </w:rPr>
        <w:t>The dataset e</w:t>
      </w:r>
      <w:r w:rsidRPr="00D327F2">
        <w:rPr>
          <w:sz w:val="18"/>
          <w:szCs w:val="18"/>
        </w:rPr>
        <w:t xml:space="preserve">xcludes respondents </w:t>
      </w:r>
      <w:r w:rsidR="00384AF7">
        <w:rPr>
          <w:sz w:val="18"/>
          <w:szCs w:val="18"/>
        </w:rPr>
        <w:t xml:space="preserve">who </w:t>
      </w:r>
      <w:r w:rsidR="00D0120D">
        <w:rPr>
          <w:sz w:val="18"/>
          <w:szCs w:val="18"/>
        </w:rPr>
        <w:t>are</w:t>
      </w:r>
      <w:r w:rsidR="00384AF7">
        <w:rPr>
          <w:sz w:val="18"/>
          <w:szCs w:val="18"/>
        </w:rPr>
        <w:t xml:space="preserve"> missing</w:t>
      </w:r>
      <w:r w:rsidRPr="00D327F2">
        <w:rPr>
          <w:sz w:val="18"/>
          <w:szCs w:val="18"/>
        </w:rPr>
        <w:t xml:space="preserve"> sex</w:t>
      </w:r>
      <w:r>
        <w:rPr>
          <w:sz w:val="18"/>
          <w:szCs w:val="18"/>
        </w:rPr>
        <w:t>;</w:t>
      </w:r>
      <w:r w:rsidRPr="00D327F2">
        <w:rPr>
          <w:sz w:val="18"/>
          <w:szCs w:val="18"/>
        </w:rPr>
        <w:t xml:space="preserve"> </w:t>
      </w:r>
      <w:r w:rsidR="00D0120D">
        <w:rPr>
          <w:sz w:val="18"/>
          <w:szCs w:val="18"/>
        </w:rPr>
        <w:t>those who are missing</w:t>
      </w:r>
      <w:r w:rsidRPr="00D327F2">
        <w:rPr>
          <w:sz w:val="18"/>
          <w:szCs w:val="18"/>
        </w:rPr>
        <w:t xml:space="preserve"> grade and </w:t>
      </w:r>
      <w:r w:rsidR="00D0120D">
        <w:rPr>
          <w:sz w:val="18"/>
          <w:szCs w:val="18"/>
        </w:rPr>
        <w:t>it</w:t>
      </w:r>
      <w:r w:rsidRPr="00D327F2">
        <w:rPr>
          <w:sz w:val="18"/>
          <w:szCs w:val="18"/>
        </w:rPr>
        <w:t xml:space="preserve"> </w:t>
      </w:r>
      <w:r w:rsidR="00D0120D">
        <w:rPr>
          <w:sz w:val="18"/>
          <w:szCs w:val="18"/>
        </w:rPr>
        <w:t>can</w:t>
      </w:r>
      <w:r w:rsidRPr="00D327F2">
        <w:rPr>
          <w:sz w:val="18"/>
          <w:szCs w:val="18"/>
        </w:rPr>
        <w:t>not be imputed</w:t>
      </w:r>
      <w:r>
        <w:rPr>
          <w:sz w:val="18"/>
          <w:szCs w:val="18"/>
        </w:rPr>
        <w:t xml:space="preserve">; </w:t>
      </w:r>
      <w:r w:rsidR="00D0120D">
        <w:rPr>
          <w:sz w:val="18"/>
          <w:szCs w:val="18"/>
        </w:rPr>
        <w:t>and those who</w:t>
      </w:r>
      <w:r w:rsidRPr="00D327F2">
        <w:rPr>
          <w:sz w:val="18"/>
          <w:szCs w:val="18"/>
        </w:rPr>
        <w:t xml:space="preserve"> complet</w:t>
      </w:r>
      <w:r w:rsidR="00D0120D">
        <w:rPr>
          <w:sz w:val="18"/>
          <w:szCs w:val="18"/>
        </w:rPr>
        <w:t>e</w:t>
      </w:r>
      <w:r w:rsidRPr="00D327F2">
        <w:rPr>
          <w:sz w:val="18"/>
          <w:szCs w:val="18"/>
        </w:rPr>
        <w:t xml:space="preserve"> only demographic questions.</w:t>
      </w:r>
    </w:p>
  </w:footnote>
  <w:footnote w:id="12">
    <w:p w14:paraId="4B46EC37" w14:textId="77777777" w:rsidR="00253350" w:rsidRPr="005C3644" w:rsidRDefault="00253350" w:rsidP="00253350">
      <w:pPr>
        <w:pStyle w:val="aff"/>
        <w:rPr>
          <w:sz w:val="18"/>
          <w:szCs w:val="18"/>
        </w:rPr>
      </w:pPr>
      <w:r w:rsidRPr="005C3644">
        <w:rPr>
          <w:rStyle w:val="aff1"/>
          <w:sz w:val="18"/>
          <w:szCs w:val="18"/>
        </w:rPr>
        <w:footnoteRef/>
      </w:r>
      <w:r w:rsidRPr="005C3644">
        <w:rPr>
          <w:sz w:val="18"/>
          <w:szCs w:val="18"/>
        </w:rPr>
        <w:t xml:space="preserve"> Sample size refers to the number of records in the final data set.</w:t>
      </w:r>
    </w:p>
  </w:footnote>
  <w:footnote w:id="13">
    <w:p w14:paraId="2D7B974E" w14:textId="416C771C" w:rsidR="005C6F7F" w:rsidRPr="005C6F7F" w:rsidRDefault="005C6F7F">
      <w:pPr>
        <w:pStyle w:val="aff"/>
      </w:pPr>
      <w:r>
        <w:rPr>
          <w:rStyle w:val="aff1"/>
        </w:rPr>
        <w:footnoteRef/>
      </w:r>
      <w:r>
        <w:t xml:space="preserve"> This coefficient was calculated using the equation 1 – </w:t>
      </w:r>
      <w:r w:rsidRPr="00242D35">
        <w:rPr>
          <w:i/>
          <w:iCs/>
        </w:rPr>
        <w:t>R</w:t>
      </w:r>
      <w:r w:rsidRPr="00242D35">
        <w:rPr>
          <w:vertAlign w:val="superscript"/>
        </w:rPr>
        <w:t>0.5</w:t>
      </w:r>
      <w:r>
        <w:t xml:space="preserve">, where </w:t>
      </w:r>
      <w:r w:rsidRPr="00242D35">
        <w:rPr>
          <w:i/>
          <w:iCs/>
        </w:rPr>
        <w:t>R</w:t>
      </w:r>
      <w:r>
        <w:t>=12, representing the size of the bootstrap weights sets used to generate 500 mean weight values.</w:t>
      </w:r>
    </w:p>
  </w:footnote>
  <w:footnote w:id="14">
    <w:p w14:paraId="32E5F0D1" w14:textId="77777777" w:rsidR="00C70879" w:rsidRDefault="00C70879" w:rsidP="00C70879">
      <w:pPr>
        <w:pStyle w:val="aff"/>
      </w:pPr>
      <w:r>
        <w:rPr>
          <w:rStyle w:val="aff1"/>
        </w:rPr>
        <w:footnoteRef/>
      </w:r>
      <w:r>
        <w:t xml:space="preserve"> </w:t>
      </w:r>
      <w:r>
        <w:rPr>
          <w:rFonts w:cstheme="minorHAnsi"/>
        </w:rPr>
        <w:t xml:space="preserve">Wald intervals, which take on the form </w:t>
      </w:r>
      <m:oMath>
        <m:acc>
          <m:accPr>
            <m:ctrlPr>
              <w:rPr>
                <w:rFonts w:ascii="Cambria Math" w:hAnsi="Cambria Math" w:cstheme="minorHAnsi"/>
                <w:i/>
                <w:sz w:val="22"/>
                <w:szCs w:val="22"/>
              </w:rPr>
            </m:ctrlPr>
          </m:accPr>
          <m:e>
            <m:r>
              <w:rPr>
                <w:rFonts w:ascii="Cambria Math" w:hAnsi="Cambria Math" w:cstheme="minorHAnsi"/>
              </w:rPr>
              <m:t>y</m:t>
            </m:r>
          </m:e>
        </m:acc>
        <m:r>
          <w:rPr>
            <w:rFonts w:ascii="Cambria Math" w:hAnsi="Cambria Math" w:cstheme="minorHAnsi"/>
          </w:rPr>
          <m:t xml:space="preserve"> ±1.96</m:t>
        </m:r>
        <m:rad>
          <m:radPr>
            <m:degHide m:val="1"/>
            <m:ctrlPr>
              <w:rPr>
                <w:rFonts w:ascii="Cambria Math" w:hAnsi="Cambria Math" w:cstheme="minorHAnsi"/>
                <w:i/>
                <w:sz w:val="22"/>
                <w:szCs w:val="22"/>
              </w:rPr>
            </m:ctrlPr>
          </m:radPr>
          <m:deg/>
          <m:e>
            <m:acc>
              <m:accPr>
                <m:ctrlPr>
                  <w:rPr>
                    <w:rFonts w:ascii="Cambria Math" w:hAnsi="Cambria Math" w:cstheme="minorHAnsi"/>
                    <w:i/>
                    <w:sz w:val="22"/>
                    <w:szCs w:val="22"/>
                  </w:rPr>
                </m:ctrlPr>
              </m:accPr>
              <m:e>
                <m:r>
                  <w:rPr>
                    <w:rFonts w:ascii="Cambria Math" w:hAnsi="Cambria Math" w:cstheme="minorHAnsi"/>
                  </w:rPr>
                  <m:t>var</m:t>
                </m:r>
              </m:e>
            </m:acc>
            <m:r>
              <w:rPr>
                <w:rFonts w:ascii="Cambria Math" w:hAnsi="Cambria Math" w:cstheme="minorHAnsi"/>
              </w:rPr>
              <m:t>(</m:t>
            </m:r>
            <m:acc>
              <m:accPr>
                <m:ctrlPr>
                  <w:rPr>
                    <w:rFonts w:ascii="Cambria Math" w:hAnsi="Cambria Math" w:cstheme="minorHAnsi"/>
                    <w:i/>
                    <w:sz w:val="22"/>
                    <w:szCs w:val="22"/>
                  </w:rPr>
                </m:ctrlPr>
              </m:accPr>
              <m:e>
                <m:r>
                  <w:rPr>
                    <w:rFonts w:ascii="Cambria Math" w:hAnsi="Cambria Math" w:cstheme="minorHAnsi"/>
                  </w:rPr>
                  <m:t>y</m:t>
                </m:r>
              </m:e>
            </m:acc>
            <m:r>
              <w:rPr>
                <w:rFonts w:ascii="Cambria Math" w:hAnsi="Cambria Math" w:cstheme="minorHAnsi"/>
              </w:rPr>
              <m:t>)</m:t>
            </m:r>
          </m:e>
        </m:rad>
      </m:oMath>
      <w:r>
        <w:rPr>
          <w:rFonts w:eastAsiaTheme="minorEastAsia" w:cstheme="minorHAnsi"/>
        </w:rPr>
        <w:t xml:space="preserve"> for estimate </w:t>
      </w:r>
      <m:oMath>
        <m:acc>
          <m:accPr>
            <m:ctrlPr>
              <w:rPr>
                <w:rFonts w:ascii="Cambria Math" w:hAnsi="Cambria Math"/>
                <w:i/>
                <w:sz w:val="22"/>
                <w:szCs w:val="22"/>
              </w:rPr>
            </m:ctrlPr>
          </m:accPr>
          <m:e>
            <m:r>
              <w:rPr>
                <w:rFonts w:ascii="Cambria Math" w:hAnsi="Cambria Math"/>
              </w:rPr>
              <m:t>y</m:t>
            </m:r>
          </m:e>
        </m:acc>
      </m:oMath>
      <w:r>
        <w:rPr>
          <w:rFonts w:eastAsiaTheme="minorEastAsia" w:cstheme="minorHAnsi"/>
        </w:rPr>
        <w:t>,</w:t>
      </w:r>
      <w:r>
        <w:t xml:space="preserve"> are based on the assumption that the sampling distribution of the estimate is approximately normal. This assumption can break down for small sample sizes and for proportions near zero or one, resulting in overly narrow intervals.</w:t>
      </w:r>
    </w:p>
  </w:footnote>
  <w:footnote w:id="15">
    <w:p w14:paraId="3A5457CB" w14:textId="77777777" w:rsidR="00C70879" w:rsidRDefault="00C70879" w:rsidP="00C70879">
      <w:pPr>
        <w:pStyle w:val="aff"/>
      </w:pPr>
      <w:r>
        <w:rPr>
          <w:rStyle w:val="aff1"/>
        </w:rPr>
        <w:footnoteRef/>
      </w:r>
      <w:r>
        <w:t xml:space="preserve"> Modified Wilson intervals can be produced in SAS using the SURVEYFREQ procedure and specifying the option CL (type = WILSON). Modified Clopper-Pearson intervals can be produced in SUDAAN using the CROSSTAB procedure and specifying the option SMCONF=50. Logit intervals can be produced in SAS using the SURVEYREG procedure and specifying the bivariable model and the options DIFF and CL in lsmeans.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4F4CA5" w14:textId="19E728C0" w:rsidR="005E01B1" w:rsidRDefault="005E01B1">
    <w:pPr>
      <w:pStyle w:val="a5"/>
    </w:pPr>
    <w:r>
      <w:rPr>
        <w:noProof/>
      </w:rPr>
      <mc:AlternateContent>
        <mc:Choice Requires="wps">
          <w:drawing>
            <wp:anchor distT="0" distB="0" distL="0" distR="0" simplePos="0" relativeHeight="251658253" behindDoc="0" locked="0" layoutInCell="1" allowOverlap="1" wp14:anchorId="541316E1" wp14:editId="4F450B71">
              <wp:simplePos x="635" y="635"/>
              <wp:positionH relativeFrom="page">
                <wp:align>right</wp:align>
              </wp:positionH>
              <wp:positionV relativeFrom="page">
                <wp:align>top</wp:align>
              </wp:positionV>
              <wp:extent cx="1911350" cy="371475"/>
              <wp:effectExtent l="0" t="0" r="0" b="9525"/>
              <wp:wrapNone/>
              <wp:docPr id="1317430533" name="Text Box 2" descr="Unclassified / Non classifié">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911350" cy="371475"/>
                      </a:xfrm>
                      <a:prstGeom prst="rect">
                        <a:avLst/>
                      </a:prstGeom>
                      <a:noFill/>
                      <a:ln>
                        <a:noFill/>
                      </a:ln>
                    </wps:spPr>
                    <wps:txbx>
                      <w:txbxContent>
                        <w:p w14:paraId="47761C7B" w14:textId="192F866F" w:rsidR="005E01B1" w:rsidRPr="005E01B1" w:rsidRDefault="005E01B1" w:rsidP="005E01B1">
                          <w:pPr>
                            <w:spacing w:after="0"/>
                            <w:rPr>
                              <w:rFonts w:ascii="Calibri" w:eastAsia="Calibri" w:hAnsi="Calibri" w:cs="Calibri"/>
                              <w:noProof/>
                              <w:color w:val="000000"/>
                              <w:sz w:val="24"/>
                              <w:szCs w:val="24"/>
                            </w:rPr>
                          </w:pPr>
                          <w:r w:rsidRPr="005E01B1">
                            <w:rPr>
                              <w:rFonts w:ascii="Calibri" w:eastAsia="Calibri" w:hAnsi="Calibri" w:cs="Calibri"/>
                              <w:noProof/>
                              <w:color w:val="000000"/>
                              <w:sz w:val="24"/>
                              <w:szCs w:val="24"/>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541316E1" id="_x0000_t202" coordsize="21600,21600" o:spt="202" path="m,l,21600r21600,l21600,xe">
              <v:stroke joinstyle="miter"/>
              <v:path gradientshapeok="t" o:connecttype="rect"/>
            </v:shapetype>
            <v:shape id="Text Box 2" o:spid="_x0000_s1026" type="#_x0000_t202" alt="Unclassified / Non classifié" style="position:absolute;margin-left:99.3pt;margin-top:0;width:150.5pt;height:29.25pt;z-index:251658253;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" filled="f" stroked="f">
              <v:textbox style="mso-fit-shape-to-text:t" inset="0,15pt,20pt,0">
                <w:txbxContent>
                  <w:p w14:paraId="47761C7B" w14:textId="192F866F" w:rsidR="005E01B1" w:rsidRPr="005E01B1" w:rsidRDefault="005E01B1" w:rsidP="005E01B1">
                    <w:pPr>
                      <w:spacing w:after="0"/>
                      <w:rPr>
                        <w:rFonts w:ascii="Calibri" w:eastAsia="Calibri" w:hAnsi="Calibri" w:cs="Calibri"/>
                        <w:noProof/>
                        <w:color w:val="000000"/>
                        <w:sz w:val="24"/>
                        <w:szCs w:val="24"/>
                      </w:rPr>
                    </w:pPr>
                    <w:r w:rsidRPr="005E01B1">
                      <w:rPr>
                        <w:rFonts w:ascii="Calibri" w:eastAsia="Calibri" w:hAnsi="Calibri" w:cs="Calibri"/>
                        <w:noProof/>
                        <w:color w:val="000000"/>
                        <w:sz w:val="24"/>
                        <w:szCs w:val="24"/>
                      </w:rPr>
                      <w:t>Unclassified / Non classifié</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4EAE15" w14:textId="4DD412AE" w:rsidR="00B4461E" w:rsidRPr="00A93A1B" w:rsidRDefault="005E01B1" w:rsidP="00B4461E">
    <w:pPr>
      <w:pStyle w:val="a5"/>
      <w:spacing w:after="0"/>
      <w:rPr>
        <w:rFonts w:ascii="Aptos" w:hAnsi="Aptos"/>
        <w:color w:val="auto"/>
      </w:rPr>
    </w:pPr>
    <w:r>
      <w:rPr>
        <w:noProof/>
      </w:rPr>
      <mc:AlternateContent>
        <mc:Choice Requires="wps">
          <w:drawing>
            <wp:anchor distT="0" distB="0" distL="0" distR="0" simplePos="0" relativeHeight="251658254" behindDoc="0" locked="0" layoutInCell="1" allowOverlap="1" wp14:anchorId="5BDD6B49" wp14:editId="5DEFAFBA">
              <wp:simplePos x="635" y="635"/>
              <wp:positionH relativeFrom="page">
                <wp:align>right</wp:align>
              </wp:positionH>
              <wp:positionV relativeFrom="page">
                <wp:align>top</wp:align>
              </wp:positionV>
              <wp:extent cx="1911350" cy="371475"/>
              <wp:effectExtent l="0" t="0" r="0" b="9525"/>
              <wp:wrapNone/>
              <wp:docPr id="391388477" name="Text Box 3" descr="Unclassified / Non classifié">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911350" cy="371475"/>
                      </a:xfrm>
                      <a:prstGeom prst="rect">
                        <a:avLst/>
                      </a:prstGeom>
                      <a:noFill/>
                      <a:ln>
                        <a:noFill/>
                      </a:ln>
                    </wps:spPr>
                    <wps:txbx>
                      <w:txbxContent>
                        <w:p w14:paraId="5C6C8705" w14:textId="4A84A661" w:rsidR="005E01B1" w:rsidRPr="005E01B1" w:rsidRDefault="005E01B1" w:rsidP="005E01B1">
                          <w:pPr>
                            <w:spacing w:after="0"/>
                            <w:rPr>
                              <w:rFonts w:ascii="Calibri" w:eastAsia="Calibri" w:hAnsi="Calibri" w:cs="Calibri"/>
                              <w:noProof/>
                              <w:color w:val="000000"/>
                              <w:sz w:val="24"/>
                              <w:szCs w:val="24"/>
                            </w:rPr>
                          </w:pPr>
                          <w:r w:rsidRPr="005E01B1">
                            <w:rPr>
                              <w:rFonts w:ascii="Calibri" w:eastAsia="Calibri" w:hAnsi="Calibri" w:cs="Calibri"/>
                              <w:noProof/>
                              <w:color w:val="000000"/>
                              <w:sz w:val="24"/>
                              <w:szCs w:val="24"/>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5BDD6B49" id="_x0000_t202" coordsize="21600,21600" o:spt="202" path="m,l,21600r21600,l21600,xe">
              <v:stroke joinstyle="miter"/>
              <v:path gradientshapeok="t" o:connecttype="rect"/>
            </v:shapetype>
            <v:shape id="Text Box 3" o:spid="_x0000_s1027" type="#_x0000_t202" alt="Unclassified / Non classifié" style="position:absolute;margin-left:99.3pt;margin-top:0;width:150.5pt;height:29.25pt;z-index:25165825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" filled="f" stroked="f">
              <v:textbox style="mso-fit-shape-to-text:t" inset="0,15pt,20pt,0">
                <w:txbxContent>
                  <w:p w14:paraId="5C6C8705" w14:textId="4A84A661" w:rsidR="005E01B1" w:rsidRPr="005E01B1" w:rsidRDefault="005E01B1" w:rsidP="005E01B1">
                    <w:pPr>
                      <w:spacing w:after="0"/>
                      <w:rPr>
                        <w:rFonts w:ascii="Calibri" w:eastAsia="Calibri" w:hAnsi="Calibri" w:cs="Calibri"/>
                        <w:noProof/>
                        <w:color w:val="000000"/>
                        <w:sz w:val="24"/>
                        <w:szCs w:val="24"/>
                      </w:rPr>
                    </w:pPr>
                    <w:r w:rsidRPr="005E01B1">
                      <w:rPr>
                        <w:rFonts w:ascii="Calibri" w:eastAsia="Calibri" w:hAnsi="Calibri" w:cs="Calibri"/>
                        <w:noProof/>
                        <w:color w:val="000000"/>
                        <w:sz w:val="24"/>
                        <w:szCs w:val="24"/>
                      </w:rPr>
                      <w:t>Unclassified / Non classifié</w:t>
                    </w:r>
                  </w:p>
                </w:txbxContent>
              </v:textbox>
              <w10:wrap anchorx="page" anchory="page"/>
            </v:shape>
          </w:pict>
        </mc:Fallback>
      </mc:AlternateContent>
    </w:r>
    <w:r w:rsidR="00FC1D17">
      <w:rPr>
        <w:noProof/>
      </w:rPr>
      <mc:AlternateContent>
        <mc:Choice Requires="wps">
          <w:drawing>
            <wp:anchor distT="0" distB="0" distL="114300" distR="114300" simplePos="0" relativeHeight="251658248" behindDoc="0" locked="0" layoutInCell="1" allowOverlap="1" wp14:anchorId="0D06D858" wp14:editId="5AA66928">
              <wp:simplePos x="0" y="0"/>
              <wp:positionH relativeFrom="column">
                <wp:posOffset>-621030</wp:posOffset>
              </wp:positionH>
              <wp:positionV relativeFrom="paragraph">
                <wp:posOffset>455567</wp:posOffset>
              </wp:positionV>
              <wp:extent cx="906961" cy="1"/>
              <wp:effectExtent l="8890" t="3810" r="29210" b="29210"/>
              <wp:wrapNone/>
              <wp:docPr id="10" name="Straight Connector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rot="5400000">
                        <a:off x="0" y="0"/>
                        <a:ext cx="906961" cy="1"/>
                      </a:xfrm>
                      <a:prstGeom prst="line">
                        <a:avLst/>
                      </a:prstGeom>
                      <a:ln w="38100">
                        <a:gradFill>
                          <a:gsLst>
                            <a:gs pos="0">
                              <a:srgbClr val="7F277B"/>
                            </a:gs>
                            <a:gs pos="15000">
                              <a:srgbClr val="983594"/>
                            </a:gs>
                            <a:gs pos="89000">
                              <a:srgbClr val="F6B11A"/>
                            </a:gs>
                            <a:gs pos="76000">
                              <a:srgbClr val="E9D8A6"/>
                            </a:gs>
                            <a:gs pos="60000">
                              <a:srgbClr val="37BB9D"/>
                            </a:gs>
                            <a:gs pos="33000">
                              <a:srgbClr val="097C7F"/>
                            </a:gs>
                            <a:gs pos="100000">
                              <a:srgbClr val="C96928"/>
                            </a:gs>
                          </a:gsLst>
                          <a:lin ang="0" scaled="0"/>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0A4D74" id="Straight Connector 10" o:spid="_x0000_s1026" alt="&quot;&quot;" style="position:absolute;rotation:90;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9pt,35.85pt" to="22.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" strokeweight="3pt">
              <v:stroke joinstyle="miter"/>
            </v:line>
          </w:pict>
        </mc:Fallback>
      </mc:AlternateContent>
    </w:r>
    <w:r w:rsidR="00FC1D17" w:rsidRPr="009A0C25">
      <w:rPr>
        <w:noProof/>
      </w:rPr>
      <w:drawing>
        <wp:anchor distT="0" distB="0" distL="114300" distR="114300" simplePos="0" relativeHeight="251658247" behindDoc="1" locked="1" layoutInCell="1" allowOverlap="1" wp14:anchorId="3D1CFE6B" wp14:editId="1C593560">
          <wp:simplePos x="0" y="0"/>
          <wp:positionH relativeFrom="column">
            <wp:posOffset>6212840</wp:posOffset>
          </wp:positionH>
          <wp:positionV relativeFrom="paragraph">
            <wp:posOffset>-612775</wp:posOffset>
          </wp:positionV>
          <wp:extent cx="1677035" cy="1821180"/>
          <wp:effectExtent l="0" t="0" r="0" b="0"/>
          <wp:wrapNone/>
          <wp:docPr id="1325239615" name="Picture 13252396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1" cstate="print">
                    <a:extLst>
                      <a:ext uri="{28A0092B-C50C-407E-A947-70E740481C1C}">
                        <a14:useLocalDpi xmlns:a14="http://schemas.microsoft.com/office/drawing/2010/main" val="0"/>
                      </a:ext>
                    </a:extLst>
                  </a:blip>
                  <a:stretch>
                    <a:fillRect/>
                  </a:stretch>
                </pic:blipFill>
                <pic:spPr>
                  <a:xfrm rot="5400000">
                    <a:off x="0" y="0"/>
                    <a:ext cx="1677035" cy="1821180"/>
                  </a:xfrm>
                  <a:prstGeom prst="rect">
                    <a:avLst/>
                  </a:prstGeom>
                </pic:spPr>
              </pic:pic>
            </a:graphicData>
          </a:graphic>
          <wp14:sizeRelH relativeFrom="margin">
            <wp14:pctWidth>0</wp14:pctWidth>
          </wp14:sizeRelH>
          <wp14:sizeRelV relativeFrom="margin">
            <wp14:pctHeight>0</wp14:pctHeight>
          </wp14:sizeRelV>
        </wp:anchor>
      </w:drawing>
    </w:r>
    <w:r w:rsidR="00FC1D17">
      <w:rPr>
        <w:noProof/>
      </w:rPr>
      <mc:AlternateContent>
        <mc:Choice Requires="wps">
          <w:drawing>
            <wp:anchor distT="0" distB="0" distL="114300" distR="114300" simplePos="0" relativeHeight="251658246" behindDoc="1" locked="0" layoutInCell="1" allowOverlap="1" wp14:anchorId="256169EF" wp14:editId="2529C94C">
              <wp:simplePos x="0" y="0"/>
              <wp:positionH relativeFrom="column">
                <wp:posOffset>-839470</wp:posOffset>
              </wp:positionH>
              <wp:positionV relativeFrom="paragraph">
                <wp:posOffset>-194945</wp:posOffset>
              </wp:positionV>
              <wp:extent cx="8204835" cy="922564"/>
              <wp:effectExtent l="0" t="0" r="12065" b="17780"/>
              <wp:wrapNone/>
              <wp:docPr id="11" name="Rectangle 1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204835" cy="922564"/>
                      </a:xfrm>
                      <a:prstGeom prst="rect">
                        <a:avLst/>
                      </a:prstGeom>
                      <a:solidFill>
                        <a:srgbClr val="232D5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D9353" id="Rectangle 11" o:spid="_x0000_s1026" alt="&quot;&quot;" style="position:absolute;margin-left:-66.1pt;margin-top:-15.35pt;width:646.05pt;height:72.65pt;z-index:-2516582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" fillcolor="#232d5c" strokecolor="#1f3763 [1604]" strokeweight="1pt"/>
          </w:pict>
        </mc:Fallback>
      </mc:AlternateContent>
    </w:r>
    <w:r w:rsidR="00FC1D17" w:rsidRPr="00A93A1B">
      <w:rPr>
        <w:color w:val="auto"/>
      </w:rPr>
      <w:cr/>
    </w:r>
    <w:r w:rsidR="00B4461E" w:rsidRPr="00A93A1B">
      <w:rPr>
        <w:rFonts w:ascii="Aptos" w:hAnsi="Aptos"/>
        <w:color w:val="auto"/>
      </w:rPr>
      <w:t xml:space="preserve">Canadian Student Tobacco, Alcohol and Drugs Survey </w:t>
    </w:r>
  </w:p>
  <w:p w14:paraId="62B9154E" w14:textId="348801D5" w:rsidR="00C161D6" w:rsidRDefault="00B4461E" w:rsidP="00B4461E">
    <w:pPr>
      <w:pStyle w:val="a5"/>
    </w:pPr>
    <w:r w:rsidRPr="00A93A1B">
      <w:rPr>
        <w:rFonts w:ascii="Aptos" w:hAnsi="Aptos"/>
        <w:b w:val="0"/>
        <w:bCs w:val="0"/>
        <w:color w:val="auto"/>
      </w:rPr>
      <w:t>2021–22 PUMF User Guide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B4C18A" w14:textId="48BE76E4" w:rsidR="009F6D8A" w:rsidRPr="004114D1" w:rsidRDefault="00EE6D7A" w:rsidP="00B4461E">
    <w:pPr>
      <w:pStyle w:val="a9"/>
      <w:rPr>
        <w:sz w:val="56"/>
        <w:szCs w:val="56"/>
      </w:rPr>
    </w:pPr>
    <w:r w:rsidRPr="004114D1">
      <w:rPr>
        <w:sz w:val="56"/>
        <w:szCs w:val="56"/>
      </w:rPr>
      <mc:AlternateContent>
        <mc:Choice Requires="wps">
          <w:drawing>
            <wp:anchor distT="0" distB="0" distL="114300" distR="114300" simplePos="0" relativeHeight="251658240" behindDoc="1" locked="0" layoutInCell="1" allowOverlap="1" wp14:anchorId="703F41E2" wp14:editId="4DE3F46D">
              <wp:simplePos x="0" y="0"/>
              <wp:positionH relativeFrom="column">
                <wp:posOffset>-1276709</wp:posOffset>
              </wp:positionH>
              <wp:positionV relativeFrom="paragraph">
                <wp:posOffset>-769392</wp:posOffset>
              </wp:positionV>
              <wp:extent cx="8204835" cy="2027207"/>
              <wp:effectExtent l="0" t="0" r="24765" b="11430"/>
              <wp:wrapNone/>
              <wp:docPr id="14"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204835" cy="2027207"/>
                      </a:xfrm>
                      <a:prstGeom prst="rect">
                        <a:avLst/>
                      </a:prstGeom>
                      <a:solidFill>
                        <a:srgbClr val="232D5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713A5" id="Rectangle 14" o:spid="_x0000_s1026" alt="&quot;&quot;" style="position:absolute;margin-left:-100.55pt;margin-top:-60.6pt;width:646.05pt;height:159.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" fillcolor="#232d5c" strokecolor="#1f3763 [1604]" strokeweight="1pt"/>
          </w:pict>
        </mc:Fallback>
      </mc:AlternateContent>
    </w:r>
    <w:r w:rsidR="00171086" w:rsidRPr="004114D1">
      <w:rPr>
        <w:sz w:val="56"/>
        <w:szCs w:val="56"/>
      </w:rPr>
      <mc:AlternateContent>
        <mc:Choice Requires="wps">
          <w:drawing>
            <wp:anchor distT="0" distB="0" distL="114300" distR="114300" simplePos="0" relativeHeight="251658251" behindDoc="0" locked="0" layoutInCell="1" allowOverlap="1" wp14:anchorId="3F29D657" wp14:editId="3CC37559">
              <wp:simplePos x="0" y="0"/>
              <wp:positionH relativeFrom="column">
                <wp:posOffset>-1483360</wp:posOffset>
              </wp:positionH>
              <wp:positionV relativeFrom="paragraph">
                <wp:posOffset>603366</wp:posOffset>
              </wp:positionV>
              <wp:extent cx="2104563" cy="1"/>
              <wp:effectExtent l="10795" t="1905" r="27305" b="27305"/>
              <wp:wrapNone/>
              <wp:docPr id="50" name="Straight Connector 5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rot="5400000">
                        <a:off x="0" y="0"/>
                        <a:ext cx="2104563" cy="1"/>
                      </a:xfrm>
                      <a:prstGeom prst="line">
                        <a:avLst/>
                      </a:prstGeom>
                      <a:ln w="38100">
                        <a:gradFill>
                          <a:gsLst>
                            <a:gs pos="0">
                              <a:srgbClr val="7F277B"/>
                            </a:gs>
                            <a:gs pos="15000">
                              <a:srgbClr val="983594"/>
                            </a:gs>
                            <a:gs pos="89000">
                              <a:srgbClr val="F6B11A"/>
                            </a:gs>
                            <a:gs pos="76000">
                              <a:srgbClr val="E9D8A6"/>
                            </a:gs>
                            <a:gs pos="60000">
                              <a:srgbClr val="37BB9D"/>
                            </a:gs>
                            <a:gs pos="33000">
                              <a:srgbClr val="097C7F"/>
                            </a:gs>
                            <a:gs pos="100000">
                              <a:srgbClr val="C96928"/>
                            </a:gs>
                          </a:gsLst>
                          <a:lin ang="0" scaled="0"/>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B02D11" id="Straight Connector 50" o:spid="_x0000_s1026" alt="&quot;&quot;" style="position:absolute;rotation:90;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8pt,47.5pt" to="48.9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" strokeweight="3pt">
              <v:stroke joinstyle="miter"/>
            </v:line>
          </w:pict>
        </mc:Fallback>
      </mc:AlternateContent>
    </w:r>
    <w:r w:rsidR="00587E3A" w:rsidRPr="004114D1">
      <w:rPr>
        <w:sz w:val="56"/>
        <w:szCs w:val="56"/>
      </w:rPr>
      <mc:AlternateContent>
        <mc:Choice Requires="wps">
          <w:drawing>
            <wp:anchor distT="0" distB="0" distL="114300" distR="114300" simplePos="0" relativeHeight="251658250" behindDoc="0" locked="0" layoutInCell="1" allowOverlap="1" wp14:anchorId="44A8C66C" wp14:editId="19D107C9">
              <wp:simplePos x="0" y="0"/>
              <wp:positionH relativeFrom="column">
                <wp:posOffset>-1274618</wp:posOffset>
              </wp:positionH>
              <wp:positionV relativeFrom="paragraph">
                <wp:posOffset>-8790651</wp:posOffset>
              </wp:positionV>
              <wp:extent cx="906961" cy="1"/>
              <wp:effectExtent l="8890" t="3810" r="29210" b="29210"/>
              <wp:wrapNone/>
              <wp:docPr id="30" name="Straight Connector 3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rot="5400000">
                        <a:off x="0" y="0"/>
                        <a:ext cx="906961" cy="1"/>
                      </a:xfrm>
                      <a:prstGeom prst="line">
                        <a:avLst/>
                      </a:prstGeom>
                      <a:ln w="38100">
                        <a:gradFill>
                          <a:gsLst>
                            <a:gs pos="0">
                              <a:srgbClr val="7F277B"/>
                            </a:gs>
                            <a:gs pos="15000">
                              <a:srgbClr val="983594"/>
                            </a:gs>
                            <a:gs pos="89000">
                              <a:srgbClr val="F6B11A"/>
                            </a:gs>
                            <a:gs pos="76000">
                              <a:srgbClr val="E9D8A6"/>
                            </a:gs>
                            <a:gs pos="60000">
                              <a:srgbClr val="37BB9D"/>
                            </a:gs>
                            <a:gs pos="33000">
                              <a:srgbClr val="097C7F"/>
                            </a:gs>
                            <a:gs pos="100000">
                              <a:srgbClr val="C96928"/>
                            </a:gs>
                          </a:gsLst>
                          <a:lin ang="0" scaled="0"/>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7B7BA2" id="Straight Connector 30" o:spid="_x0000_s1026" alt="&quot;&quot;" style="position:absolute;rotation:90;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35pt,-692.2pt" to="-28.95pt,-6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" strokeweight="3pt">
              <v:stroke joinstyle="miter"/>
            </v:line>
          </w:pict>
        </mc:Fallback>
      </mc:AlternateContent>
    </w:r>
    <w:r w:rsidR="00070236" w:rsidRPr="004114D1">
      <w:rPr>
        <w:sz w:val="56"/>
        <w:szCs w:val="56"/>
      </w:rPr>
      <w:t xml:space="preserve">Canadian Student Tobacco, </w:t>
    </w:r>
  </w:p>
  <w:p w14:paraId="3DE48332" w14:textId="72BD1A36" w:rsidR="00C161D6" w:rsidRPr="004114D1" w:rsidRDefault="00070236" w:rsidP="000B424D">
    <w:pPr>
      <w:pStyle w:val="a9"/>
      <w:rPr>
        <w:sz w:val="56"/>
        <w:szCs w:val="56"/>
      </w:rPr>
    </w:pPr>
    <w:r w:rsidRPr="004114D1">
      <w:rPr>
        <w:sz w:val="56"/>
        <w:szCs w:val="56"/>
      </w:rPr>
      <w:t>Alcohol</w:t>
    </w:r>
    <w:r w:rsidR="009F6D8A" w:rsidRPr="004114D1">
      <w:rPr>
        <w:b w:val="0"/>
        <w:bCs w:val="0"/>
        <w:sz w:val="56"/>
        <w:szCs w:val="56"/>
      </w:rPr>
      <w:t xml:space="preserve"> </w:t>
    </w:r>
    <w:r w:rsidRPr="004114D1">
      <w:rPr>
        <w:sz w:val="56"/>
        <w:szCs w:val="56"/>
      </w:rPr>
      <w:t>and Drugs Survey</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4F85CD" w14:textId="2DBDD6CF" w:rsidR="005E01B1" w:rsidRDefault="005E01B1">
    <w:pPr>
      <w:pStyle w:val="a5"/>
    </w:pPr>
    <w:r>
      <w:rPr>
        <w:noProof/>
      </w:rPr>
      <mc:AlternateContent>
        <mc:Choice Requires="wps">
          <w:drawing>
            <wp:anchor distT="0" distB="0" distL="0" distR="0" simplePos="0" relativeHeight="251658255" behindDoc="0" locked="0" layoutInCell="1" allowOverlap="1" wp14:anchorId="66E67D1E" wp14:editId="48CF5932">
              <wp:simplePos x="635" y="635"/>
              <wp:positionH relativeFrom="page">
                <wp:align>right</wp:align>
              </wp:positionH>
              <wp:positionV relativeFrom="page">
                <wp:align>top</wp:align>
              </wp:positionV>
              <wp:extent cx="1911350" cy="371475"/>
              <wp:effectExtent l="0" t="0" r="0" b="9525"/>
              <wp:wrapNone/>
              <wp:docPr id="1096338412" name="Text Box 5" descr="Unclassified / Non classifié">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911350" cy="371475"/>
                      </a:xfrm>
                      <a:prstGeom prst="rect">
                        <a:avLst/>
                      </a:prstGeom>
                      <a:noFill/>
                      <a:ln>
                        <a:noFill/>
                      </a:ln>
                    </wps:spPr>
                    <wps:txbx>
                      <w:txbxContent>
                        <w:p w14:paraId="6D9EA66A" w14:textId="7A6326AB" w:rsidR="005E01B1" w:rsidRPr="005E01B1" w:rsidRDefault="005E01B1" w:rsidP="005E01B1">
                          <w:pPr>
                            <w:spacing w:after="0"/>
                            <w:rPr>
                              <w:rFonts w:ascii="Calibri" w:eastAsia="Calibri" w:hAnsi="Calibri" w:cs="Calibri"/>
                              <w:noProof/>
                              <w:color w:val="000000"/>
                              <w:sz w:val="24"/>
                              <w:szCs w:val="24"/>
                            </w:rPr>
                          </w:pPr>
                          <w:r w:rsidRPr="005E01B1">
                            <w:rPr>
                              <w:rFonts w:ascii="Calibri" w:eastAsia="Calibri" w:hAnsi="Calibri" w:cs="Calibri"/>
                              <w:noProof/>
                              <w:color w:val="000000"/>
                              <w:sz w:val="24"/>
                              <w:szCs w:val="24"/>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66E67D1E" id="_x0000_t202" coordsize="21600,21600" o:spt="202" path="m,l,21600r21600,l21600,xe">
              <v:stroke joinstyle="miter"/>
              <v:path gradientshapeok="t" o:connecttype="rect"/>
            </v:shapetype>
            <v:shape id="Text Box 5" o:spid="_x0000_s1029" type="#_x0000_t202" alt="Unclassified / Non classifié" style="position:absolute;margin-left:99.3pt;margin-top:0;width:150.5pt;height:29.25pt;z-index:251658255;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" filled="f" stroked="f">
              <v:textbox style="mso-fit-shape-to-text:t" inset="0,15pt,20pt,0">
                <w:txbxContent>
                  <w:p w14:paraId="6D9EA66A" w14:textId="7A6326AB" w:rsidR="005E01B1" w:rsidRPr="005E01B1" w:rsidRDefault="005E01B1" w:rsidP="005E01B1">
                    <w:pPr>
                      <w:spacing w:after="0"/>
                      <w:rPr>
                        <w:rFonts w:ascii="Calibri" w:eastAsia="Calibri" w:hAnsi="Calibri" w:cs="Calibri"/>
                        <w:noProof/>
                        <w:color w:val="000000"/>
                        <w:sz w:val="24"/>
                        <w:szCs w:val="24"/>
                      </w:rPr>
                    </w:pPr>
                    <w:r w:rsidRPr="005E01B1">
                      <w:rPr>
                        <w:rFonts w:ascii="Calibri" w:eastAsia="Calibri" w:hAnsi="Calibri" w:cs="Calibri"/>
                        <w:noProof/>
                        <w:color w:val="000000"/>
                        <w:sz w:val="24"/>
                        <w:szCs w:val="24"/>
                      </w:rPr>
                      <w:t>Unclassified / Non classifié</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84ADC0" w14:textId="790FD79A" w:rsidR="005E01B1" w:rsidRDefault="005E01B1">
    <w:pPr>
      <w:pStyle w:val="a5"/>
    </w:pPr>
    <w:r>
      <w:rPr>
        <w:noProof/>
      </w:rPr>
      <mc:AlternateContent>
        <mc:Choice Requires="wps">
          <w:drawing>
            <wp:anchor distT="0" distB="0" distL="0" distR="0" simplePos="0" relativeHeight="251658256" behindDoc="0" locked="0" layoutInCell="1" allowOverlap="1" wp14:anchorId="6FCF2FBF" wp14:editId="74070BC4">
              <wp:simplePos x="635" y="635"/>
              <wp:positionH relativeFrom="page">
                <wp:align>right</wp:align>
              </wp:positionH>
              <wp:positionV relativeFrom="page">
                <wp:align>top</wp:align>
              </wp:positionV>
              <wp:extent cx="1911350" cy="371475"/>
              <wp:effectExtent l="0" t="0" r="0" b="9525"/>
              <wp:wrapNone/>
              <wp:docPr id="2015529267" name="Text Box 6" descr="Unclassified / Non classifié">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911350" cy="371475"/>
                      </a:xfrm>
                      <a:prstGeom prst="rect">
                        <a:avLst/>
                      </a:prstGeom>
                      <a:noFill/>
                      <a:ln>
                        <a:noFill/>
                      </a:ln>
                    </wps:spPr>
                    <wps:txbx>
                      <w:txbxContent>
                        <w:p w14:paraId="0F0CA2CE" w14:textId="72CE6BB6" w:rsidR="005E01B1" w:rsidRPr="00016BE2" w:rsidRDefault="005E01B1" w:rsidP="005E01B1">
                          <w:pPr>
                            <w:spacing w:after="0"/>
                            <w:rPr>
                              <w:rFonts w:eastAsia="Calibri" w:cs="Calibri"/>
                              <w:noProof/>
                              <w:color w:val="000000"/>
                            </w:rPr>
                          </w:pPr>
                          <w:r w:rsidRPr="00016BE2">
                            <w:rPr>
                              <w:rFonts w:eastAsia="Calibri" w:cs="Calibri"/>
                              <w:noProof/>
                              <w:color w:val="000000"/>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6FCF2FBF" id="_x0000_t202" coordsize="21600,21600" o:spt="202" path="m,l,21600r21600,l21600,xe">
              <v:stroke joinstyle="miter"/>
              <v:path gradientshapeok="t" o:connecttype="rect"/>
            </v:shapetype>
            <v:shape id="Text Box 6" o:spid="_x0000_s1030" type="#_x0000_t202" alt="Unclassified / Non classifié" style="position:absolute;margin-left:99.3pt;margin-top:0;width:150.5pt;height:29.25pt;z-index:25165825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" filled="f" stroked="f">
              <v:textbox style="mso-fit-shape-to-text:t" inset="0,15pt,20pt,0">
                <w:txbxContent>
                  <w:p w14:paraId="0F0CA2CE" w14:textId="72CE6BB6" w:rsidR="005E01B1" w:rsidRPr="00016BE2" w:rsidRDefault="005E01B1" w:rsidP="005E01B1">
                    <w:pPr>
                      <w:spacing w:after="0"/>
                      <w:rPr>
                        <w:rFonts w:eastAsia="Calibri" w:cs="Calibri"/>
                        <w:noProof/>
                        <w:color w:val="000000"/>
                      </w:rPr>
                    </w:pPr>
                    <w:r w:rsidRPr="00016BE2">
                      <w:rPr>
                        <w:rFonts w:eastAsia="Calibri" w:cs="Calibri"/>
                        <w:noProof/>
                        <w:color w:val="000000"/>
                      </w:rPr>
                      <w:t>Unclassified / Non classifié</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28D1C3" w14:textId="47B9A076" w:rsidR="002E35B6" w:rsidRPr="005076F1" w:rsidRDefault="005076F1" w:rsidP="00B4461E">
    <w:pPr>
      <w:pStyle w:val="a5"/>
      <w:spacing w:after="0"/>
      <w:rPr>
        <w:rFonts w:ascii="Aptos" w:hAnsi="Aptos"/>
      </w:rPr>
    </w:pPr>
    <w:r>
      <w:rPr>
        <w:noProof/>
      </w:rPr>
      <mc:AlternateContent>
        <mc:Choice Requires="wps">
          <w:drawing>
            <wp:anchor distT="0" distB="0" distL="114300" distR="114300" simplePos="0" relativeHeight="251658242" behindDoc="1" locked="0" layoutInCell="1" allowOverlap="1" wp14:anchorId="0AA36A25" wp14:editId="2134B224">
              <wp:simplePos x="0" y="0"/>
              <wp:positionH relativeFrom="page">
                <wp:align>right</wp:align>
              </wp:positionH>
              <wp:positionV relativeFrom="paragraph">
                <wp:posOffset>-215265</wp:posOffset>
              </wp:positionV>
              <wp:extent cx="8204835" cy="922564"/>
              <wp:effectExtent l="0" t="0" r="24765" b="11430"/>
              <wp:wrapNone/>
              <wp:docPr id="32" name="Rectangle 3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204835" cy="922564"/>
                      </a:xfrm>
                      <a:prstGeom prst="rect">
                        <a:avLst/>
                      </a:prstGeom>
                      <a:solidFill>
                        <a:srgbClr val="232D5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1CE1D" id="Rectangle 32" o:spid="_x0000_s1026" alt="&quot;&quot;" style="position:absolute;margin-left:594.85pt;margin-top:-16.95pt;width:646.05pt;height:72.65pt;z-index:-25165823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" fillcolor="#232d5c" strokecolor="#1f3763 [1604]" strokeweight="1pt">
              <w10:wrap anchorx="page"/>
            </v:rect>
          </w:pict>
        </mc:Fallback>
      </mc:AlternateContent>
    </w:r>
    <w:r w:rsidR="004D4180">
      <w:rPr>
        <w:noProof/>
      </w:rPr>
      <mc:AlternateContent>
        <mc:Choice Requires="wps">
          <w:drawing>
            <wp:anchor distT="0" distB="0" distL="114300" distR="114300" simplePos="0" relativeHeight="251658244" behindDoc="0" locked="0" layoutInCell="1" allowOverlap="1" wp14:anchorId="0FB36608" wp14:editId="5871EE4C">
              <wp:simplePos x="0" y="0"/>
              <wp:positionH relativeFrom="column">
                <wp:posOffset>-621030</wp:posOffset>
              </wp:positionH>
              <wp:positionV relativeFrom="paragraph">
                <wp:posOffset>455567</wp:posOffset>
              </wp:positionV>
              <wp:extent cx="906961" cy="1"/>
              <wp:effectExtent l="8890" t="3810" r="29210" b="29210"/>
              <wp:wrapNone/>
              <wp:docPr id="110" name="Straight Connector 1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rot="5400000">
                        <a:off x="0" y="0"/>
                        <a:ext cx="906961" cy="1"/>
                      </a:xfrm>
                      <a:prstGeom prst="line">
                        <a:avLst/>
                      </a:prstGeom>
                      <a:ln w="38100">
                        <a:gradFill>
                          <a:gsLst>
                            <a:gs pos="0">
                              <a:srgbClr val="7F277B"/>
                            </a:gs>
                            <a:gs pos="15000">
                              <a:srgbClr val="983594"/>
                            </a:gs>
                            <a:gs pos="89000">
                              <a:srgbClr val="F6B11A"/>
                            </a:gs>
                            <a:gs pos="76000">
                              <a:srgbClr val="E9D8A6"/>
                            </a:gs>
                            <a:gs pos="60000">
                              <a:srgbClr val="37BB9D"/>
                            </a:gs>
                            <a:gs pos="33000">
                              <a:srgbClr val="097C7F"/>
                            </a:gs>
                            <a:gs pos="100000">
                              <a:srgbClr val="C96928"/>
                            </a:gs>
                          </a:gsLst>
                          <a:lin ang="0" scaled="0"/>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8FE896" id="Straight Connector 110" o:spid="_x0000_s1026" alt="&quot;&quot;" style="position:absolute;rotation:90;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9pt,35.85pt" to="22.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" strokeweight="3pt">
              <v:stroke joinstyle="miter"/>
            </v:line>
          </w:pict>
        </mc:Fallback>
      </mc:AlternateContent>
    </w:r>
    <w:r w:rsidR="00F02A75" w:rsidRPr="009A0C25">
      <w:rPr>
        <w:noProof/>
      </w:rPr>
      <w:drawing>
        <wp:anchor distT="0" distB="0" distL="114300" distR="114300" simplePos="0" relativeHeight="251658243" behindDoc="1" locked="1" layoutInCell="1" allowOverlap="1" wp14:anchorId="61B6EB47" wp14:editId="2F237948">
          <wp:simplePos x="0" y="0"/>
          <wp:positionH relativeFrom="column">
            <wp:posOffset>6212840</wp:posOffset>
          </wp:positionH>
          <wp:positionV relativeFrom="paragraph">
            <wp:posOffset>-612775</wp:posOffset>
          </wp:positionV>
          <wp:extent cx="1677035" cy="1821180"/>
          <wp:effectExtent l="0" t="0" r="0" b="0"/>
          <wp:wrapNone/>
          <wp:docPr id="1050229386" name="Picture 105022938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1" cstate="print">
                    <a:extLst>
                      <a:ext uri="{28A0092B-C50C-407E-A947-70E740481C1C}">
                        <a14:useLocalDpi xmlns:a14="http://schemas.microsoft.com/office/drawing/2010/main" val="0"/>
                      </a:ext>
                    </a:extLst>
                  </a:blip>
                  <a:stretch>
                    <a:fillRect/>
                  </a:stretch>
                </pic:blipFill>
                <pic:spPr>
                  <a:xfrm rot="5400000">
                    <a:off x="0" y="0"/>
                    <a:ext cx="1677035" cy="1821180"/>
                  </a:xfrm>
                  <a:prstGeom prst="rect">
                    <a:avLst/>
                  </a:prstGeom>
                </pic:spPr>
              </pic:pic>
            </a:graphicData>
          </a:graphic>
          <wp14:sizeRelH relativeFrom="margin">
            <wp14:pctWidth>0</wp14:pctWidth>
          </wp14:sizeRelH>
          <wp14:sizeRelV relativeFrom="margin">
            <wp14:pctHeight>0</wp14:pctHeight>
          </wp14:sizeRelV>
        </wp:anchor>
      </w:drawing>
    </w:r>
    <w:r w:rsidR="00155B62" w:rsidRPr="00A93A1B">
      <w:rPr>
        <w:color w:val="auto"/>
      </w:rPr>
      <w:cr/>
    </w:r>
    <w:bookmarkStart w:id="0" w:name="_Hlk182297314"/>
    <w:r w:rsidR="00F502E3" w:rsidRPr="005076F1">
      <w:rPr>
        <w:rFonts w:ascii="Aptos" w:hAnsi="Aptos"/>
      </w:rPr>
      <w:t>Canadian Student Tobacco, Alcohol and Drugs Survey</w:t>
    </w:r>
    <w:r w:rsidR="006A201C" w:rsidRPr="005076F1">
      <w:rPr>
        <w:rFonts w:ascii="Aptos" w:hAnsi="Aptos"/>
      </w:rPr>
      <w:t xml:space="preserve"> </w:t>
    </w:r>
  </w:p>
  <w:p w14:paraId="64A8590F" w14:textId="1F188E1E" w:rsidR="00C161D6" w:rsidRPr="005076F1" w:rsidRDefault="00BA7E04" w:rsidP="000B424D">
    <w:pPr>
      <w:pStyle w:val="a5"/>
    </w:pPr>
    <w:r w:rsidRPr="005076F1">
      <w:rPr>
        <w:rFonts w:ascii="Aptos" w:hAnsi="Aptos"/>
        <w:b w:val="0"/>
        <w:bCs w:val="0"/>
      </w:rPr>
      <w:t xml:space="preserve">2021–22 </w:t>
    </w:r>
    <w:r w:rsidR="006A201C" w:rsidRPr="005076F1">
      <w:rPr>
        <w:rFonts w:ascii="Aptos" w:hAnsi="Aptos"/>
        <w:b w:val="0"/>
        <w:bCs w:val="0"/>
      </w:rPr>
      <w:t>PUMF User Guide</w:t>
    </w:r>
    <w:bookmarkEnd w:id="0"/>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423B6"/>
    <w:multiLevelType w:val="hybridMultilevel"/>
    <w:tmpl w:val="7072483E"/>
    <w:lvl w:ilvl="0" w:tplc="9A262AC0">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C290F"/>
    <w:multiLevelType w:val="hybridMultilevel"/>
    <w:tmpl w:val="9C7264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D790E63"/>
    <w:multiLevelType w:val="hybridMultilevel"/>
    <w:tmpl w:val="E68ABC2C"/>
    <w:lvl w:ilvl="0" w:tplc="8960CDD4">
      <w:numFmt w:val="bullet"/>
      <w:lvlText w:val="•"/>
      <w:lvlJc w:val="left"/>
      <w:pPr>
        <w:ind w:left="1080" w:hanging="72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F351D2E"/>
    <w:multiLevelType w:val="hybridMultilevel"/>
    <w:tmpl w:val="28C69DE8"/>
    <w:lvl w:ilvl="0" w:tplc="FFFFFFFF">
      <w:start w:val="1"/>
      <w:numFmt w:val="bullet"/>
      <w:lvlText w:val="+"/>
      <w:lvlJc w:val="left"/>
      <w:pPr>
        <w:ind w:left="1440" w:hanging="360"/>
      </w:pPr>
      <w:rPr>
        <w:rFonts w:ascii="Arial" w:hAnsi="Arial" w:hint="default"/>
        <w:b/>
        <w:i w:val="0"/>
      </w:rPr>
    </w:lvl>
    <w:lvl w:ilvl="1" w:tplc="FFFFFFFF">
      <w:start w:val="1"/>
      <w:numFmt w:val="bullet"/>
      <w:lvlText w:val="+"/>
      <w:lvlJc w:val="left"/>
      <w:pPr>
        <w:ind w:left="2160" w:hanging="360"/>
      </w:pPr>
      <w:rPr>
        <w:rFonts w:ascii="Arial" w:hAnsi="Arial" w:hint="default"/>
        <w:b w:val="0"/>
        <w:i w:val="0"/>
      </w:rPr>
    </w:lvl>
    <w:lvl w:ilvl="2" w:tplc="6BD43C44">
      <w:start w:val="1"/>
      <w:numFmt w:val="bullet"/>
      <w:pStyle w:val="BulletsLevel3"/>
      <w:lvlText w:val=""/>
      <w:lvlJc w:val="left"/>
      <w:pPr>
        <w:ind w:left="144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104E3026"/>
    <w:multiLevelType w:val="hybridMultilevel"/>
    <w:tmpl w:val="9BC43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C26DD7"/>
    <w:multiLevelType w:val="hybridMultilevel"/>
    <w:tmpl w:val="793EC2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CF0578C"/>
    <w:multiLevelType w:val="hybridMultilevel"/>
    <w:tmpl w:val="9CB8B36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2C23001"/>
    <w:multiLevelType w:val="multilevel"/>
    <w:tmpl w:val="C608A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59C05EC"/>
    <w:multiLevelType w:val="hybridMultilevel"/>
    <w:tmpl w:val="3CDC2BE4"/>
    <w:lvl w:ilvl="0" w:tplc="E79C038C">
      <w:start w:val="1"/>
      <w:numFmt w:val="decimal"/>
      <w:pStyle w:val="Heading2Codebook"/>
      <w:lvlText w:val="%1.0"/>
      <w:lvlJc w:val="left"/>
      <w:pPr>
        <w:ind w:left="7830" w:hanging="360"/>
      </w:pPr>
      <w:rPr>
        <w:rFonts w:hint="default"/>
      </w:rPr>
    </w:lvl>
    <w:lvl w:ilvl="1" w:tplc="10090019" w:tentative="1">
      <w:start w:val="1"/>
      <w:numFmt w:val="lowerLetter"/>
      <w:pStyle w:val="Heading2Codebook"/>
      <w:lvlText w:val="%2."/>
      <w:lvlJc w:val="left"/>
      <w:pPr>
        <w:ind w:left="8550" w:hanging="360"/>
      </w:pPr>
    </w:lvl>
    <w:lvl w:ilvl="2" w:tplc="1009001B" w:tentative="1">
      <w:start w:val="1"/>
      <w:numFmt w:val="lowerRoman"/>
      <w:lvlText w:val="%3."/>
      <w:lvlJc w:val="right"/>
      <w:pPr>
        <w:ind w:left="9270" w:hanging="180"/>
      </w:pPr>
    </w:lvl>
    <w:lvl w:ilvl="3" w:tplc="1009000F" w:tentative="1">
      <w:start w:val="1"/>
      <w:numFmt w:val="decimal"/>
      <w:lvlText w:val="%4."/>
      <w:lvlJc w:val="left"/>
      <w:pPr>
        <w:ind w:left="9990" w:hanging="360"/>
      </w:pPr>
    </w:lvl>
    <w:lvl w:ilvl="4" w:tplc="10090019" w:tentative="1">
      <w:start w:val="1"/>
      <w:numFmt w:val="lowerLetter"/>
      <w:lvlText w:val="%5."/>
      <w:lvlJc w:val="left"/>
      <w:pPr>
        <w:ind w:left="10710" w:hanging="360"/>
      </w:pPr>
    </w:lvl>
    <w:lvl w:ilvl="5" w:tplc="1009001B" w:tentative="1">
      <w:start w:val="1"/>
      <w:numFmt w:val="lowerRoman"/>
      <w:lvlText w:val="%6."/>
      <w:lvlJc w:val="right"/>
      <w:pPr>
        <w:ind w:left="11430" w:hanging="180"/>
      </w:pPr>
    </w:lvl>
    <w:lvl w:ilvl="6" w:tplc="1009000F" w:tentative="1">
      <w:start w:val="1"/>
      <w:numFmt w:val="decimal"/>
      <w:lvlText w:val="%7."/>
      <w:lvlJc w:val="left"/>
      <w:pPr>
        <w:ind w:left="12150" w:hanging="360"/>
      </w:pPr>
    </w:lvl>
    <w:lvl w:ilvl="7" w:tplc="10090019" w:tentative="1">
      <w:start w:val="1"/>
      <w:numFmt w:val="lowerLetter"/>
      <w:lvlText w:val="%8."/>
      <w:lvlJc w:val="left"/>
      <w:pPr>
        <w:ind w:left="12870" w:hanging="360"/>
      </w:pPr>
    </w:lvl>
    <w:lvl w:ilvl="8" w:tplc="1009001B" w:tentative="1">
      <w:start w:val="1"/>
      <w:numFmt w:val="lowerRoman"/>
      <w:lvlText w:val="%9."/>
      <w:lvlJc w:val="right"/>
      <w:pPr>
        <w:ind w:left="13590" w:hanging="180"/>
      </w:pPr>
    </w:lvl>
  </w:abstractNum>
  <w:abstractNum w:abstractNumId="9" w15:restartNumberingAfterBreak="0">
    <w:nsid w:val="28004A45"/>
    <w:multiLevelType w:val="hybridMultilevel"/>
    <w:tmpl w:val="DEDE78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A3C509B"/>
    <w:multiLevelType w:val="hybridMultilevel"/>
    <w:tmpl w:val="CB7C06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0AB3170"/>
    <w:multiLevelType w:val="hybridMultilevel"/>
    <w:tmpl w:val="42DC74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C1465AA"/>
    <w:multiLevelType w:val="hybridMultilevel"/>
    <w:tmpl w:val="CFFC98D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2E73601"/>
    <w:multiLevelType w:val="hybridMultilevel"/>
    <w:tmpl w:val="6074A776"/>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4" w15:restartNumberingAfterBreak="0">
    <w:nsid w:val="53095345"/>
    <w:multiLevelType w:val="hybridMultilevel"/>
    <w:tmpl w:val="66DEAEF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5ABE62D8"/>
    <w:multiLevelType w:val="hybridMultilevel"/>
    <w:tmpl w:val="D55849BA"/>
    <w:lvl w:ilvl="0" w:tplc="FFFFFFFF">
      <w:start w:val="1"/>
      <w:numFmt w:val="bullet"/>
      <w:lvlText w:val="+"/>
      <w:lvlJc w:val="left"/>
      <w:pPr>
        <w:ind w:left="1440" w:hanging="360"/>
      </w:pPr>
      <w:rPr>
        <w:rFonts w:ascii="Arial" w:hAnsi="Arial" w:hint="default"/>
        <w:b/>
        <w:i w:val="0"/>
      </w:rPr>
    </w:lvl>
    <w:lvl w:ilvl="1" w:tplc="CE8C7260">
      <w:start w:val="1"/>
      <w:numFmt w:val="bullet"/>
      <w:pStyle w:val="BulletsLevel2"/>
      <w:lvlText w:val="+"/>
      <w:lvlJc w:val="left"/>
      <w:pPr>
        <w:ind w:left="2160" w:hanging="360"/>
      </w:pPr>
      <w:rPr>
        <w:rFonts w:ascii="Arial" w:hAnsi="Arial" w:hint="default"/>
        <w:b w:val="0"/>
        <w:i w:val="0"/>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5F185825"/>
    <w:multiLevelType w:val="hybridMultilevel"/>
    <w:tmpl w:val="A118B1F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35C072D"/>
    <w:multiLevelType w:val="multilevel"/>
    <w:tmpl w:val="10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8" w15:restartNumberingAfterBreak="0">
    <w:nsid w:val="66796E8F"/>
    <w:multiLevelType w:val="hybridMultilevel"/>
    <w:tmpl w:val="6336AC6C"/>
    <w:lvl w:ilvl="0" w:tplc="2EF4D36C">
      <w:start w:val="1"/>
      <w:numFmt w:val="bullet"/>
      <w:pStyle w:val="a"/>
      <w:lvlText w:val="+"/>
      <w:lvlJc w:val="left"/>
      <w:pPr>
        <w:ind w:left="1440" w:hanging="360"/>
      </w:pPr>
      <w:rPr>
        <w:rFonts w:ascii="Arial" w:hAnsi="Arial" w:hint="default"/>
        <w:b/>
        <w:i w:val="0"/>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6B79419C"/>
    <w:multiLevelType w:val="hybridMultilevel"/>
    <w:tmpl w:val="433235B2"/>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D674C71"/>
    <w:multiLevelType w:val="hybridMultilevel"/>
    <w:tmpl w:val="94006FB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7222501F"/>
    <w:multiLevelType w:val="hybridMultilevel"/>
    <w:tmpl w:val="4C2A6C94"/>
    <w:lvl w:ilvl="0" w:tplc="FFFFFFFF">
      <w:start w:val="1"/>
      <w:numFmt w:val="bullet"/>
      <w:lvlText w:val="+"/>
      <w:lvlJc w:val="left"/>
      <w:pPr>
        <w:ind w:left="1440" w:hanging="360"/>
      </w:pPr>
      <w:rPr>
        <w:rFonts w:ascii="Arial" w:hAnsi="Arial" w:hint="default"/>
        <w:b/>
        <w:i w:val="0"/>
      </w:rPr>
    </w:lvl>
    <w:lvl w:ilvl="1" w:tplc="1009000F">
      <w:start w:val="1"/>
      <w:numFmt w:val="decimal"/>
      <w:lvlText w:val="%2."/>
      <w:lvlJc w:val="left"/>
      <w:pPr>
        <w:ind w:left="360" w:hanging="360"/>
      </w:p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763B12B4"/>
    <w:multiLevelType w:val="hybridMultilevel"/>
    <w:tmpl w:val="7BC4A4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BF14D4"/>
    <w:multiLevelType w:val="hybridMultilevel"/>
    <w:tmpl w:val="0EB814B0"/>
    <w:lvl w:ilvl="0" w:tplc="D9229D2E">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567695924">
    <w:abstractNumId w:val="18"/>
  </w:num>
  <w:num w:numId="2" w16cid:durableId="1120149663">
    <w:abstractNumId w:val="15"/>
  </w:num>
  <w:num w:numId="3" w16cid:durableId="411315679">
    <w:abstractNumId w:val="3"/>
  </w:num>
  <w:num w:numId="4" w16cid:durableId="362293500">
    <w:abstractNumId w:val="8"/>
  </w:num>
  <w:num w:numId="5" w16cid:durableId="152647447">
    <w:abstractNumId w:val="6"/>
  </w:num>
  <w:num w:numId="6" w16cid:durableId="1492797810">
    <w:abstractNumId w:val="14"/>
  </w:num>
  <w:num w:numId="7" w16cid:durableId="335815233">
    <w:abstractNumId w:val="7"/>
  </w:num>
  <w:num w:numId="8" w16cid:durableId="1052459155">
    <w:abstractNumId w:val="5"/>
  </w:num>
  <w:num w:numId="9" w16cid:durableId="764767590">
    <w:abstractNumId w:val="11"/>
  </w:num>
  <w:num w:numId="10" w16cid:durableId="2017926543">
    <w:abstractNumId w:val="10"/>
  </w:num>
  <w:num w:numId="11" w16cid:durableId="2070573076">
    <w:abstractNumId w:val="12"/>
  </w:num>
  <w:num w:numId="12" w16cid:durableId="2039306490">
    <w:abstractNumId w:val="22"/>
  </w:num>
  <w:num w:numId="13" w16cid:durableId="1210067712">
    <w:abstractNumId w:val="4"/>
  </w:num>
  <w:num w:numId="14" w16cid:durableId="301808791">
    <w:abstractNumId w:val="13"/>
  </w:num>
  <w:num w:numId="15" w16cid:durableId="770009815">
    <w:abstractNumId w:val="1"/>
  </w:num>
  <w:num w:numId="16" w16cid:durableId="340085694">
    <w:abstractNumId w:val="20"/>
  </w:num>
  <w:num w:numId="17" w16cid:durableId="178351488">
    <w:abstractNumId w:val="21"/>
  </w:num>
  <w:num w:numId="18" w16cid:durableId="1757248348">
    <w:abstractNumId w:val="19"/>
  </w:num>
  <w:num w:numId="19" w16cid:durableId="196163400">
    <w:abstractNumId w:val="2"/>
  </w:num>
  <w:num w:numId="20" w16cid:durableId="219094086">
    <w:abstractNumId w:val="0"/>
  </w:num>
  <w:num w:numId="21" w16cid:durableId="1438407141">
    <w:abstractNumId w:val="16"/>
  </w:num>
  <w:num w:numId="22" w16cid:durableId="716853744">
    <w:abstractNumId w:val="9"/>
  </w:num>
  <w:num w:numId="23" w16cid:durableId="964043651">
    <w:abstractNumId w:val="23"/>
  </w:num>
  <w:num w:numId="24" w16cid:durableId="1595624602">
    <w:abstractNumId w:val="1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bordersDoNotSurroundHeader/>
  <w:bordersDoNotSurroundFooter/>
  <w:activeWritingStyle w:appName="MSWord" w:lang="en-US" w:vendorID="64" w:dllVersion="0" w:nlCheck="1" w:checkStyle="0"/>
  <w:activeWritingStyle w:appName="MSWord" w:lang="en-CA" w:vendorID="64" w:dllVersion="0" w:nlCheck="1" w:checkStyle="0"/>
  <w:activeWritingStyle w:appName="MSWord" w:lang="fr-CA" w:vendorID="64" w:dllVersion="0" w:nlCheck="1" w:checkStyle="0"/>
  <w:proofState w:spelling="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0FE"/>
    <w:rsid w:val="00000B9C"/>
    <w:rsid w:val="000018B7"/>
    <w:rsid w:val="000024A4"/>
    <w:rsid w:val="0000311E"/>
    <w:rsid w:val="000049D3"/>
    <w:rsid w:val="00005A0F"/>
    <w:rsid w:val="00006098"/>
    <w:rsid w:val="0001043B"/>
    <w:rsid w:val="00011278"/>
    <w:rsid w:val="00013325"/>
    <w:rsid w:val="00014253"/>
    <w:rsid w:val="00015E17"/>
    <w:rsid w:val="00016465"/>
    <w:rsid w:val="00016BE2"/>
    <w:rsid w:val="0001762E"/>
    <w:rsid w:val="00017D21"/>
    <w:rsid w:val="00021CAB"/>
    <w:rsid w:val="0002262B"/>
    <w:rsid w:val="0002413B"/>
    <w:rsid w:val="000249AF"/>
    <w:rsid w:val="0002535E"/>
    <w:rsid w:val="00025E0F"/>
    <w:rsid w:val="000265F5"/>
    <w:rsid w:val="00026C80"/>
    <w:rsid w:val="000270BC"/>
    <w:rsid w:val="00031EB5"/>
    <w:rsid w:val="00033235"/>
    <w:rsid w:val="0003409A"/>
    <w:rsid w:val="00035208"/>
    <w:rsid w:val="0003595B"/>
    <w:rsid w:val="00035F83"/>
    <w:rsid w:val="00035FED"/>
    <w:rsid w:val="0003616B"/>
    <w:rsid w:val="00036DA3"/>
    <w:rsid w:val="00042986"/>
    <w:rsid w:val="00043708"/>
    <w:rsid w:val="0004408C"/>
    <w:rsid w:val="00045065"/>
    <w:rsid w:val="00047EB2"/>
    <w:rsid w:val="0005055E"/>
    <w:rsid w:val="000511D9"/>
    <w:rsid w:val="000513DC"/>
    <w:rsid w:val="000519CA"/>
    <w:rsid w:val="000524F7"/>
    <w:rsid w:val="00052DFE"/>
    <w:rsid w:val="00052E2A"/>
    <w:rsid w:val="000534A9"/>
    <w:rsid w:val="00054386"/>
    <w:rsid w:val="000543D9"/>
    <w:rsid w:val="00056966"/>
    <w:rsid w:val="00056BA7"/>
    <w:rsid w:val="00056BE3"/>
    <w:rsid w:val="00057610"/>
    <w:rsid w:val="00057B00"/>
    <w:rsid w:val="000610F3"/>
    <w:rsid w:val="00061C71"/>
    <w:rsid w:val="00061C97"/>
    <w:rsid w:val="00062933"/>
    <w:rsid w:val="00062C57"/>
    <w:rsid w:val="00063F25"/>
    <w:rsid w:val="000644E1"/>
    <w:rsid w:val="00064E1B"/>
    <w:rsid w:val="00064F08"/>
    <w:rsid w:val="000666CD"/>
    <w:rsid w:val="00066E81"/>
    <w:rsid w:val="00066EDC"/>
    <w:rsid w:val="00067362"/>
    <w:rsid w:val="0007021B"/>
    <w:rsid w:val="00070236"/>
    <w:rsid w:val="000707BC"/>
    <w:rsid w:val="00072114"/>
    <w:rsid w:val="00072249"/>
    <w:rsid w:val="00073C3D"/>
    <w:rsid w:val="00073D5A"/>
    <w:rsid w:val="00075ED8"/>
    <w:rsid w:val="00075F93"/>
    <w:rsid w:val="00076C46"/>
    <w:rsid w:val="00077561"/>
    <w:rsid w:val="00077A81"/>
    <w:rsid w:val="00080198"/>
    <w:rsid w:val="00081656"/>
    <w:rsid w:val="000820AE"/>
    <w:rsid w:val="00082A17"/>
    <w:rsid w:val="00082BFA"/>
    <w:rsid w:val="00083998"/>
    <w:rsid w:val="0008612F"/>
    <w:rsid w:val="00086625"/>
    <w:rsid w:val="00091A47"/>
    <w:rsid w:val="00091C38"/>
    <w:rsid w:val="00093093"/>
    <w:rsid w:val="00093A1C"/>
    <w:rsid w:val="00093D48"/>
    <w:rsid w:val="00094EDC"/>
    <w:rsid w:val="00095609"/>
    <w:rsid w:val="000A04FB"/>
    <w:rsid w:val="000A1583"/>
    <w:rsid w:val="000A18B6"/>
    <w:rsid w:val="000A1A65"/>
    <w:rsid w:val="000A203B"/>
    <w:rsid w:val="000A2255"/>
    <w:rsid w:val="000A3535"/>
    <w:rsid w:val="000A365F"/>
    <w:rsid w:val="000A4C90"/>
    <w:rsid w:val="000A55C8"/>
    <w:rsid w:val="000B1B38"/>
    <w:rsid w:val="000B3220"/>
    <w:rsid w:val="000B33F0"/>
    <w:rsid w:val="000B3A65"/>
    <w:rsid w:val="000B424D"/>
    <w:rsid w:val="000B4E88"/>
    <w:rsid w:val="000B552A"/>
    <w:rsid w:val="000B5897"/>
    <w:rsid w:val="000B7B9A"/>
    <w:rsid w:val="000B7D1A"/>
    <w:rsid w:val="000C0996"/>
    <w:rsid w:val="000C300D"/>
    <w:rsid w:val="000C3091"/>
    <w:rsid w:val="000C49F8"/>
    <w:rsid w:val="000C5029"/>
    <w:rsid w:val="000C637C"/>
    <w:rsid w:val="000C79BA"/>
    <w:rsid w:val="000D0134"/>
    <w:rsid w:val="000D0A85"/>
    <w:rsid w:val="000D0FA3"/>
    <w:rsid w:val="000D111D"/>
    <w:rsid w:val="000D1704"/>
    <w:rsid w:val="000D19F8"/>
    <w:rsid w:val="000D2008"/>
    <w:rsid w:val="000D41EA"/>
    <w:rsid w:val="000D4BFB"/>
    <w:rsid w:val="000D5176"/>
    <w:rsid w:val="000D56AF"/>
    <w:rsid w:val="000D63C0"/>
    <w:rsid w:val="000D77B5"/>
    <w:rsid w:val="000D7EEF"/>
    <w:rsid w:val="000E1FFA"/>
    <w:rsid w:val="000E24A7"/>
    <w:rsid w:val="000E3C0B"/>
    <w:rsid w:val="000E4CA0"/>
    <w:rsid w:val="000E7261"/>
    <w:rsid w:val="000F05D2"/>
    <w:rsid w:val="000F1834"/>
    <w:rsid w:val="000F28C7"/>
    <w:rsid w:val="000F36D9"/>
    <w:rsid w:val="000F3CB4"/>
    <w:rsid w:val="000F45AF"/>
    <w:rsid w:val="000F5DF2"/>
    <w:rsid w:val="000F618A"/>
    <w:rsid w:val="001039D4"/>
    <w:rsid w:val="001041B1"/>
    <w:rsid w:val="0010613E"/>
    <w:rsid w:val="00106BBA"/>
    <w:rsid w:val="001073E3"/>
    <w:rsid w:val="001077C9"/>
    <w:rsid w:val="00112ABB"/>
    <w:rsid w:val="00112E6F"/>
    <w:rsid w:val="00113F68"/>
    <w:rsid w:val="00116480"/>
    <w:rsid w:val="00116650"/>
    <w:rsid w:val="001214C2"/>
    <w:rsid w:val="001251EB"/>
    <w:rsid w:val="0012593F"/>
    <w:rsid w:val="001267EF"/>
    <w:rsid w:val="001272FD"/>
    <w:rsid w:val="001313A0"/>
    <w:rsid w:val="00131C10"/>
    <w:rsid w:val="00133F0C"/>
    <w:rsid w:val="001341B5"/>
    <w:rsid w:val="00134AB2"/>
    <w:rsid w:val="00134B0E"/>
    <w:rsid w:val="001350BA"/>
    <w:rsid w:val="001354EF"/>
    <w:rsid w:val="0013651A"/>
    <w:rsid w:val="00136C29"/>
    <w:rsid w:val="001423CE"/>
    <w:rsid w:val="0014290E"/>
    <w:rsid w:val="001503B9"/>
    <w:rsid w:val="001520AF"/>
    <w:rsid w:val="001544D6"/>
    <w:rsid w:val="00154DD2"/>
    <w:rsid w:val="00155B62"/>
    <w:rsid w:val="00156B22"/>
    <w:rsid w:val="00156CEF"/>
    <w:rsid w:val="00157D5F"/>
    <w:rsid w:val="00160C65"/>
    <w:rsid w:val="00162233"/>
    <w:rsid w:val="001629B7"/>
    <w:rsid w:val="00163549"/>
    <w:rsid w:val="001646E9"/>
    <w:rsid w:val="00165B52"/>
    <w:rsid w:val="001672BF"/>
    <w:rsid w:val="00171086"/>
    <w:rsid w:val="00171615"/>
    <w:rsid w:val="00172BCB"/>
    <w:rsid w:val="0017597A"/>
    <w:rsid w:val="001769D1"/>
    <w:rsid w:val="001770A0"/>
    <w:rsid w:val="00177918"/>
    <w:rsid w:val="001818DD"/>
    <w:rsid w:val="00181E79"/>
    <w:rsid w:val="00182FD1"/>
    <w:rsid w:val="001832EA"/>
    <w:rsid w:val="001850FB"/>
    <w:rsid w:val="00186215"/>
    <w:rsid w:val="00192693"/>
    <w:rsid w:val="00192A33"/>
    <w:rsid w:val="00192B02"/>
    <w:rsid w:val="001942B1"/>
    <w:rsid w:val="00194E30"/>
    <w:rsid w:val="001954BF"/>
    <w:rsid w:val="00195D34"/>
    <w:rsid w:val="001A0C56"/>
    <w:rsid w:val="001A0DE2"/>
    <w:rsid w:val="001A0E63"/>
    <w:rsid w:val="001A1398"/>
    <w:rsid w:val="001A2FA1"/>
    <w:rsid w:val="001A6D5B"/>
    <w:rsid w:val="001A7C5F"/>
    <w:rsid w:val="001B067B"/>
    <w:rsid w:val="001B3C19"/>
    <w:rsid w:val="001B4287"/>
    <w:rsid w:val="001B5767"/>
    <w:rsid w:val="001B5790"/>
    <w:rsid w:val="001C0D78"/>
    <w:rsid w:val="001C271E"/>
    <w:rsid w:val="001C2730"/>
    <w:rsid w:val="001C3AC1"/>
    <w:rsid w:val="001C4598"/>
    <w:rsid w:val="001C4894"/>
    <w:rsid w:val="001C5D58"/>
    <w:rsid w:val="001C5F43"/>
    <w:rsid w:val="001D08F2"/>
    <w:rsid w:val="001D10BF"/>
    <w:rsid w:val="001D129E"/>
    <w:rsid w:val="001D1534"/>
    <w:rsid w:val="001D285A"/>
    <w:rsid w:val="001D3F8B"/>
    <w:rsid w:val="001D424E"/>
    <w:rsid w:val="001D5A75"/>
    <w:rsid w:val="001D61FE"/>
    <w:rsid w:val="001D7D5C"/>
    <w:rsid w:val="001E02D8"/>
    <w:rsid w:val="001E1D8E"/>
    <w:rsid w:val="001E3104"/>
    <w:rsid w:val="001E310D"/>
    <w:rsid w:val="001E31E9"/>
    <w:rsid w:val="001E4F83"/>
    <w:rsid w:val="001E521B"/>
    <w:rsid w:val="001E5BF1"/>
    <w:rsid w:val="001E6FE3"/>
    <w:rsid w:val="001E7DFA"/>
    <w:rsid w:val="001E7F11"/>
    <w:rsid w:val="001F2D48"/>
    <w:rsid w:val="001F4502"/>
    <w:rsid w:val="002001E6"/>
    <w:rsid w:val="00200EEC"/>
    <w:rsid w:val="0020145A"/>
    <w:rsid w:val="002017F8"/>
    <w:rsid w:val="00202077"/>
    <w:rsid w:val="002027CC"/>
    <w:rsid w:val="00204085"/>
    <w:rsid w:val="00204F24"/>
    <w:rsid w:val="00205189"/>
    <w:rsid w:val="002072D4"/>
    <w:rsid w:val="00207953"/>
    <w:rsid w:val="0021175D"/>
    <w:rsid w:val="00211DE1"/>
    <w:rsid w:val="00212254"/>
    <w:rsid w:val="0021305B"/>
    <w:rsid w:val="0021398A"/>
    <w:rsid w:val="00213EF0"/>
    <w:rsid w:val="00214985"/>
    <w:rsid w:val="0021521E"/>
    <w:rsid w:val="002201AB"/>
    <w:rsid w:val="00220315"/>
    <w:rsid w:val="00220362"/>
    <w:rsid w:val="002224BB"/>
    <w:rsid w:val="0022351C"/>
    <w:rsid w:val="00223651"/>
    <w:rsid w:val="0022395B"/>
    <w:rsid w:val="002246FF"/>
    <w:rsid w:val="002252D3"/>
    <w:rsid w:val="002261DB"/>
    <w:rsid w:val="00226CFF"/>
    <w:rsid w:val="00227C06"/>
    <w:rsid w:val="00230449"/>
    <w:rsid w:val="002310E6"/>
    <w:rsid w:val="00232F30"/>
    <w:rsid w:val="00233BB7"/>
    <w:rsid w:val="00234741"/>
    <w:rsid w:val="0023476E"/>
    <w:rsid w:val="00234947"/>
    <w:rsid w:val="00235499"/>
    <w:rsid w:val="00235B12"/>
    <w:rsid w:val="002369D3"/>
    <w:rsid w:val="00236D70"/>
    <w:rsid w:val="00237730"/>
    <w:rsid w:val="002377FE"/>
    <w:rsid w:val="00240170"/>
    <w:rsid w:val="00240CD7"/>
    <w:rsid w:val="002413E0"/>
    <w:rsid w:val="00242D35"/>
    <w:rsid w:val="00244210"/>
    <w:rsid w:val="0024548E"/>
    <w:rsid w:val="00245B17"/>
    <w:rsid w:val="0024615E"/>
    <w:rsid w:val="00246719"/>
    <w:rsid w:val="002501FB"/>
    <w:rsid w:val="0025101C"/>
    <w:rsid w:val="00251AC6"/>
    <w:rsid w:val="00253238"/>
    <w:rsid w:val="00253350"/>
    <w:rsid w:val="00254204"/>
    <w:rsid w:val="00254C2E"/>
    <w:rsid w:val="00255809"/>
    <w:rsid w:val="002604F1"/>
    <w:rsid w:val="00265290"/>
    <w:rsid w:val="00266531"/>
    <w:rsid w:val="00266D03"/>
    <w:rsid w:val="00277AE6"/>
    <w:rsid w:val="0028013D"/>
    <w:rsid w:val="002810B4"/>
    <w:rsid w:val="00282BE6"/>
    <w:rsid w:val="00283C68"/>
    <w:rsid w:val="002910B1"/>
    <w:rsid w:val="00291CE7"/>
    <w:rsid w:val="00292EA2"/>
    <w:rsid w:val="00294444"/>
    <w:rsid w:val="00295D20"/>
    <w:rsid w:val="00296456"/>
    <w:rsid w:val="00297A5E"/>
    <w:rsid w:val="002A0077"/>
    <w:rsid w:val="002A01EC"/>
    <w:rsid w:val="002A0C33"/>
    <w:rsid w:val="002A2AFC"/>
    <w:rsid w:val="002A3840"/>
    <w:rsid w:val="002A4058"/>
    <w:rsid w:val="002A5757"/>
    <w:rsid w:val="002A5AA4"/>
    <w:rsid w:val="002A69CA"/>
    <w:rsid w:val="002A6C0E"/>
    <w:rsid w:val="002B0AD3"/>
    <w:rsid w:val="002B2E57"/>
    <w:rsid w:val="002B4559"/>
    <w:rsid w:val="002B4C2D"/>
    <w:rsid w:val="002B538B"/>
    <w:rsid w:val="002B552B"/>
    <w:rsid w:val="002B5D2B"/>
    <w:rsid w:val="002B7A35"/>
    <w:rsid w:val="002C0B63"/>
    <w:rsid w:val="002C1322"/>
    <w:rsid w:val="002C2155"/>
    <w:rsid w:val="002C3062"/>
    <w:rsid w:val="002C5B45"/>
    <w:rsid w:val="002C7B09"/>
    <w:rsid w:val="002C7FCF"/>
    <w:rsid w:val="002D014B"/>
    <w:rsid w:val="002D0721"/>
    <w:rsid w:val="002D0E92"/>
    <w:rsid w:val="002D268A"/>
    <w:rsid w:val="002D2A6D"/>
    <w:rsid w:val="002D2B24"/>
    <w:rsid w:val="002D39D6"/>
    <w:rsid w:val="002D65CC"/>
    <w:rsid w:val="002D7310"/>
    <w:rsid w:val="002E0D87"/>
    <w:rsid w:val="002E2947"/>
    <w:rsid w:val="002E35B6"/>
    <w:rsid w:val="002E3ABE"/>
    <w:rsid w:val="002E3F5B"/>
    <w:rsid w:val="002E4BC8"/>
    <w:rsid w:val="002E605F"/>
    <w:rsid w:val="002E6187"/>
    <w:rsid w:val="002E63FC"/>
    <w:rsid w:val="002E70E6"/>
    <w:rsid w:val="002E7296"/>
    <w:rsid w:val="002E7C78"/>
    <w:rsid w:val="002F05F5"/>
    <w:rsid w:val="002F1A74"/>
    <w:rsid w:val="002F349C"/>
    <w:rsid w:val="002F3E1A"/>
    <w:rsid w:val="00300006"/>
    <w:rsid w:val="003009DA"/>
    <w:rsid w:val="00301394"/>
    <w:rsid w:val="003026EC"/>
    <w:rsid w:val="003031CC"/>
    <w:rsid w:val="00304D5F"/>
    <w:rsid w:val="00304E08"/>
    <w:rsid w:val="00305112"/>
    <w:rsid w:val="00311521"/>
    <w:rsid w:val="00311CC2"/>
    <w:rsid w:val="003132C1"/>
    <w:rsid w:val="00314810"/>
    <w:rsid w:val="00316A0C"/>
    <w:rsid w:val="00317BB4"/>
    <w:rsid w:val="00322FFB"/>
    <w:rsid w:val="00323684"/>
    <w:rsid w:val="00323CB7"/>
    <w:rsid w:val="00325144"/>
    <w:rsid w:val="00326B8A"/>
    <w:rsid w:val="00327278"/>
    <w:rsid w:val="00332C3A"/>
    <w:rsid w:val="0033644E"/>
    <w:rsid w:val="00337211"/>
    <w:rsid w:val="003415B9"/>
    <w:rsid w:val="00345C31"/>
    <w:rsid w:val="00345CC6"/>
    <w:rsid w:val="00351BAA"/>
    <w:rsid w:val="0035302A"/>
    <w:rsid w:val="003536EF"/>
    <w:rsid w:val="00353A27"/>
    <w:rsid w:val="00353AE2"/>
    <w:rsid w:val="003549D3"/>
    <w:rsid w:val="003563F4"/>
    <w:rsid w:val="00356A07"/>
    <w:rsid w:val="0035733D"/>
    <w:rsid w:val="003578EF"/>
    <w:rsid w:val="00357F22"/>
    <w:rsid w:val="00360C5B"/>
    <w:rsid w:val="0036149F"/>
    <w:rsid w:val="003617BF"/>
    <w:rsid w:val="00361CDF"/>
    <w:rsid w:val="003625D6"/>
    <w:rsid w:val="0036312E"/>
    <w:rsid w:val="00365403"/>
    <w:rsid w:val="003668E8"/>
    <w:rsid w:val="00367ECB"/>
    <w:rsid w:val="00370609"/>
    <w:rsid w:val="003715C3"/>
    <w:rsid w:val="003716C6"/>
    <w:rsid w:val="00371F7E"/>
    <w:rsid w:val="003721E0"/>
    <w:rsid w:val="003730FA"/>
    <w:rsid w:val="00376692"/>
    <w:rsid w:val="00380313"/>
    <w:rsid w:val="00380476"/>
    <w:rsid w:val="003807B1"/>
    <w:rsid w:val="00381B1E"/>
    <w:rsid w:val="00382391"/>
    <w:rsid w:val="00382553"/>
    <w:rsid w:val="00383600"/>
    <w:rsid w:val="00383AF3"/>
    <w:rsid w:val="00383D55"/>
    <w:rsid w:val="00384AF7"/>
    <w:rsid w:val="003900E9"/>
    <w:rsid w:val="003912B8"/>
    <w:rsid w:val="003926F2"/>
    <w:rsid w:val="00392F7C"/>
    <w:rsid w:val="00393755"/>
    <w:rsid w:val="00395BA8"/>
    <w:rsid w:val="003A0E6F"/>
    <w:rsid w:val="003A297E"/>
    <w:rsid w:val="003A2E36"/>
    <w:rsid w:val="003A551B"/>
    <w:rsid w:val="003A5D5C"/>
    <w:rsid w:val="003A5D89"/>
    <w:rsid w:val="003A7B6B"/>
    <w:rsid w:val="003B02A5"/>
    <w:rsid w:val="003B02E3"/>
    <w:rsid w:val="003B0DC0"/>
    <w:rsid w:val="003B0DCE"/>
    <w:rsid w:val="003B1F73"/>
    <w:rsid w:val="003B229A"/>
    <w:rsid w:val="003B3B9F"/>
    <w:rsid w:val="003B3EBF"/>
    <w:rsid w:val="003B3F49"/>
    <w:rsid w:val="003B6E72"/>
    <w:rsid w:val="003B7429"/>
    <w:rsid w:val="003B7DB7"/>
    <w:rsid w:val="003C0289"/>
    <w:rsid w:val="003C08B4"/>
    <w:rsid w:val="003C1966"/>
    <w:rsid w:val="003C1B6B"/>
    <w:rsid w:val="003C2C8A"/>
    <w:rsid w:val="003C6197"/>
    <w:rsid w:val="003C6835"/>
    <w:rsid w:val="003C7A8B"/>
    <w:rsid w:val="003D07E8"/>
    <w:rsid w:val="003D11EC"/>
    <w:rsid w:val="003D1423"/>
    <w:rsid w:val="003D1EB7"/>
    <w:rsid w:val="003D221A"/>
    <w:rsid w:val="003D267C"/>
    <w:rsid w:val="003D44F9"/>
    <w:rsid w:val="003D5EBC"/>
    <w:rsid w:val="003D695C"/>
    <w:rsid w:val="003D6D37"/>
    <w:rsid w:val="003E1468"/>
    <w:rsid w:val="003E21B6"/>
    <w:rsid w:val="003E780A"/>
    <w:rsid w:val="003F0C3A"/>
    <w:rsid w:val="003F17C2"/>
    <w:rsid w:val="003F2714"/>
    <w:rsid w:val="003F4222"/>
    <w:rsid w:val="003F4AF7"/>
    <w:rsid w:val="004013F6"/>
    <w:rsid w:val="0040175A"/>
    <w:rsid w:val="00403EE6"/>
    <w:rsid w:val="00404736"/>
    <w:rsid w:val="00405CCC"/>
    <w:rsid w:val="00410093"/>
    <w:rsid w:val="00410A4C"/>
    <w:rsid w:val="004114D1"/>
    <w:rsid w:val="00411942"/>
    <w:rsid w:val="00412836"/>
    <w:rsid w:val="00412D65"/>
    <w:rsid w:val="00414B4D"/>
    <w:rsid w:val="004165F9"/>
    <w:rsid w:val="00416C8A"/>
    <w:rsid w:val="00416D23"/>
    <w:rsid w:val="004176C8"/>
    <w:rsid w:val="004178E2"/>
    <w:rsid w:val="00420515"/>
    <w:rsid w:val="00420A40"/>
    <w:rsid w:val="00420C5D"/>
    <w:rsid w:val="00420EFB"/>
    <w:rsid w:val="0042125D"/>
    <w:rsid w:val="00421D21"/>
    <w:rsid w:val="0042236C"/>
    <w:rsid w:val="00422EAB"/>
    <w:rsid w:val="00424CCF"/>
    <w:rsid w:val="00425246"/>
    <w:rsid w:val="00426EE1"/>
    <w:rsid w:val="004309EC"/>
    <w:rsid w:val="00430AEE"/>
    <w:rsid w:val="00432AA2"/>
    <w:rsid w:val="0043332A"/>
    <w:rsid w:val="0043365D"/>
    <w:rsid w:val="00433D2F"/>
    <w:rsid w:val="00434634"/>
    <w:rsid w:val="00435822"/>
    <w:rsid w:val="00435AB0"/>
    <w:rsid w:val="00435D8E"/>
    <w:rsid w:val="00441292"/>
    <w:rsid w:val="0044387D"/>
    <w:rsid w:val="004463CF"/>
    <w:rsid w:val="004473AE"/>
    <w:rsid w:val="0044788A"/>
    <w:rsid w:val="004511E0"/>
    <w:rsid w:val="00451AF6"/>
    <w:rsid w:val="004538D6"/>
    <w:rsid w:val="00453BE7"/>
    <w:rsid w:val="00453F2B"/>
    <w:rsid w:val="00453F7C"/>
    <w:rsid w:val="00457859"/>
    <w:rsid w:val="00460595"/>
    <w:rsid w:val="00460B40"/>
    <w:rsid w:val="00461609"/>
    <w:rsid w:val="00461C0A"/>
    <w:rsid w:val="00461FCE"/>
    <w:rsid w:val="00463142"/>
    <w:rsid w:val="00464955"/>
    <w:rsid w:val="004668B0"/>
    <w:rsid w:val="004710A7"/>
    <w:rsid w:val="00471BA4"/>
    <w:rsid w:val="004732E2"/>
    <w:rsid w:val="004750C7"/>
    <w:rsid w:val="00475F55"/>
    <w:rsid w:val="004774F7"/>
    <w:rsid w:val="00477680"/>
    <w:rsid w:val="0048247C"/>
    <w:rsid w:val="00482A52"/>
    <w:rsid w:val="004843F1"/>
    <w:rsid w:val="00484872"/>
    <w:rsid w:val="00484CA4"/>
    <w:rsid w:val="0048632B"/>
    <w:rsid w:val="00490E1F"/>
    <w:rsid w:val="00494A2A"/>
    <w:rsid w:val="00496DC7"/>
    <w:rsid w:val="0049706A"/>
    <w:rsid w:val="0049766F"/>
    <w:rsid w:val="004978C0"/>
    <w:rsid w:val="004A2A86"/>
    <w:rsid w:val="004A397F"/>
    <w:rsid w:val="004A3E7F"/>
    <w:rsid w:val="004A3FEA"/>
    <w:rsid w:val="004A4C03"/>
    <w:rsid w:val="004A5FF3"/>
    <w:rsid w:val="004A729B"/>
    <w:rsid w:val="004B161F"/>
    <w:rsid w:val="004B1B72"/>
    <w:rsid w:val="004B2911"/>
    <w:rsid w:val="004B36DD"/>
    <w:rsid w:val="004B3F86"/>
    <w:rsid w:val="004B447A"/>
    <w:rsid w:val="004B57CE"/>
    <w:rsid w:val="004B6378"/>
    <w:rsid w:val="004B698B"/>
    <w:rsid w:val="004B6C45"/>
    <w:rsid w:val="004C116D"/>
    <w:rsid w:val="004C1242"/>
    <w:rsid w:val="004C191E"/>
    <w:rsid w:val="004C2BFF"/>
    <w:rsid w:val="004C46EA"/>
    <w:rsid w:val="004C4840"/>
    <w:rsid w:val="004C4B07"/>
    <w:rsid w:val="004C4D27"/>
    <w:rsid w:val="004C58D6"/>
    <w:rsid w:val="004C5E7D"/>
    <w:rsid w:val="004C6BA8"/>
    <w:rsid w:val="004D11A4"/>
    <w:rsid w:val="004D140A"/>
    <w:rsid w:val="004D16C7"/>
    <w:rsid w:val="004D224F"/>
    <w:rsid w:val="004D2CCB"/>
    <w:rsid w:val="004D3968"/>
    <w:rsid w:val="004D4180"/>
    <w:rsid w:val="004D41B0"/>
    <w:rsid w:val="004D62B9"/>
    <w:rsid w:val="004D70DF"/>
    <w:rsid w:val="004D7346"/>
    <w:rsid w:val="004E01C2"/>
    <w:rsid w:val="004E023B"/>
    <w:rsid w:val="004E21D7"/>
    <w:rsid w:val="004E2233"/>
    <w:rsid w:val="004E332A"/>
    <w:rsid w:val="004E4CD1"/>
    <w:rsid w:val="004E538F"/>
    <w:rsid w:val="004E6FA6"/>
    <w:rsid w:val="004F143D"/>
    <w:rsid w:val="004F185E"/>
    <w:rsid w:val="004F44C0"/>
    <w:rsid w:val="004F49D2"/>
    <w:rsid w:val="004F53F2"/>
    <w:rsid w:val="004F7053"/>
    <w:rsid w:val="005003F8"/>
    <w:rsid w:val="00500683"/>
    <w:rsid w:val="00500C6D"/>
    <w:rsid w:val="00502D97"/>
    <w:rsid w:val="005031C6"/>
    <w:rsid w:val="005031E3"/>
    <w:rsid w:val="00503E11"/>
    <w:rsid w:val="00504F11"/>
    <w:rsid w:val="00506140"/>
    <w:rsid w:val="00506418"/>
    <w:rsid w:val="00507200"/>
    <w:rsid w:val="005076F1"/>
    <w:rsid w:val="00507CFE"/>
    <w:rsid w:val="00507D85"/>
    <w:rsid w:val="005104D2"/>
    <w:rsid w:val="00510BDE"/>
    <w:rsid w:val="005113E4"/>
    <w:rsid w:val="00513659"/>
    <w:rsid w:val="00516E20"/>
    <w:rsid w:val="00520420"/>
    <w:rsid w:val="00520759"/>
    <w:rsid w:val="00522835"/>
    <w:rsid w:val="0052334E"/>
    <w:rsid w:val="005238AD"/>
    <w:rsid w:val="00523D9C"/>
    <w:rsid w:val="00523DE1"/>
    <w:rsid w:val="005255A3"/>
    <w:rsid w:val="005316D5"/>
    <w:rsid w:val="00531736"/>
    <w:rsid w:val="00531CD2"/>
    <w:rsid w:val="0053217E"/>
    <w:rsid w:val="00532433"/>
    <w:rsid w:val="005327BA"/>
    <w:rsid w:val="00532CED"/>
    <w:rsid w:val="005335F0"/>
    <w:rsid w:val="00536976"/>
    <w:rsid w:val="005405BD"/>
    <w:rsid w:val="005412A0"/>
    <w:rsid w:val="0054134A"/>
    <w:rsid w:val="00541FAD"/>
    <w:rsid w:val="00542DDE"/>
    <w:rsid w:val="00545335"/>
    <w:rsid w:val="00546A0D"/>
    <w:rsid w:val="00546A75"/>
    <w:rsid w:val="0055013B"/>
    <w:rsid w:val="005536B2"/>
    <w:rsid w:val="0055495F"/>
    <w:rsid w:val="00555262"/>
    <w:rsid w:val="00555EF3"/>
    <w:rsid w:val="005616D0"/>
    <w:rsid w:val="00561AD9"/>
    <w:rsid w:val="0056341D"/>
    <w:rsid w:val="00563682"/>
    <w:rsid w:val="00565F79"/>
    <w:rsid w:val="005665C0"/>
    <w:rsid w:val="005669D1"/>
    <w:rsid w:val="0056752B"/>
    <w:rsid w:val="00570297"/>
    <w:rsid w:val="005709BF"/>
    <w:rsid w:val="00572238"/>
    <w:rsid w:val="005724D3"/>
    <w:rsid w:val="00573E84"/>
    <w:rsid w:val="005763B8"/>
    <w:rsid w:val="005766B5"/>
    <w:rsid w:val="00577A5F"/>
    <w:rsid w:val="00580BAB"/>
    <w:rsid w:val="00581DE6"/>
    <w:rsid w:val="0058438A"/>
    <w:rsid w:val="005849D0"/>
    <w:rsid w:val="00584CED"/>
    <w:rsid w:val="00585677"/>
    <w:rsid w:val="00585974"/>
    <w:rsid w:val="00587E3A"/>
    <w:rsid w:val="005902C4"/>
    <w:rsid w:val="005908D8"/>
    <w:rsid w:val="00591B93"/>
    <w:rsid w:val="005922A2"/>
    <w:rsid w:val="005930DB"/>
    <w:rsid w:val="005938B4"/>
    <w:rsid w:val="00594B62"/>
    <w:rsid w:val="00595A23"/>
    <w:rsid w:val="00595EE8"/>
    <w:rsid w:val="0059601D"/>
    <w:rsid w:val="00596F17"/>
    <w:rsid w:val="00597A3D"/>
    <w:rsid w:val="005A0B73"/>
    <w:rsid w:val="005A2F1C"/>
    <w:rsid w:val="005A3DF1"/>
    <w:rsid w:val="005A4D1F"/>
    <w:rsid w:val="005A69C4"/>
    <w:rsid w:val="005A7B48"/>
    <w:rsid w:val="005A7DCF"/>
    <w:rsid w:val="005B2096"/>
    <w:rsid w:val="005B2854"/>
    <w:rsid w:val="005B2B38"/>
    <w:rsid w:val="005B2E91"/>
    <w:rsid w:val="005B439E"/>
    <w:rsid w:val="005B53D3"/>
    <w:rsid w:val="005B68EA"/>
    <w:rsid w:val="005B7340"/>
    <w:rsid w:val="005B7762"/>
    <w:rsid w:val="005B7B35"/>
    <w:rsid w:val="005C02F9"/>
    <w:rsid w:val="005C2467"/>
    <w:rsid w:val="005C2827"/>
    <w:rsid w:val="005C2B12"/>
    <w:rsid w:val="005C31D0"/>
    <w:rsid w:val="005C5B0D"/>
    <w:rsid w:val="005C6F7F"/>
    <w:rsid w:val="005D0270"/>
    <w:rsid w:val="005D0C6A"/>
    <w:rsid w:val="005D2097"/>
    <w:rsid w:val="005D305E"/>
    <w:rsid w:val="005D37C5"/>
    <w:rsid w:val="005D4BDF"/>
    <w:rsid w:val="005D58AE"/>
    <w:rsid w:val="005D5BC6"/>
    <w:rsid w:val="005D700B"/>
    <w:rsid w:val="005D7056"/>
    <w:rsid w:val="005E01B1"/>
    <w:rsid w:val="005E15F5"/>
    <w:rsid w:val="005E4FF7"/>
    <w:rsid w:val="005E5899"/>
    <w:rsid w:val="005E5D3F"/>
    <w:rsid w:val="005E777C"/>
    <w:rsid w:val="005F0E31"/>
    <w:rsid w:val="005F10BF"/>
    <w:rsid w:val="005F260B"/>
    <w:rsid w:val="005F2FCF"/>
    <w:rsid w:val="005F34EF"/>
    <w:rsid w:val="005F3905"/>
    <w:rsid w:val="005F3DC5"/>
    <w:rsid w:val="005F6338"/>
    <w:rsid w:val="0060073B"/>
    <w:rsid w:val="006020A0"/>
    <w:rsid w:val="00602E37"/>
    <w:rsid w:val="00611219"/>
    <w:rsid w:val="00611905"/>
    <w:rsid w:val="0061237B"/>
    <w:rsid w:val="0061387B"/>
    <w:rsid w:val="006148EA"/>
    <w:rsid w:val="00616B5C"/>
    <w:rsid w:val="00616EFC"/>
    <w:rsid w:val="00617CE9"/>
    <w:rsid w:val="00620096"/>
    <w:rsid w:val="0062064C"/>
    <w:rsid w:val="006212D5"/>
    <w:rsid w:val="006216F0"/>
    <w:rsid w:val="00624064"/>
    <w:rsid w:val="006240B7"/>
    <w:rsid w:val="00624CF8"/>
    <w:rsid w:val="00624FF8"/>
    <w:rsid w:val="00625F78"/>
    <w:rsid w:val="00626849"/>
    <w:rsid w:val="006319D2"/>
    <w:rsid w:val="00632263"/>
    <w:rsid w:val="00632FB0"/>
    <w:rsid w:val="00632FBE"/>
    <w:rsid w:val="006341B3"/>
    <w:rsid w:val="00634209"/>
    <w:rsid w:val="006348F7"/>
    <w:rsid w:val="00634BDB"/>
    <w:rsid w:val="006409EB"/>
    <w:rsid w:val="00641680"/>
    <w:rsid w:val="00641A36"/>
    <w:rsid w:val="00642D0C"/>
    <w:rsid w:val="00643160"/>
    <w:rsid w:val="00643531"/>
    <w:rsid w:val="00645043"/>
    <w:rsid w:val="00645272"/>
    <w:rsid w:val="006476BA"/>
    <w:rsid w:val="00647BD2"/>
    <w:rsid w:val="00647C32"/>
    <w:rsid w:val="00647E1B"/>
    <w:rsid w:val="006502F7"/>
    <w:rsid w:val="0065071D"/>
    <w:rsid w:val="0065178C"/>
    <w:rsid w:val="006527B0"/>
    <w:rsid w:val="00652BE6"/>
    <w:rsid w:val="00654476"/>
    <w:rsid w:val="0065448A"/>
    <w:rsid w:val="00654B7B"/>
    <w:rsid w:val="006554FE"/>
    <w:rsid w:val="006559DC"/>
    <w:rsid w:val="00655F7A"/>
    <w:rsid w:val="00656048"/>
    <w:rsid w:val="006601C8"/>
    <w:rsid w:val="0066110A"/>
    <w:rsid w:val="006615EE"/>
    <w:rsid w:val="006639AE"/>
    <w:rsid w:val="006646F3"/>
    <w:rsid w:val="00665548"/>
    <w:rsid w:val="00665552"/>
    <w:rsid w:val="006658D7"/>
    <w:rsid w:val="00665D43"/>
    <w:rsid w:val="006660DC"/>
    <w:rsid w:val="006710E6"/>
    <w:rsid w:val="006717C1"/>
    <w:rsid w:val="00671922"/>
    <w:rsid w:val="00671987"/>
    <w:rsid w:val="006719A2"/>
    <w:rsid w:val="00671CF1"/>
    <w:rsid w:val="006720A7"/>
    <w:rsid w:val="00672682"/>
    <w:rsid w:val="006735A5"/>
    <w:rsid w:val="00674DC3"/>
    <w:rsid w:val="00675C33"/>
    <w:rsid w:val="0068034E"/>
    <w:rsid w:val="0068160F"/>
    <w:rsid w:val="00681844"/>
    <w:rsid w:val="006834FA"/>
    <w:rsid w:val="00683B80"/>
    <w:rsid w:val="00684EF0"/>
    <w:rsid w:val="00684EF1"/>
    <w:rsid w:val="00687BC2"/>
    <w:rsid w:val="0069197B"/>
    <w:rsid w:val="00694F9E"/>
    <w:rsid w:val="00695A66"/>
    <w:rsid w:val="00695F60"/>
    <w:rsid w:val="006A201C"/>
    <w:rsid w:val="006A2A08"/>
    <w:rsid w:val="006A3555"/>
    <w:rsid w:val="006A4C12"/>
    <w:rsid w:val="006A4DD0"/>
    <w:rsid w:val="006A660A"/>
    <w:rsid w:val="006B1052"/>
    <w:rsid w:val="006B1126"/>
    <w:rsid w:val="006B2898"/>
    <w:rsid w:val="006B2930"/>
    <w:rsid w:val="006B31F5"/>
    <w:rsid w:val="006B366E"/>
    <w:rsid w:val="006B4194"/>
    <w:rsid w:val="006B5B18"/>
    <w:rsid w:val="006C038F"/>
    <w:rsid w:val="006C0D9C"/>
    <w:rsid w:val="006C17C6"/>
    <w:rsid w:val="006C1A57"/>
    <w:rsid w:val="006C26B7"/>
    <w:rsid w:val="006C2A52"/>
    <w:rsid w:val="006C2AA8"/>
    <w:rsid w:val="006C30C1"/>
    <w:rsid w:val="006C3352"/>
    <w:rsid w:val="006C676C"/>
    <w:rsid w:val="006C6E47"/>
    <w:rsid w:val="006C7FC9"/>
    <w:rsid w:val="006D2103"/>
    <w:rsid w:val="006D4C8B"/>
    <w:rsid w:val="006D64C8"/>
    <w:rsid w:val="006D692C"/>
    <w:rsid w:val="006D6FF2"/>
    <w:rsid w:val="006D7CBC"/>
    <w:rsid w:val="006E08AE"/>
    <w:rsid w:val="006E16A0"/>
    <w:rsid w:val="006E2041"/>
    <w:rsid w:val="006E26CE"/>
    <w:rsid w:val="006E3244"/>
    <w:rsid w:val="006E32AD"/>
    <w:rsid w:val="006E33AC"/>
    <w:rsid w:val="006E33CF"/>
    <w:rsid w:val="006E418A"/>
    <w:rsid w:val="006E4E20"/>
    <w:rsid w:val="006E50EA"/>
    <w:rsid w:val="006E6D3B"/>
    <w:rsid w:val="006E75AD"/>
    <w:rsid w:val="006F2DA8"/>
    <w:rsid w:val="006F39EB"/>
    <w:rsid w:val="006F3FF9"/>
    <w:rsid w:val="006F5148"/>
    <w:rsid w:val="006F65AA"/>
    <w:rsid w:val="006F67EB"/>
    <w:rsid w:val="006F7C65"/>
    <w:rsid w:val="007010BE"/>
    <w:rsid w:val="00702507"/>
    <w:rsid w:val="007042C6"/>
    <w:rsid w:val="007043A1"/>
    <w:rsid w:val="00706179"/>
    <w:rsid w:val="00710002"/>
    <w:rsid w:val="00710347"/>
    <w:rsid w:val="00711FCA"/>
    <w:rsid w:val="00712F95"/>
    <w:rsid w:val="00713949"/>
    <w:rsid w:val="007146A3"/>
    <w:rsid w:val="0071537E"/>
    <w:rsid w:val="007174A8"/>
    <w:rsid w:val="00720BC7"/>
    <w:rsid w:val="00720E35"/>
    <w:rsid w:val="0072280D"/>
    <w:rsid w:val="00722BC1"/>
    <w:rsid w:val="007250D1"/>
    <w:rsid w:val="00725E76"/>
    <w:rsid w:val="00726B0D"/>
    <w:rsid w:val="007274DC"/>
    <w:rsid w:val="0073360A"/>
    <w:rsid w:val="0073456D"/>
    <w:rsid w:val="00734B87"/>
    <w:rsid w:val="0073514F"/>
    <w:rsid w:val="0073767F"/>
    <w:rsid w:val="00737CD3"/>
    <w:rsid w:val="00744469"/>
    <w:rsid w:val="007446BB"/>
    <w:rsid w:val="007451C5"/>
    <w:rsid w:val="007455A8"/>
    <w:rsid w:val="007455A9"/>
    <w:rsid w:val="00745C61"/>
    <w:rsid w:val="0074700B"/>
    <w:rsid w:val="007474CC"/>
    <w:rsid w:val="007478AB"/>
    <w:rsid w:val="0075071B"/>
    <w:rsid w:val="0075119A"/>
    <w:rsid w:val="0075266A"/>
    <w:rsid w:val="0075333C"/>
    <w:rsid w:val="00753747"/>
    <w:rsid w:val="00753E7A"/>
    <w:rsid w:val="00755637"/>
    <w:rsid w:val="0075645E"/>
    <w:rsid w:val="007568D1"/>
    <w:rsid w:val="00757D55"/>
    <w:rsid w:val="007601A2"/>
    <w:rsid w:val="007605AB"/>
    <w:rsid w:val="00760732"/>
    <w:rsid w:val="00760B4E"/>
    <w:rsid w:val="0076104A"/>
    <w:rsid w:val="007615DD"/>
    <w:rsid w:val="00761CF6"/>
    <w:rsid w:val="00762619"/>
    <w:rsid w:val="007631FC"/>
    <w:rsid w:val="007662FD"/>
    <w:rsid w:val="00770177"/>
    <w:rsid w:val="007701CC"/>
    <w:rsid w:val="00770ACB"/>
    <w:rsid w:val="00772F7D"/>
    <w:rsid w:val="0077335B"/>
    <w:rsid w:val="00776E4F"/>
    <w:rsid w:val="00781EFF"/>
    <w:rsid w:val="00782013"/>
    <w:rsid w:val="0079000C"/>
    <w:rsid w:val="00791DD9"/>
    <w:rsid w:val="00793E01"/>
    <w:rsid w:val="0079504A"/>
    <w:rsid w:val="00795C2B"/>
    <w:rsid w:val="007A1E28"/>
    <w:rsid w:val="007A35CB"/>
    <w:rsid w:val="007A4910"/>
    <w:rsid w:val="007A7B1E"/>
    <w:rsid w:val="007B08A7"/>
    <w:rsid w:val="007B2644"/>
    <w:rsid w:val="007B3EE2"/>
    <w:rsid w:val="007B4645"/>
    <w:rsid w:val="007B4C25"/>
    <w:rsid w:val="007B5995"/>
    <w:rsid w:val="007B6234"/>
    <w:rsid w:val="007B6585"/>
    <w:rsid w:val="007B6709"/>
    <w:rsid w:val="007B672B"/>
    <w:rsid w:val="007C0012"/>
    <w:rsid w:val="007C052F"/>
    <w:rsid w:val="007C2C78"/>
    <w:rsid w:val="007C375D"/>
    <w:rsid w:val="007C67BE"/>
    <w:rsid w:val="007D00B0"/>
    <w:rsid w:val="007D03FD"/>
    <w:rsid w:val="007D1732"/>
    <w:rsid w:val="007D224D"/>
    <w:rsid w:val="007D284E"/>
    <w:rsid w:val="007D2DBC"/>
    <w:rsid w:val="007D3148"/>
    <w:rsid w:val="007D45B6"/>
    <w:rsid w:val="007D4648"/>
    <w:rsid w:val="007D4913"/>
    <w:rsid w:val="007D5210"/>
    <w:rsid w:val="007D6548"/>
    <w:rsid w:val="007E066D"/>
    <w:rsid w:val="007E0691"/>
    <w:rsid w:val="007E0811"/>
    <w:rsid w:val="007E2655"/>
    <w:rsid w:val="007E4E88"/>
    <w:rsid w:val="007E54AE"/>
    <w:rsid w:val="007E558E"/>
    <w:rsid w:val="007E569E"/>
    <w:rsid w:val="007F08C2"/>
    <w:rsid w:val="007F285B"/>
    <w:rsid w:val="007F2A75"/>
    <w:rsid w:val="007F2DF3"/>
    <w:rsid w:val="007F3D67"/>
    <w:rsid w:val="007F3FCF"/>
    <w:rsid w:val="007F4384"/>
    <w:rsid w:val="007F50FA"/>
    <w:rsid w:val="007F5A1D"/>
    <w:rsid w:val="007F6247"/>
    <w:rsid w:val="007F7F12"/>
    <w:rsid w:val="00801372"/>
    <w:rsid w:val="008030F4"/>
    <w:rsid w:val="0080350B"/>
    <w:rsid w:val="00803EF5"/>
    <w:rsid w:val="0080432C"/>
    <w:rsid w:val="0080452C"/>
    <w:rsid w:val="00805363"/>
    <w:rsid w:val="00810C39"/>
    <w:rsid w:val="00811C94"/>
    <w:rsid w:val="00811CBA"/>
    <w:rsid w:val="00813BE6"/>
    <w:rsid w:val="0081559E"/>
    <w:rsid w:val="00816599"/>
    <w:rsid w:val="008208D4"/>
    <w:rsid w:val="0082132D"/>
    <w:rsid w:val="00821763"/>
    <w:rsid w:val="00821ECE"/>
    <w:rsid w:val="00822CCF"/>
    <w:rsid w:val="0082310E"/>
    <w:rsid w:val="008249E3"/>
    <w:rsid w:val="0082553D"/>
    <w:rsid w:val="0082593E"/>
    <w:rsid w:val="0082609B"/>
    <w:rsid w:val="00830112"/>
    <w:rsid w:val="00830155"/>
    <w:rsid w:val="008323EC"/>
    <w:rsid w:val="00833A26"/>
    <w:rsid w:val="00834AB2"/>
    <w:rsid w:val="00835A86"/>
    <w:rsid w:val="008374B2"/>
    <w:rsid w:val="00837947"/>
    <w:rsid w:val="00842F9E"/>
    <w:rsid w:val="00843AE7"/>
    <w:rsid w:val="00843C3D"/>
    <w:rsid w:val="008450FE"/>
    <w:rsid w:val="00845947"/>
    <w:rsid w:val="00846B47"/>
    <w:rsid w:val="00850CF6"/>
    <w:rsid w:val="008535A3"/>
    <w:rsid w:val="00853BF9"/>
    <w:rsid w:val="00853ED2"/>
    <w:rsid w:val="008542D3"/>
    <w:rsid w:val="0085469F"/>
    <w:rsid w:val="008565DE"/>
    <w:rsid w:val="0085667B"/>
    <w:rsid w:val="008570C8"/>
    <w:rsid w:val="0085729A"/>
    <w:rsid w:val="00862678"/>
    <w:rsid w:val="00862AF0"/>
    <w:rsid w:val="008641A9"/>
    <w:rsid w:val="00864522"/>
    <w:rsid w:val="00865A64"/>
    <w:rsid w:val="0086737A"/>
    <w:rsid w:val="008679CC"/>
    <w:rsid w:val="00870660"/>
    <w:rsid w:val="008708E2"/>
    <w:rsid w:val="00870EEE"/>
    <w:rsid w:val="0087287C"/>
    <w:rsid w:val="00872CCF"/>
    <w:rsid w:val="008731B1"/>
    <w:rsid w:val="0087436D"/>
    <w:rsid w:val="00874BD3"/>
    <w:rsid w:val="00876AE1"/>
    <w:rsid w:val="00876C49"/>
    <w:rsid w:val="00877056"/>
    <w:rsid w:val="008778B1"/>
    <w:rsid w:val="00882066"/>
    <w:rsid w:val="008831AE"/>
    <w:rsid w:val="008841E0"/>
    <w:rsid w:val="00884A08"/>
    <w:rsid w:val="00885E9A"/>
    <w:rsid w:val="008864E0"/>
    <w:rsid w:val="00886D7D"/>
    <w:rsid w:val="008903EF"/>
    <w:rsid w:val="00892448"/>
    <w:rsid w:val="0089298F"/>
    <w:rsid w:val="00893168"/>
    <w:rsid w:val="008932C0"/>
    <w:rsid w:val="00893A42"/>
    <w:rsid w:val="008952D5"/>
    <w:rsid w:val="008956BE"/>
    <w:rsid w:val="0089607E"/>
    <w:rsid w:val="00896942"/>
    <w:rsid w:val="00896B0A"/>
    <w:rsid w:val="008A0949"/>
    <w:rsid w:val="008A1659"/>
    <w:rsid w:val="008A3053"/>
    <w:rsid w:val="008A4436"/>
    <w:rsid w:val="008B0692"/>
    <w:rsid w:val="008B1691"/>
    <w:rsid w:val="008B23C9"/>
    <w:rsid w:val="008B3ACC"/>
    <w:rsid w:val="008B7562"/>
    <w:rsid w:val="008B7A9C"/>
    <w:rsid w:val="008B7AAF"/>
    <w:rsid w:val="008C0346"/>
    <w:rsid w:val="008C08A9"/>
    <w:rsid w:val="008C225D"/>
    <w:rsid w:val="008C3BBC"/>
    <w:rsid w:val="008C498E"/>
    <w:rsid w:val="008C4FBC"/>
    <w:rsid w:val="008C67E4"/>
    <w:rsid w:val="008C7A69"/>
    <w:rsid w:val="008D23A3"/>
    <w:rsid w:val="008D390E"/>
    <w:rsid w:val="008D393E"/>
    <w:rsid w:val="008D437B"/>
    <w:rsid w:val="008D490D"/>
    <w:rsid w:val="008D5647"/>
    <w:rsid w:val="008D5704"/>
    <w:rsid w:val="008D5C33"/>
    <w:rsid w:val="008D63C0"/>
    <w:rsid w:val="008D67EF"/>
    <w:rsid w:val="008D6B0A"/>
    <w:rsid w:val="008E0783"/>
    <w:rsid w:val="008E0C2D"/>
    <w:rsid w:val="008E0E79"/>
    <w:rsid w:val="008E2964"/>
    <w:rsid w:val="008E3624"/>
    <w:rsid w:val="008E4494"/>
    <w:rsid w:val="008E4740"/>
    <w:rsid w:val="008E4D7A"/>
    <w:rsid w:val="008E59B4"/>
    <w:rsid w:val="008E5B59"/>
    <w:rsid w:val="008E5CCA"/>
    <w:rsid w:val="008E6593"/>
    <w:rsid w:val="008E671A"/>
    <w:rsid w:val="008F0A83"/>
    <w:rsid w:val="008F10B0"/>
    <w:rsid w:val="008F2DCC"/>
    <w:rsid w:val="008F4223"/>
    <w:rsid w:val="008F6E68"/>
    <w:rsid w:val="008F7654"/>
    <w:rsid w:val="00900592"/>
    <w:rsid w:val="00901606"/>
    <w:rsid w:val="00901A12"/>
    <w:rsid w:val="009021DF"/>
    <w:rsid w:val="00902546"/>
    <w:rsid w:val="009028A0"/>
    <w:rsid w:val="00902CA1"/>
    <w:rsid w:val="00903413"/>
    <w:rsid w:val="009037D6"/>
    <w:rsid w:val="00903B55"/>
    <w:rsid w:val="0090421F"/>
    <w:rsid w:val="0090588D"/>
    <w:rsid w:val="00907C35"/>
    <w:rsid w:val="00910B66"/>
    <w:rsid w:val="00911686"/>
    <w:rsid w:val="00912679"/>
    <w:rsid w:val="009134C8"/>
    <w:rsid w:val="00914329"/>
    <w:rsid w:val="00914ACE"/>
    <w:rsid w:val="009165F9"/>
    <w:rsid w:val="00920120"/>
    <w:rsid w:val="00921234"/>
    <w:rsid w:val="00921CF4"/>
    <w:rsid w:val="00921FDE"/>
    <w:rsid w:val="00922AF6"/>
    <w:rsid w:val="00923F90"/>
    <w:rsid w:val="009246C4"/>
    <w:rsid w:val="00924A29"/>
    <w:rsid w:val="009255BE"/>
    <w:rsid w:val="009258C7"/>
    <w:rsid w:val="009267B8"/>
    <w:rsid w:val="0092733B"/>
    <w:rsid w:val="009325C4"/>
    <w:rsid w:val="009341BA"/>
    <w:rsid w:val="0093432F"/>
    <w:rsid w:val="0093494E"/>
    <w:rsid w:val="009353D5"/>
    <w:rsid w:val="00935AB0"/>
    <w:rsid w:val="009363B2"/>
    <w:rsid w:val="00940519"/>
    <w:rsid w:val="00940BED"/>
    <w:rsid w:val="00943846"/>
    <w:rsid w:val="0094479B"/>
    <w:rsid w:val="009450A5"/>
    <w:rsid w:val="00946750"/>
    <w:rsid w:val="00947CAF"/>
    <w:rsid w:val="009514B9"/>
    <w:rsid w:val="0095162F"/>
    <w:rsid w:val="009516FA"/>
    <w:rsid w:val="00953124"/>
    <w:rsid w:val="00953382"/>
    <w:rsid w:val="00953652"/>
    <w:rsid w:val="00954839"/>
    <w:rsid w:val="00955353"/>
    <w:rsid w:val="0095674E"/>
    <w:rsid w:val="00957088"/>
    <w:rsid w:val="00960A25"/>
    <w:rsid w:val="009615BC"/>
    <w:rsid w:val="00961A8C"/>
    <w:rsid w:val="00962864"/>
    <w:rsid w:val="009635ED"/>
    <w:rsid w:val="009648AC"/>
    <w:rsid w:val="009648F8"/>
    <w:rsid w:val="00964BA8"/>
    <w:rsid w:val="00965D41"/>
    <w:rsid w:val="00966F99"/>
    <w:rsid w:val="00971760"/>
    <w:rsid w:val="00971907"/>
    <w:rsid w:val="0097252E"/>
    <w:rsid w:val="0097322E"/>
    <w:rsid w:val="00973298"/>
    <w:rsid w:val="009734D4"/>
    <w:rsid w:val="00973FEA"/>
    <w:rsid w:val="00974B06"/>
    <w:rsid w:val="00974BB1"/>
    <w:rsid w:val="00974BC4"/>
    <w:rsid w:val="0097626F"/>
    <w:rsid w:val="00977E78"/>
    <w:rsid w:val="009820A3"/>
    <w:rsid w:val="0098243C"/>
    <w:rsid w:val="0098719A"/>
    <w:rsid w:val="00987947"/>
    <w:rsid w:val="009923B9"/>
    <w:rsid w:val="00993053"/>
    <w:rsid w:val="00994489"/>
    <w:rsid w:val="00994FA4"/>
    <w:rsid w:val="0099510C"/>
    <w:rsid w:val="00996038"/>
    <w:rsid w:val="0099710C"/>
    <w:rsid w:val="009973F0"/>
    <w:rsid w:val="00997564"/>
    <w:rsid w:val="009975D9"/>
    <w:rsid w:val="009A0C25"/>
    <w:rsid w:val="009A1F74"/>
    <w:rsid w:val="009A2044"/>
    <w:rsid w:val="009A28DF"/>
    <w:rsid w:val="009A3BB8"/>
    <w:rsid w:val="009A54F3"/>
    <w:rsid w:val="009A570D"/>
    <w:rsid w:val="009A58DA"/>
    <w:rsid w:val="009B025E"/>
    <w:rsid w:val="009B0347"/>
    <w:rsid w:val="009B0854"/>
    <w:rsid w:val="009B0E69"/>
    <w:rsid w:val="009B13BB"/>
    <w:rsid w:val="009B1D99"/>
    <w:rsid w:val="009B2823"/>
    <w:rsid w:val="009B28FC"/>
    <w:rsid w:val="009B5EC4"/>
    <w:rsid w:val="009B646A"/>
    <w:rsid w:val="009B713D"/>
    <w:rsid w:val="009C064C"/>
    <w:rsid w:val="009C1AFE"/>
    <w:rsid w:val="009C1CE5"/>
    <w:rsid w:val="009C40C3"/>
    <w:rsid w:val="009C4A8C"/>
    <w:rsid w:val="009C5D54"/>
    <w:rsid w:val="009C6D60"/>
    <w:rsid w:val="009D13D1"/>
    <w:rsid w:val="009D1964"/>
    <w:rsid w:val="009D2252"/>
    <w:rsid w:val="009D3EB0"/>
    <w:rsid w:val="009D5478"/>
    <w:rsid w:val="009D61F4"/>
    <w:rsid w:val="009D6611"/>
    <w:rsid w:val="009D6DF5"/>
    <w:rsid w:val="009D72E9"/>
    <w:rsid w:val="009D74BF"/>
    <w:rsid w:val="009E1740"/>
    <w:rsid w:val="009E24C0"/>
    <w:rsid w:val="009E2A31"/>
    <w:rsid w:val="009E2A40"/>
    <w:rsid w:val="009E300C"/>
    <w:rsid w:val="009E315C"/>
    <w:rsid w:val="009E438D"/>
    <w:rsid w:val="009E61D3"/>
    <w:rsid w:val="009E6772"/>
    <w:rsid w:val="009E779A"/>
    <w:rsid w:val="009E7DCC"/>
    <w:rsid w:val="009E7E62"/>
    <w:rsid w:val="009F080F"/>
    <w:rsid w:val="009F208D"/>
    <w:rsid w:val="009F3913"/>
    <w:rsid w:val="009F4118"/>
    <w:rsid w:val="009F442B"/>
    <w:rsid w:val="009F47A5"/>
    <w:rsid w:val="009F6D8A"/>
    <w:rsid w:val="00A01560"/>
    <w:rsid w:val="00A019CF"/>
    <w:rsid w:val="00A04A0C"/>
    <w:rsid w:val="00A04BB9"/>
    <w:rsid w:val="00A0585B"/>
    <w:rsid w:val="00A059CB"/>
    <w:rsid w:val="00A06DDB"/>
    <w:rsid w:val="00A13A6A"/>
    <w:rsid w:val="00A14BEA"/>
    <w:rsid w:val="00A17BB2"/>
    <w:rsid w:val="00A17F0B"/>
    <w:rsid w:val="00A2036A"/>
    <w:rsid w:val="00A2069A"/>
    <w:rsid w:val="00A20D4C"/>
    <w:rsid w:val="00A21E40"/>
    <w:rsid w:val="00A239FE"/>
    <w:rsid w:val="00A2513A"/>
    <w:rsid w:val="00A2518D"/>
    <w:rsid w:val="00A26DD7"/>
    <w:rsid w:val="00A3050D"/>
    <w:rsid w:val="00A31988"/>
    <w:rsid w:val="00A32A2A"/>
    <w:rsid w:val="00A33AD7"/>
    <w:rsid w:val="00A43D35"/>
    <w:rsid w:val="00A4567B"/>
    <w:rsid w:val="00A47DCE"/>
    <w:rsid w:val="00A502D6"/>
    <w:rsid w:val="00A504AC"/>
    <w:rsid w:val="00A508E9"/>
    <w:rsid w:val="00A51BCE"/>
    <w:rsid w:val="00A525D9"/>
    <w:rsid w:val="00A5422C"/>
    <w:rsid w:val="00A550FA"/>
    <w:rsid w:val="00A5549E"/>
    <w:rsid w:val="00A571E9"/>
    <w:rsid w:val="00A60197"/>
    <w:rsid w:val="00A60A80"/>
    <w:rsid w:val="00A617CF"/>
    <w:rsid w:val="00A62423"/>
    <w:rsid w:val="00A63251"/>
    <w:rsid w:val="00A63BDE"/>
    <w:rsid w:val="00A64561"/>
    <w:rsid w:val="00A70AD9"/>
    <w:rsid w:val="00A719BA"/>
    <w:rsid w:val="00A733E3"/>
    <w:rsid w:val="00A74330"/>
    <w:rsid w:val="00A74C93"/>
    <w:rsid w:val="00A76260"/>
    <w:rsid w:val="00A7654B"/>
    <w:rsid w:val="00A76F3B"/>
    <w:rsid w:val="00A77B7D"/>
    <w:rsid w:val="00A80F4D"/>
    <w:rsid w:val="00A818C4"/>
    <w:rsid w:val="00A82D6D"/>
    <w:rsid w:val="00A83236"/>
    <w:rsid w:val="00A86046"/>
    <w:rsid w:val="00A86284"/>
    <w:rsid w:val="00A864FC"/>
    <w:rsid w:val="00A866C3"/>
    <w:rsid w:val="00A86C78"/>
    <w:rsid w:val="00A86D6B"/>
    <w:rsid w:val="00A87E2A"/>
    <w:rsid w:val="00A903CA"/>
    <w:rsid w:val="00A90956"/>
    <w:rsid w:val="00A90F42"/>
    <w:rsid w:val="00A91DA2"/>
    <w:rsid w:val="00A932D5"/>
    <w:rsid w:val="00A93A1B"/>
    <w:rsid w:val="00A94086"/>
    <w:rsid w:val="00A94CCA"/>
    <w:rsid w:val="00A94FE0"/>
    <w:rsid w:val="00A95940"/>
    <w:rsid w:val="00A97BF3"/>
    <w:rsid w:val="00AA0919"/>
    <w:rsid w:val="00AA1914"/>
    <w:rsid w:val="00AA1922"/>
    <w:rsid w:val="00AA30E5"/>
    <w:rsid w:val="00AA3853"/>
    <w:rsid w:val="00AA5A1A"/>
    <w:rsid w:val="00AA6A26"/>
    <w:rsid w:val="00AA6C70"/>
    <w:rsid w:val="00AA726A"/>
    <w:rsid w:val="00AB084A"/>
    <w:rsid w:val="00AB1220"/>
    <w:rsid w:val="00AB21B9"/>
    <w:rsid w:val="00AB2324"/>
    <w:rsid w:val="00AB260E"/>
    <w:rsid w:val="00AB2EE6"/>
    <w:rsid w:val="00AB4BC2"/>
    <w:rsid w:val="00AB5A17"/>
    <w:rsid w:val="00AB616F"/>
    <w:rsid w:val="00AB64FA"/>
    <w:rsid w:val="00AB6911"/>
    <w:rsid w:val="00AC296F"/>
    <w:rsid w:val="00AC331C"/>
    <w:rsid w:val="00AC3EF8"/>
    <w:rsid w:val="00AC42AE"/>
    <w:rsid w:val="00AC48F9"/>
    <w:rsid w:val="00AC6779"/>
    <w:rsid w:val="00AD078A"/>
    <w:rsid w:val="00AD1B4F"/>
    <w:rsid w:val="00AD2EB8"/>
    <w:rsid w:val="00AD3493"/>
    <w:rsid w:val="00AD5A39"/>
    <w:rsid w:val="00AD6D8E"/>
    <w:rsid w:val="00AD75CE"/>
    <w:rsid w:val="00AD7A40"/>
    <w:rsid w:val="00AE1B3B"/>
    <w:rsid w:val="00AE2AAE"/>
    <w:rsid w:val="00AE4CC9"/>
    <w:rsid w:val="00AE6B9A"/>
    <w:rsid w:val="00AE7FD7"/>
    <w:rsid w:val="00AF006E"/>
    <w:rsid w:val="00AF0AD5"/>
    <w:rsid w:val="00AF1CE5"/>
    <w:rsid w:val="00AF2169"/>
    <w:rsid w:val="00AF5152"/>
    <w:rsid w:val="00AF594F"/>
    <w:rsid w:val="00AF5F9B"/>
    <w:rsid w:val="00AF6641"/>
    <w:rsid w:val="00AF6DEF"/>
    <w:rsid w:val="00AF7084"/>
    <w:rsid w:val="00AF7636"/>
    <w:rsid w:val="00AF7B6A"/>
    <w:rsid w:val="00B00090"/>
    <w:rsid w:val="00B01199"/>
    <w:rsid w:val="00B02486"/>
    <w:rsid w:val="00B039E2"/>
    <w:rsid w:val="00B03A10"/>
    <w:rsid w:val="00B05FB8"/>
    <w:rsid w:val="00B0682B"/>
    <w:rsid w:val="00B06A43"/>
    <w:rsid w:val="00B06C5D"/>
    <w:rsid w:val="00B1010A"/>
    <w:rsid w:val="00B10BAC"/>
    <w:rsid w:val="00B11194"/>
    <w:rsid w:val="00B1294E"/>
    <w:rsid w:val="00B12DF7"/>
    <w:rsid w:val="00B12E24"/>
    <w:rsid w:val="00B1408A"/>
    <w:rsid w:val="00B143F6"/>
    <w:rsid w:val="00B14CF5"/>
    <w:rsid w:val="00B15CED"/>
    <w:rsid w:val="00B178DC"/>
    <w:rsid w:val="00B2025B"/>
    <w:rsid w:val="00B20B1E"/>
    <w:rsid w:val="00B20E4F"/>
    <w:rsid w:val="00B2342F"/>
    <w:rsid w:val="00B25169"/>
    <w:rsid w:val="00B25804"/>
    <w:rsid w:val="00B26C53"/>
    <w:rsid w:val="00B26DCE"/>
    <w:rsid w:val="00B27F41"/>
    <w:rsid w:val="00B301D9"/>
    <w:rsid w:val="00B30803"/>
    <w:rsid w:val="00B31A09"/>
    <w:rsid w:val="00B31FA8"/>
    <w:rsid w:val="00B339D5"/>
    <w:rsid w:val="00B4044A"/>
    <w:rsid w:val="00B40A63"/>
    <w:rsid w:val="00B415A6"/>
    <w:rsid w:val="00B42680"/>
    <w:rsid w:val="00B43542"/>
    <w:rsid w:val="00B4461E"/>
    <w:rsid w:val="00B45DE9"/>
    <w:rsid w:val="00B461CB"/>
    <w:rsid w:val="00B46CCB"/>
    <w:rsid w:val="00B50234"/>
    <w:rsid w:val="00B50B82"/>
    <w:rsid w:val="00B5210E"/>
    <w:rsid w:val="00B52C67"/>
    <w:rsid w:val="00B5618B"/>
    <w:rsid w:val="00B56876"/>
    <w:rsid w:val="00B56C10"/>
    <w:rsid w:val="00B667D4"/>
    <w:rsid w:val="00B7012C"/>
    <w:rsid w:val="00B703F6"/>
    <w:rsid w:val="00B709D6"/>
    <w:rsid w:val="00B7225D"/>
    <w:rsid w:val="00B723BC"/>
    <w:rsid w:val="00B72A49"/>
    <w:rsid w:val="00B76F2F"/>
    <w:rsid w:val="00B811FD"/>
    <w:rsid w:val="00B813A0"/>
    <w:rsid w:val="00B82821"/>
    <w:rsid w:val="00B82F21"/>
    <w:rsid w:val="00B8346D"/>
    <w:rsid w:val="00B8469B"/>
    <w:rsid w:val="00B8519E"/>
    <w:rsid w:val="00B86DF9"/>
    <w:rsid w:val="00B90796"/>
    <w:rsid w:val="00B90C42"/>
    <w:rsid w:val="00B92885"/>
    <w:rsid w:val="00B94F94"/>
    <w:rsid w:val="00B95866"/>
    <w:rsid w:val="00BA1B1A"/>
    <w:rsid w:val="00BA1CA9"/>
    <w:rsid w:val="00BA220A"/>
    <w:rsid w:val="00BA3361"/>
    <w:rsid w:val="00BA369E"/>
    <w:rsid w:val="00BA372A"/>
    <w:rsid w:val="00BA3841"/>
    <w:rsid w:val="00BA6FB9"/>
    <w:rsid w:val="00BA6FFD"/>
    <w:rsid w:val="00BA7CEC"/>
    <w:rsid w:val="00BA7DCD"/>
    <w:rsid w:val="00BA7E04"/>
    <w:rsid w:val="00BB0226"/>
    <w:rsid w:val="00BB08DE"/>
    <w:rsid w:val="00BB0AC7"/>
    <w:rsid w:val="00BB1489"/>
    <w:rsid w:val="00BB22F1"/>
    <w:rsid w:val="00BB23B5"/>
    <w:rsid w:val="00BB3BF1"/>
    <w:rsid w:val="00BB452F"/>
    <w:rsid w:val="00BB4840"/>
    <w:rsid w:val="00BB6A92"/>
    <w:rsid w:val="00BB741E"/>
    <w:rsid w:val="00BC01FF"/>
    <w:rsid w:val="00BC2DA9"/>
    <w:rsid w:val="00BC3342"/>
    <w:rsid w:val="00BC352B"/>
    <w:rsid w:val="00BC3846"/>
    <w:rsid w:val="00BC5098"/>
    <w:rsid w:val="00BC663A"/>
    <w:rsid w:val="00BD165E"/>
    <w:rsid w:val="00BD2B97"/>
    <w:rsid w:val="00BD3E4B"/>
    <w:rsid w:val="00BD4280"/>
    <w:rsid w:val="00BD42BF"/>
    <w:rsid w:val="00BD52E4"/>
    <w:rsid w:val="00BD5C6C"/>
    <w:rsid w:val="00BD69EF"/>
    <w:rsid w:val="00BD6C26"/>
    <w:rsid w:val="00BD73D7"/>
    <w:rsid w:val="00BE1354"/>
    <w:rsid w:val="00BE222D"/>
    <w:rsid w:val="00BE58BC"/>
    <w:rsid w:val="00BE6A1D"/>
    <w:rsid w:val="00BE6E46"/>
    <w:rsid w:val="00BE7569"/>
    <w:rsid w:val="00BF03D5"/>
    <w:rsid w:val="00BF04FC"/>
    <w:rsid w:val="00BF067E"/>
    <w:rsid w:val="00BF0C78"/>
    <w:rsid w:val="00BF1E56"/>
    <w:rsid w:val="00BF28E5"/>
    <w:rsid w:val="00BF345F"/>
    <w:rsid w:val="00BF3A48"/>
    <w:rsid w:val="00BF476A"/>
    <w:rsid w:val="00BF65A7"/>
    <w:rsid w:val="00BF68E7"/>
    <w:rsid w:val="00C01D68"/>
    <w:rsid w:val="00C03DF2"/>
    <w:rsid w:val="00C03E67"/>
    <w:rsid w:val="00C04C32"/>
    <w:rsid w:val="00C060A3"/>
    <w:rsid w:val="00C067FB"/>
    <w:rsid w:val="00C07636"/>
    <w:rsid w:val="00C1025E"/>
    <w:rsid w:val="00C10A50"/>
    <w:rsid w:val="00C12D88"/>
    <w:rsid w:val="00C12ECB"/>
    <w:rsid w:val="00C1323C"/>
    <w:rsid w:val="00C14022"/>
    <w:rsid w:val="00C15016"/>
    <w:rsid w:val="00C1545D"/>
    <w:rsid w:val="00C161D6"/>
    <w:rsid w:val="00C17AD1"/>
    <w:rsid w:val="00C21670"/>
    <w:rsid w:val="00C220F4"/>
    <w:rsid w:val="00C22257"/>
    <w:rsid w:val="00C22B88"/>
    <w:rsid w:val="00C232AD"/>
    <w:rsid w:val="00C23E9E"/>
    <w:rsid w:val="00C24871"/>
    <w:rsid w:val="00C26A71"/>
    <w:rsid w:val="00C27FAA"/>
    <w:rsid w:val="00C30F5F"/>
    <w:rsid w:val="00C31E69"/>
    <w:rsid w:val="00C3316F"/>
    <w:rsid w:val="00C40027"/>
    <w:rsid w:val="00C40767"/>
    <w:rsid w:val="00C40BC3"/>
    <w:rsid w:val="00C42742"/>
    <w:rsid w:val="00C44BC5"/>
    <w:rsid w:val="00C44DDD"/>
    <w:rsid w:val="00C45105"/>
    <w:rsid w:val="00C47DB4"/>
    <w:rsid w:val="00C500AE"/>
    <w:rsid w:val="00C50CD2"/>
    <w:rsid w:val="00C52B94"/>
    <w:rsid w:val="00C53829"/>
    <w:rsid w:val="00C53B82"/>
    <w:rsid w:val="00C55683"/>
    <w:rsid w:val="00C600E9"/>
    <w:rsid w:val="00C63232"/>
    <w:rsid w:val="00C63E3F"/>
    <w:rsid w:val="00C65B32"/>
    <w:rsid w:val="00C70879"/>
    <w:rsid w:val="00C717DD"/>
    <w:rsid w:val="00C743AC"/>
    <w:rsid w:val="00C747ED"/>
    <w:rsid w:val="00C74FB0"/>
    <w:rsid w:val="00C75584"/>
    <w:rsid w:val="00C75977"/>
    <w:rsid w:val="00C7629F"/>
    <w:rsid w:val="00C76462"/>
    <w:rsid w:val="00C77FFC"/>
    <w:rsid w:val="00C80BB0"/>
    <w:rsid w:val="00C823A7"/>
    <w:rsid w:val="00C82F27"/>
    <w:rsid w:val="00C8572C"/>
    <w:rsid w:val="00C87078"/>
    <w:rsid w:val="00C874C7"/>
    <w:rsid w:val="00C87555"/>
    <w:rsid w:val="00C903E3"/>
    <w:rsid w:val="00C9089D"/>
    <w:rsid w:val="00C90E48"/>
    <w:rsid w:val="00C92214"/>
    <w:rsid w:val="00C934AB"/>
    <w:rsid w:val="00C9385B"/>
    <w:rsid w:val="00C9480E"/>
    <w:rsid w:val="00C96457"/>
    <w:rsid w:val="00C97681"/>
    <w:rsid w:val="00CA079C"/>
    <w:rsid w:val="00CA0898"/>
    <w:rsid w:val="00CA091E"/>
    <w:rsid w:val="00CA2202"/>
    <w:rsid w:val="00CA2539"/>
    <w:rsid w:val="00CA25FD"/>
    <w:rsid w:val="00CA2ECD"/>
    <w:rsid w:val="00CA441F"/>
    <w:rsid w:val="00CA46F6"/>
    <w:rsid w:val="00CA58F2"/>
    <w:rsid w:val="00CA6E44"/>
    <w:rsid w:val="00CA701B"/>
    <w:rsid w:val="00CA74C3"/>
    <w:rsid w:val="00CB0A38"/>
    <w:rsid w:val="00CB291A"/>
    <w:rsid w:val="00CB2D63"/>
    <w:rsid w:val="00CB4F5B"/>
    <w:rsid w:val="00CB50EF"/>
    <w:rsid w:val="00CB5416"/>
    <w:rsid w:val="00CB554B"/>
    <w:rsid w:val="00CB5D3A"/>
    <w:rsid w:val="00CB64BD"/>
    <w:rsid w:val="00CB70E8"/>
    <w:rsid w:val="00CB7358"/>
    <w:rsid w:val="00CC04F0"/>
    <w:rsid w:val="00CC122C"/>
    <w:rsid w:val="00CC2190"/>
    <w:rsid w:val="00CC2340"/>
    <w:rsid w:val="00CC34DF"/>
    <w:rsid w:val="00CC5F23"/>
    <w:rsid w:val="00CC67F3"/>
    <w:rsid w:val="00CC6E8F"/>
    <w:rsid w:val="00CC7974"/>
    <w:rsid w:val="00CD01B5"/>
    <w:rsid w:val="00CD04C0"/>
    <w:rsid w:val="00CD0AC9"/>
    <w:rsid w:val="00CD124E"/>
    <w:rsid w:val="00CD13A4"/>
    <w:rsid w:val="00CD1B82"/>
    <w:rsid w:val="00CD3FCE"/>
    <w:rsid w:val="00CD4826"/>
    <w:rsid w:val="00CD4BEF"/>
    <w:rsid w:val="00CD5347"/>
    <w:rsid w:val="00CD66B9"/>
    <w:rsid w:val="00CD76D1"/>
    <w:rsid w:val="00CD77D4"/>
    <w:rsid w:val="00CE005D"/>
    <w:rsid w:val="00CE1B9B"/>
    <w:rsid w:val="00CE1D09"/>
    <w:rsid w:val="00CE2D15"/>
    <w:rsid w:val="00CE396B"/>
    <w:rsid w:val="00CF1570"/>
    <w:rsid w:val="00CF1ABB"/>
    <w:rsid w:val="00CF1CBB"/>
    <w:rsid w:val="00CF1F22"/>
    <w:rsid w:val="00CF3343"/>
    <w:rsid w:val="00CF4B53"/>
    <w:rsid w:val="00CF76F4"/>
    <w:rsid w:val="00D0120D"/>
    <w:rsid w:val="00D020D2"/>
    <w:rsid w:val="00D024A3"/>
    <w:rsid w:val="00D0350D"/>
    <w:rsid w:val="00D03F57"/>
    <w:rsid w:val="00D049C2"/>
    <w:rsid w:val="00D050C5"/>
    <w:rsid w:val="00D05AEF"/>
    <w:rsid w:val="00D06C6E"/>
    <w:rsid w:val="00D0720A"/>
    <w:rsid w:val="00D0A31C"/>
    <w:rsid w:val="00D102DF"/>
    <w:rsid w:val="00D10B78"/>
    <w:rsid w:val="00D11B40"/>
    <w:rsid w:val="00D1451E"/>
    <w:rsid w:val="00D15AF5"/>
    <w:rsid w:val="00D1670A"/>
    <w:rsid w:val="00D168D8"/>
    <w:rsid w:val="00D2151E"/>
    <w:rsid w:val="00D21B7A"/>
    <w:rsid w:val="00D22CB5"/>
    <w:rsid w:val="00D22E31"/>
    <w:rsid w:val="00D2410A"/>
    <w:rsid w:val="00D25115"/>
    <w:rsid w:val="00D25ADE"/>
    <w:rsid w:val="00D25DBC"/>
    <w:rsid w:val="00D30E86"/>
    <w:rsid w:val="00D3122D"/>
    <w:rsid w:val="00D31262"/>
    <w:rsid w:val="00D31DFD"/>
    <w:rsid w:val="00D32A32"/>
    <w:rsid w:val="00D34A9B"/>
    <w:rsid w:val="00D34AA8"/>
    <w:rsid w:val="00D359AD"/>
    <w:rsid w:val="00D36402"/>
    <w:rsid w:val="00D36718"/>
    <w:rsid w:val="00D36932"/>
    <w:rsid w:val="00D37DCF"/>
    <w:rsid w:val="00D430EF"/>
    <w:rsid w:val="00D4315D"/>
    <w:rsid w:val="00D43B45"/>
    <w:rsid w:val="00D44E50"/>
    <w:rsid w:val="00D45DFC"/>
    <w:rsid w:val="00D47A3C"/>
    <w:rsid w:val="00D509F7"/>
    <w:rsid w:val="00D521C2"/>
    <w:rsid w:val="00D53417"/>
    <w:rsid w:val="00D5611F"/>
    <w:rsid w:val="00D614AC"/>
    <w:rsid w:val="00D62A09"/>
    <w:rsid w:val="00D62E50"/>
    <w:rsid w:val="00D64545"/>
    <w:rsid w:val="00D6475D"/>
    <w:rsid w:val="00D64B82"/>
    <w:rsid w:val="00D64BF8"/>
    <w:rsid w:val="00D6509A"/>
    <w:rsid w:val="00D6658D"/>
    <w:rsid w:val="00D677FD"/>
    <w:rsid w:val="00D67D9C"/>
    <w:rsid w:val="00D72A49"/>
    <w:rsid w:val="00D7361F"/>
    <w:rsid w:val="00D73E14"/>
    <w:rsid w:val="00D76D2D"/>
    <w:rsid w:val="00D80241"/>
    <w:rsid w:val="00D8127D"/>
    <w:rsid w:val="00D835B6"/>
    <w:rsid w:val="00D83DD3"/>
    <w:rsid w:val="00D841BF"/>
    <w:rsid w:val="00D85944"/>
    <w:rsid w:val="00D86960"/>
    <w:rsid w:val="00D87345"/>
    <w:rsid w:val="00D908C0"/>
    <w:rsid w:val="00D90CBB"/>
    <w:rsid w:val="00D90E99"/>
    <w:rsid w:val="00D93021"/>
    <w:rsid w:val="00D93318"/>
    <w:rsid w:val="00D93AA3"/>
    <w:rsid w:val="00D93D59"/>
    <w:rsid w:val="00D96C48"/>
    <w:rsid w:val="00D97118"/>
    <w:rsid w:val="00D97A24"/>
    <w:rsid w:val="00DA11B9"/>
    <w:rsid w:val="00DA4248"/>
    <w:rsid w:val="00DA4AF4"/>
    <w:rsid w:val="00DA74E4"/>
    <w:rsid w:val="00DB064A"/>
    <w:rsid w:val="00DB26B1"/>
    <w:rsid w:val="00DB2F46"/>
    <w:rsid w:val="00DB49E6"/>
    <w:rsid w:val="00DB52B7"/>
    <w:rsid w:val="00DB5912"/>
    <w:rsid w:val="00DB5AAC"/>
    <w:rsid w:val="00DB6019"/>
    <w:rsid w:val="00DB60F9"/>
    <w:rsid w:val="00DB67E9"/>
    <w:rsid w:val="00DB7285"/>
    <w:rsid w:val="00DB77B7"/>
    <w:rsid w:val="00DC07B8"/>
    <w:rsid w:val="00DC1C78"/>
    <w:rsid w:val="00DC2152"/>
    <w:rsid w:val="00DC2434"/>
    <w:rsid w:val="00DC2878"/>
    <w:rsid w:val="00DC39D9"/>
    <w:rsid w:val="00DC4800"/>
    <w:rsid w:val="00DC51D2"/>
    <w:rsid w:val="00DC657F"/>
    <w:rsid w:val="00DC6999"/>
    <w:rsid w:val="00DC7C36"/>
    <w:rsid w:val="00DD1291"/>
    <w:rsid w:val="00DD2034"/>
    <w:rsid w:val="00DD4888"/>
    <w:rsid w:val="00DD4F7B"/>
    <w:rsid w:val="00DD541C"/>
    <w:rsid w:val="00DD72D0"/>
    <w:rsid w:val="00DD7569"/>
    <w:rsid w:val="00DE0B47"/>
    <w:rsid w:val="00DE1419"/>
    <w:rsid w:val="00DE50FE"/>
    <w:rsid w:val="00DE59EB"/>
    <w:rsid w:val="00DE6648"/>
    <w:rsid w:val="00DF043D"/>
    <w:rsid w:val="00DF1C66"/>
    <w:rsid w:val="00DF30F9"/>
    <w:rsid w:val="00DF51C9"/>
    <w:rsid w:val="00DF5B0A"/>
    <w:rsid w:val="00DF7F47"/>
    <w:rsid w:val="00E005E5"/>
    <w:rsid w:val="00E00B0E"/>
    <w:rsid w:val="00E028C1"/>
    <w:rsid w:val="00E0322A"/>
    <w:rsid w:val="00E04D8D"/>
    <w:rsid w:val="00E06B9B"/>
    <w:rsid w:val="00E07636"/>
    <w:rsid w:val="00E118C7"/>
    <w:rsid w:val="00E123C4"/>
    <w:rsid w:val="00E13EE8"/>
    <w:rsid w:val="00E14665"/>
    <w:rsid w:val="00E2153F"/>
    <w:rsid w:val="00E222A5"/>
    <w:rsid w:val="00E23F14"/>
    <w:rsid w:val="00E25557"/>
    <w:rsid w:val="00E256BA"/>
    <w:rsid w:val="00E26C16"/>
    <w:rsid w:val="00E305BC"/>
    <w:rsid w:val="00E308DA"/>
    <w:rsid w:val="00E3109C"/>
    <w:rsid w:val="00E3284B"/>
    <w:rsid w:val="00E330E7"/>
    <w:rsid w:val="00E330F1"/>
    <w:rsid w:val="00E33FD5"/>
    <w:rsid w:val="00E34321"/>
    <w:rsid w:val="00E34D6D"/>
    <w:rsid w:val="00E35079"/>
    <w:rsid w:val="00E355B2"/>
    <w:rsid w:val="00E35628"/>
    <w:rsid w:val="00E35A90"/>
    <w:rsid w:val="00E35AC7"/>
    <w:rsid w:val="00E36713"/>
    <w:rsid w:val="00E40280"/>
    <w:rsid w:val="00E40486"/>
    <w:rsid w:val="00E413CD"/>
    <w:rsid w:val="00E4145A"/>
    <w:rsid w:val="00E4155E"/>
    <w:rsid w:val="00E43023"/>
    <w:rsid w:val="00E45B3D"/>
    <w:rsid w:val="00E4718D"/>
    <w:rsid w:val="00E50A2E"/>
    <w:rsid w:val="00E50ED5"/>
    <w:rsid w:val="00E52AA1"/>
    <w:rsid w:val="00E52D6F"/>
    <w:rsid w:val="00E534F0"/>
    <w:rsid w:val="00E53B57"/>
    <w:rsid w:val="00E55035"/>
    <w:rsid w:val="00E552E0"/>
    <w:rsid w:val="00E56049"/>
    <w:rsid w:val="00E5633D"/>
    <w:rsid w:val="00E573BB"/>
    <w:rsid w:val="00E57890"/>
    <w:rsid w:val="00E60C69"/>
    <w:rsid w:val="00E62C1A"/>
    <w:rsid w:val="00E6414D"/>
    <w:rsid w:val="00E662B0"/>
    <w:rsid w:val="00E67388"/>
    <w:rsid w:val="00E6746E"/>
    <w:rsid w:val="00E679F0"/>
    <w:rsid w:val="00E67F74"/>
    <w:rsid w:val="00E7151D"/>
    <w:rsid w:val="00E71F20"/>
    <w:rsid w:val="00E7264B"/>
    <w:rsid w:val="00E8152C"/>
    <w:rsid w:val="00E82D67"/>
    <w:rsid w:val="00E841F8"/>
    <w:rsid w:val="00E84643"/>
    <w:rsid w:val="00E84D21"/>
    <w:rsid w:val="00E84E40"/>
    <w:rsid w:val="00E853B6"/>
    <w:rsid w:val="00E85A81"/>
    <w:rsid w:val="00E86A21"/>
    <w:rsid w:val="00E9082B"/>
    <w:rsid w:val="00E915C0"/>
    <w:rsid w:val="00E93988"/>
    <w:rsid w:val="00E96510"/>
    <w:rsid w:val="00EA068F"/>
    <w:rsid w:val="00EA12E0"/>
    <w:rsid w:val="00EA3403"/>
    <w:rsid w:val="00EA3EB7"/>
    <w:rsid w:val="00EA3FED"/>
    <w:rsid w:val="00EA3FFD"/>
    <w:rsid w:val="00EA4E48"/>
    <w:rsid w:val="00EA655F"/>
    <w:rsid w:val="00EA7DF2"/>
    <w:rsid w:val="00EB02A1"/>
    <w:rsid w:val="00EB1838"/>
    <w:rsid w:val="00EB26CC"/>
    <w:rsid w:val="00EB2E51"/>
    <w:rsid w:val="00EB2FB7"/>
    <w:rsid w:val="00EB3A53"/>
    <w:rsid w:val="00EB4EA0"/>
    <w:rsid w:val="00EB5A94"/>
    <w:rsid w:val="00EB64F2"/>
    <w:rsid w:val="00EB66EE"/>
    <w:rsid w:val="00EB722A"/>
    <w:rsid w:val="00EC0AF2"/>
    <w:rsid w:val="00EC1294"/>
    <w:rsid w:val="00EC151E"/>
    <w:rsid w:val="00EC18D8"/>
    <w:rsid w:val="00EC2A57"/>
    <w:rsid w:val="00EC428F"/>
    <w:rsid w:val="00EC42FA"/>
    <w:rsid w:val="00EC67C1"/>
    <w:rsid w:val="00EC7172"/>
    <w:rsid w:val="00EC782F"/>
    <w:rsid w:val="00ED0007"/>
    <w:rsid w:val="00ED1B03"/>
    <w:rsid w:val="00ED3918"/>
    <w:rsid w:val="00ED56E0"/>
    <w:rsid w:val="00ED658B"/>
    <w:rsid w:val="00ED7811"/>
    <w:rsid w:val="00ED7F9A"/>
    <w:rsid w:val="00EE0429"/>
    <w:rsid w:val="00EE0507"/>
    <w:rsid w:val="00EE0A77"/>
    <w:rsid w:val="00EE0AF6"/>
    <w:rsid w:val="00EE0B54"/>
    <w:rsid w:val="00EE2461"/>
    <w:rsid w:val="00EE256E"/>
    <w:rsid w:val="00EE5A63"/>
    <w:rsid w:val="00EE5C92"/>
    <w:rsid w:val="00EE6D7A"/>
    <w:rsid w:val="00EF0C55"/>
    <w:rsid w:val="00EF26A0"/>
    <w:rsid w:val="00EF3177"/>
    <w:rsid w:val="00EF35D1"/>
    <w:rsid w:val="00EF3ADD"/>
    <w:rsid w:val="00EF48CF"/>
    <w:rsid w:val="00F013A9"/>
    <w:rsid w:val="00F018AB"/>
    <w:rsid w:val="00F01D61"/>
    <w:rsid w:val="00F01F36"/>
    <w:rsid w:val="00F02532"/>
    <w:rsid w:val="00F02A75"/>
    <w:rsid w:val="00F03BA4"/>
    <w:rsid w:val="00F06F73"/>
    <w:rsid w:val="00F070F7"/>
    <w:rsid w:val="00F072EF"/>
    <w:rsid w:val="00F07F2D"/>
    <w:rsid w:val="00F10484"/>
    <w:rsid w:val="00F10FDB"/>
    <w:rsid w:val="00F11715"/>
    <w:rsid w:val="00F11C82"/>
    <w:rsid w:val="00F13071"/>
    <w:rsid w:val="00F1483E"/>
    <w:rsid w:val="00F14C70"/>
    <w:rsid w:val="00F15E5D"/>
    <w:rsid w:val="00F16343"/>
    <w:rsid w:val="00F16910"/>
    <w:rsid w:val="00F17053"/>
    <w:rsid w:val="00F208F6"/>
    <w:rsid w:val="00F22262"/>
    <w:rsid w:val="00F2245B"/>
    <w:rsid w:val="00F2354D"/>
    <w:rsid w:val="00F23AA3"/>
    <w:rsid w:val="00F241FD"/>
    <w:rsid w:val="00F247A7"/>
    <w:rsid w:val="00F25131"/>
    <w:rsid w:val="00F27525"/>
    <w:rsid w:val="00F3058B"/>
    <w:rsid w:val="00F326A3"/>
    <w:rsid w:val="00F32A6B"/>
    <w:rsid w:val="00F3328F"/>
    <w:rsid w:val="00F3388D"/>
    <w:rsid w:val="00F37887"/>
    <w:rsid w:val="00F37A93"/>
    <w:rsid w:val="00F40571"/>
    <w:rsid w:val="00F40BC5"/>
    <w:rsid w:val="00F4115B"/>
    <w:rsid w:val="00F41C6D"/>
    <w:rsid w:val="00F437E4"/>
    <w:rsid w:val="00F43A0C"/>
    <w:rsid w:val="00F461EE"/>
    <w:rsid w:val="00F46C67"/>
    <w:rsid w:val="00F502E3"/>
    <w:rsid w:val="00F5052B"/>
    <w:rsid w:val="00F53241"/>
    <w:rsid w:val="00F538F0"/>
    <w:rsid w:val="00F53C74"/>
    <w:rsid w:val="00F53FBC"/>
    <w:rsid w:val="00F54215"/>
    <w:rsid w:val="00F5455E"/>
    <w:rsid w:val="00F549F1"/>
    <w:rsid w:val="00F553FB"/>
    <w:rsid w:val="00F5544A"/>
    <w:rsid w:val="00F56773"/>
    <w:rsid w:val="00F56891"/>
    <w:rsid w:val="00F56EB5"/>
    <w:rsid w:val="00F5701F"/>
    <w:rsid w:val="00F5729B"/>
    <w:rsid w:val="00F57A7A"/>
    <w:rsid w:val="00F626A1"/>
    <w:rsid w:val="00F63F68"/>
    <w:rsid w:val="00F64A5A"/>
    <w:rsid w:val="00F6673C"/>
    <w:rsid w:val="00F66C03"/>
    <w:rsid w:val="00F66D07"/>
    <w:rsid w:val="00F66FE8"/>
    <w:rsid w:val="00F6737B"/>
    <w:rsid w:val="00F7004B"/>
    <w:rsid w:val="00F72CB2"/>
    <w:rsid w:val="00F734AE"/>
    <w:rsid w:val="00F752A7"/>
    <w:rsid w:val="00F77A05"/>
    <w:rsid w:val="00F80E76"/>
    <w:rsid w:val="00F817FB"/>
    <w:rsid w:val="00F838F5"/>
    <w:rsid w:val="00F84C38"/>
    <w:rsid w:val="00F91196"/>
    <w:rsid w:val="00F9187D"/>
    <w:rsid w:val="00F92DF4"/>
    <w:rsid w:val="00F92FD4"/>
    <w:rsid w:val="00F931BB"/>
    <w:rsid w:val="00F93DD3"/>
    <w:rsid w:val="00F9400A"/>
    <w:rsid w:val="00F94B4E"/>
    <w:rsid w:val="00F94C3C"/>
    <w:rsid w:val="00F962D8"/>
    <w:rsid w:val="00F979E0"/>
    <w:rsid w:val="00FA0A11"/>
    <w:rsid w:val="00FA1AF5"/>
    <w:rsid w:val="00FA20AF"/>
    <w:rsid w:val="00FA3000"/>
    <w:rsid w:val="00FA4957"/>
    <w:rsid w:val="00FA511D"/>
    <w:rsid w:val="00FA7799"/>
    <w:rsid w:val="00FB01D0"/>
    <w:rsid w:val="00FB0286"/>
    <w:rsid w:val="00FB3B70"/>
    <w:rsid w:val="00FB3FA4"/>
    <w:rsid w:val="00FB600D"/>
    <w:rsid w:val="00FB683D"/>
    <w:rsid w:val="00FB7533"/>
    <w:rsid w:val="00FB7CB8"/>
    <w:rsid w:val="00FB7FD9"/>
    <w:rsid w:val="00FC1039"/>
    <w:rsid w:val="00FC137B"/>
    <w:rsid w:val="00FC1D17"/>
    <w:rsid w:val="00FC21FC"/>
    <w:rsid w:val="00FC2839"/>
    <w:rsid w:val="00FC2E0F"/>
    <w:rsid w:val="00FC4F20"/>
    <w:rsid w:val="00FC545E"/>
    <w:rsid w:val="00FD1319"/>
    <w:rsid w:val="00FD23B2"/>
    <w:rsid w:val="00FD3F32"/>
    <w:rsid w:val="00FD4201"/>
    <w:rsid w:val="00FD4C63"/>
    <w:rsid w:val="00FD587E"/>
    <w:rsid w:val="00FD5AB1"/>
    <w:rsid w:val="00FD67D2"/>
    <w:rsid w:val="00FD680F"/>
    <w:rsid w:val="00FD735B"/>
    <w:rsid w:val="00FD76E9"/>
    <w:rsid w:val="00FD7F5A"/>
    <w:rsid w:val="00FE0742"/>
    <w:rsid w:val="00FE0AF1"/>
    <w:rsid w:val="00FE23EE"/>
    <w:rsid w:val="00FE245B"/>
    <w:rsid w:val="00FE262A"/>
    <w:rsid w:val="00FE26B7"/>
    <w:rsid w:val="00FE4215"/>
    <w:rsid w:val="00FE68A1"/>
    <w:rsid w:val="00FF039D"/>
    <w:rsid w:val="00FF10C8"/>
    <w:rsid w:val="00FF1329"/>
    <w:rsid w:val="00FF208C"/>
    <w:rsid w:val="00FF2232"/>
    <w:rsid w:val="00FF3B08"/>
    <w:rsid w:val="00FF4A50"/>
    <w:rsid w:val="00FF58BC"/>
    <w:rsid w:val="00FF673D"/>
    <w:rsid w:val="00FF6CDB"/>
    <w:rsid w:val="00FF77EB"/>
    <w:rsid w:val="01499065"/>
    <w:rsid w:val="01A892AC"/>
    <w:rsid w:val="02660AEB"/>
    <w:rsid w:val="03D7FFB2"/>
    <w:rsid w:val="045A3073"/>
    <w:rsid w:val="04D8A0A8"/>
    <w:rsid w:val="05715ABC"/>
    <w:rsid w:val="05C477EE"/>
    <w:rsid w:val="0748D2EE"/>
    <w:rsid w:val="074D2B2F"/>
    <w:rsid w:val="07A4C62E"/>
    <w:rsid w:val="07D7E0FD"/>
    <w:rsid w:val="07F30F6F"/>
    <w:rsid w:val="0A10B560"/>
    <w:rsid w:val="0B101BEF"/>
    <w:rsid w:val="0B29F90B"/>
    <w:rsid w:val="0B8B811B"/>
    <w:rsid w:val="0C71A34B"/>
    <w:rsid w:val="0E9DA3C3"/>
    <w:rsid w:val="0ED78DA1"/>
    <w:rsid w:val="0F4CC6C1"/>
    <w:rsid w:val="0F8BBC04"/>
    <w:rsid w:val="10041A0F"/>
    <w:rsid w:val="1101BCF0"/>
    <w:rsid w:val="12A84D65"/>
    <w:rsid w:val="12D9FF27"/>
    <w:rsid w:val="141D52A7"/>
    <w:rsid w:val="1476EB7F"/>
    <w:rsid w:val="159F9DF3"/>
    <w:rsid w:val="16BC6B2F"/>
    <w:rsid w:val="172FC34B"/>
    <w:rsid w:val="19EB09A6"/>
    <w:rsid w:val="1A78413E"/>
    <w:rsid w:val="1AB1BB60"/>
    <w:rsid w:val="1BBF479C"/>
    <w:rsid w:val="1BDA8AF7"/>
    <w:rsid w:val="1DC27AED"/>
    <w:rsid w:val="1F6C0BEB"/>
    <w:rsid w:val="220F45A6"/>
    <w:rsid w:val="22749C8D"/>
    <w:rsid w:val="22EB853F"/>
    <w:rsid w:val="242F959D"/>
    <w:rsid w:val="24D21821"/>
    <w:rsid w:val="25A201F0"/>
    <w:rsid w:val="25C6106A"/>
    <w:rsid w:val="26016A73"/>
    <w:rsid w:val="26B380B4"/>
    <w:rsid w:val="275D37CE"/>
    <w:rsid w:val="286FCDFA"/>
    <w:rsid w:val="28FFA0CD"/>
    <w:rsid w:val="2A41E72A"/>
    <w:rsid w:val="2A7B7CD5"/>
    <w:rsid w:val="2BE8FE7B"/>
    <w:rsid w:val="2EB8C187"/>
    <w:rsid w:val="2FC74FC2"/>
    <w:rsid w:val="30E0B0C8"/>
    <w:rsid w:val="3115AB36"/>
    <w:rsid w:val="3183038D"/>
    <w:rsid w:val="3183443A"/>
    <w:rsid w:val="31BD3AEB"/>
    <w:rsid w:val="31DD31F9"/>
    <w:rsid w:val="32434A76"/>
    <w:rsid w:val="336FB4A2"/>
    <w:rsid w:val="34A564C0"/>
    <w:rsid w:val="3538B36D"/>
    <w:rsid w:val="35BF0CBB"/>
    <w:rsid w:val="366E6177"/>
    <w:rsid w:val="3899989E"/>
    <w:rsid w:val="3A45257C"/>
    <w:rsid w:val="3CF1776D"/>
    <w:rsid w:val="3D1E7C67"/>
    <w:rsid w:val="3DD1273F"/>
    <w:rsid w:val="3E1FAD85"/>
    <w:rsid w:val="425FA087"/>
    <w:rsid w:val="42B25DC1"/>
    <w:rsid w:val="436428DF"/>
    <w:rsid w:val="43CE62CB"/>
    <w:rsid w:val="4555733D"/>
    <w:rsid w:val="4736BCDF"/>
    <w:rsid w:val="47F23BB9"/>
    <w:rsid w:val="48D228E9"/>
    <w:rsid w:val="48DD64FC"/>
    <w:rsid w:val="4967FDD2"/>
    <w:rsid w:val="4A18EC7B"/>
    <w:rsid w:val="4C55A5FE"/>
    <w:rsid w:val="4E8FA629"/>
    <w:rsid w:val="4F83F8BC"/>
    <w:rsid w:val="5130C013"/>
    <w:rsid w:val="53FF5E1D"/>
    <w:rsid w:val="5483856C"/>
    <w:rsid w:val="5503DE1F"/>
    <w:rsid w:val="555EC879"/>
    <w:rsid w:val="56D54D59"/>
    <w:rsid w:val="59AEBA29"/>
    <w:rsid w:val="5AA5DAA3"/>
    <w:rsid w:val="5CA047C7"/>
    <w:rsid w:val="5D568DDB"/>
    <w:rsid w:val="5EE371B2"/>
    <w:rsid w:val="5EE9F9AD"/>
    <w:rsid w:val="60A6971A"/>
    <w:rsid w:val="624E091E"/>
    <w:rsid w:val="638B769B"/>
    <w:rsid w:val="64BB9C14"/>
    <w:rsid w:val="64F59F66"/>
    <w:rsid w:val="6535E962"/>
    <w:rsid w:val="661FB0D4"/>
    <w:rsid w:val="663D6BD8"/>
    <w:rsid w:val="692263E8"/>
    <w:rsid w:val="69CD7981"/>
    <w:rsid w:val="6CE07F41"/>
    <w:rsid w:val="6D83938D"/>
    <w:rsid w:val="6E01FC06"/>
    <w:rsid w:val="6E4E3584"/>
    <w:rsid w:val="6E94FC72"/>
    <w:rsid w:val="6EA72F80"/>
    <w:rsid w:val="6EC5AE5A"/>
    <w:rsid w:val="6ED093E5"/>
    <w:rsid w:val="6F1DE311"/>
    <w:rsid w:val="6F50A65A"/>
    <w:rsid w:val="6F638EB9"/>
    <w:rsid w:val="6FF63519"/>
    <w:rsid w:val="713E2381"/>
    <w:rsid w:val="739A5A45"/>
    <w:rsid w:val="739CF2D8"/>
    <w:rsid w:val="74677C12"/>
    <w:rsid w:val="75E14D19"/>
    <w:rsid w:val="760A1F2F"/>
    <w:rsid w:val="7692965E"/>
    <w:rsid w:val="76C8D3FE"/>
    <w:rsid w:val="77E0C6CE"/>
    <w:rsid w:val="78C3E2F5"/>
    <w:rsid w:val="7A2E84AF"/>
    <w:rsid w:val="7A98D6A4"/>
    <w:rsid w:val="7AC53F3F"/>
    <w:rsid w:val="7BC25E71"/>
    <w:rsid w:val="7BD35950"/>
    <w:rsid w:val="7C18AB19"/>
    <w:rsid w:val="7D57173D"/>
    <w:rsid w:val="7D5E91C6"/>
    <w:rsid w:val="7D859821"/>
    <w:rsid w:val="7EB63A6B"/>
    <w:rsid w:val="7F0FF33C"/>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BA78A3"/>
  <w15:chartTrackingRefBased/>
  <w15:docId w15:val="{3B124B37-A340-406E-91AD-7AC844ED9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新細明體"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3328F"/>
    <w:pPr>
      <w:spacing w:after="240"/>
    </w:pPr>
    <w:rPr>
      <w:rFonts w:ascii="Aptos Light" w:hAnsi="Aptos Light" w:cstheme="minorHAnsi"/>
      <w:color w:val="232D5C"/>
      <w:sz w:val="22"/>
      <w:szCs w:val="22"/>
    </w:rPr>
  </w:style>
  <w:style w:type="paragraph" w:styleId="1">
    <w:name w:val="heading 1"/>
    <w:basedOn w:val="a1"/>
    <w:next w:val="a0"/>
    <w:link w:val="10"/>
    <w:qFormat/>
    <w:rsid w:val="00266D03"/>
    <w:pPr>
      <w:numPr>
        <w:numId w:val="24"/>
      </w:numPr>
      <w:spacing w:after="240"/>
      <w:outlineLvl w:val="0"/>
    </w:pPr>
    <w:rPr>
      <w:color w:val="232D5C"/>
      <w:sz w:val="44"/>
      <w:szCs w:val="44"/>
    </w:rPr>
  </w:style>
  <w:style w:type="paragraph" w:styleId="2">
    <w:name w:val="heading 2"/>
    <w:basedOn w:val="a0"/>
    <w:next w:val="a0"/>
    <w:link w:val="20"/>
    <w:unhideWhenUsed/>
    <w:qFormat/>
    <w:rsid w:val="00F66FE8"/>
    <w:pPr>
      <w:numPr>
        <w:ilvl w:val="1"/>
        <w:numId w:val="24"/>
      </w:numPr>
      <w:spacing w:before="360"/>
      <w:outlineLvl w:val="1"/>
    </w:pPr>
    <w:rPr>
      <w:rFonts w:ascii="Aptos Display" w:hAnsi="Aptos Display" w:cs="Arial"/>
      <w:sz w:val="32"/>
      <w:szCs w:val="32"/>
    </w:rPr>
  </w:style>
  <w:style w:type="paragraph" w:styleId="3">
    <w:name w:val="heading 3"/>
    <w:basedOn w:val="2"/>
    <w:next w:val="a0"/>
    <w:link w:val="30"/>
    <w:unhideWhenUsed/>
    <w:qFormat/>
    <w:rsid w:val="004B2911"/>
    <w:pPr>
      <w:numPr>
        <w:ilvl w:val="2"/>
      </w:numPr>
      <w:outlineLvl w:val="2"/>
    </w:pPr>
    <w:rPr>
      <w:b/>
      <w:bCs/>
      <w:sz w:val="24"/>
      <w:szCs w:val="24"/>
    </w:rPr>
  </w:style>
  <w:style w:type="paragraph" w:styleId="4">
    <w:name w:val="heading 4"/>
    <w:basedOn w:val="a0"/>
    <w:next w:val="a0"/>
    <w:link w:val="40"/>
    <w:uiPriority w:val="9"/>
    <w:semiHidden/>
    <w:unhideWhenUsed/>
    <w:qFormat/>
    <w:rsid w:val="00BE6E46"/>
    <w:pPr>
      <w:keepNext/>
      <w:keepLines/>
      <w:numPr>
        <w:ilvl w:val="3"/>
        <w:numId w:val="24"/>
      </w:numPr>
      <w:spacing w:before="40" w:after="0"/>
      <w:outlineLvl w:val="3"/>
    </w:pPr>
    <w:rPr>
      <w:rFonts w:eastAsiaTheme="majorEastAsia" w:cstheme="majorBidi"/>
      <w:i/>
      <w:iCs/>
      <w:color w:val="2F5496" w:themeColor="accent1" w:themeShade="BF"/>
    </w:rPr>
  </w:style>
  <w:style w:type="paragraph" w:styleId="5">
    <w:name w:val="heading 5"/>
    <w:basedOn w:val="a0"/>
    <w:next w:val="a0"/>
    <w:link w:val="50"/>
    <w:uiPriority w:val="9"/>
    <w:semiHidden/>
    <w:unhideWhenUsed/>
    <w:qFormat/>
    <w:rsid w:val="00F72CB2"/>
    <w:pPr>
      <w:keepNext/>
      <w:keepLines/>
      <w:numPr>
        <w:ilvl w:val="4"/>
        <w:numId w:val="24"/>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0"/>
    <w:next w:val="a0"/>
    <w:link w:val="60"/>
    <w:uiPriority w:val="9"/>
    <w:semiHidden/>
    <w:unhideWhenUsed/>
    <w:qFormat/>
    <w:rsid w:val="00F72CB2"/>
    <w:pPr>
      <w:keepNext/>
      <w:keepLines/>
      <w:numPr>
        <w:ilvl w:val="5"/>
        <w:numId w:val="24"/>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0"/>
    <w:next w:val="a0"/>
    <w:link w:val="70"/>
    <w:uiPriority w:val="9"/>
    <w:semiHidden/>
    <w:unhideWhenUsed/>
    <w:qFormat/>
    <w:rsid w:val="00F72CB2"/>
    <w:pPr>
      <w:keepNext/>
      <w:keepLines/>
      <w:numPr>
        <w:ilvl w:val="6"/>
        <w:numId w:val="24"/>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0"/>
    <w:next w:val="a0"/>
    <w:link w:val="80"/>
    <w:uiPriority w:val="9"/>
    <w:semiHidden/>
    <w:unhideWhenUsed/>
    <w:qFormat/>
    <w:rsid w:val="00F72CB2"/>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F72CB2"/>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a6"/>
    <w:unhideWhenUsed/>
    <w:rsid w:val="00F02A75"/>
    <w:rPr>
      <w:rFonts w:ascii="Arial" w:hAnsi="Arial" w:cs="Arial"/>
      <w:b/>
      <w:bCs/>
      <w:color w:val="FFFFFF" w:themeColor="background1"/>
      <w:sz w:val="28"/>
      <w:szCs w:val="28"/>
    </w:rPr>
  </w:style>
  <w:style w:type="character" w:customStyle="1" w:styleId="a6">
    <w:name w:val="頁首 字元"/>
    <w:basedOn w:val="a2"/>
    <w:link w:val="a5"/>
    <w:rsid w:val="00F02A75"/>
    <w:rPr>
      <w:rFonts w:ascii="Arial" w:hAnsi="Arial" w:cs="Arial"/>
      <w:b/>
      <w:bCs/>
      <w:color w:val="FFFFFF" w:themeColor="background1"/>
      <w:sz w:val="28"/>
      <w:szCs w:val="28"/>
    </w:rPr>
  </w:style>
  <w:style w:type="paragraph" w:styleId="a7">
    <w:name w:val="footer"/>
    <w:basedOn w:val="a0"/>
    <w:link w:val="a8"/>
    <w:uiPriority w:val="99"/>
    <w:unhideWhenUsed/>
    <w:rsid w:val="0076104A"/>
    <w:pPr>
      <w:tabs>
        <w:tab w:val="center" w:pos="4680"/>
        <w:tab w:val="right" w:pos="9360"/>
      </w:tabs>
    </w:pPr>
  </w:style>
  <w:style w:type="character" w:customStyle="1" w:styleId="a8">
    <w:name w:val="頁尾 字元"/>
    <w:basedOn w:val="a2"/>
    <w:link w:val="a7"/>
    <w:uiPriority w:val="99"/>
    <w:rsid w:val="0076104A"/>
  </w:style>
  <w:style w:type="paragraph" w:styleId="a9">
    <w:name w:val="Title"/>
    <w:basedOn w:val="a0"/>
    <w:next w:val="a0"/>
    <w:link w:val="aa"/>
    <w:qFormat/>
    <w:rsid w:val="004978C0"/>
    <w:pPr>
      <w:spacing w:after="0"/>
      <w:ind w:left="-426" w:right="-703"/>
    </w:pPr>
    <w:rPr>
      <w:rFonts w:ascii="Aptos Display" w:hAnsi="Aptos Display" w:cs="Arial"/>
      <w:b/>
      <w:bCs/>
      <w:noProof/>
      <w:color w:val="FFFFFF" w:themeColor="background1"/>
      <w:sz w:val="48"/>
      <w:szCs w:val="48"/>
    </w:rPr>
  </w:style>
  <w:style w:type="character" w:customStyle="1" w:styleId="aa">
    <w:name w:val="標題 字元"/>
    <w:basedOn w:val="a2"/>
    <w:link w:val="a9"/>
    <w:rsid w:val="004978C0"/>
    <w:rPr>
      <w:rFonts w:ascii="Aptos Display" w:hAnsi="Aptos Display" w:cs="Arial"/>
      <w:b/>
      <w:bCs/>
      <w:noProof/>
      <w:color w:val="FFFFFF" w:themeColor="background1"/>
      <w:sz w:val="48"/>
      <w:szCs w:val="48"/>
    </w:rPr>
  </w:style>
  <w:style w:type="paragraph" w:styleId="a1">
    <w:name w:val="Subtitle"/>
    <w:basedOn w:val="a9"/>
    <w:next w:val="a0"/>
    <w:link w:val="ab"/>
    <w:qFormat/>
    <w:rsid w:val="004978C0"/>
    <w:rPr>
      <w:b w:val="0"/>
      <w:bCs w:val="0"/>
      <w:sz w:val="36"/>
      <w:szCs w:val="36"/>
    </w:rPr>
  </w:style>
  <w:style w:type="character" w:customStyle="1" w:styleId="ab">
    <w:name w:val="副標題 字元"/>
    <w:basedOn w:val="a2"/>
    <w:link w:val="a1"/>
    <w:rsid w:val="004978C0"/>
    <w:rPr>
      <w:rFonts w:ascii="Aptos Display" w:hAnsi="Aptos Display" w:cs="Arial"/>
      <w:noProof/>
      <w:color w:val="FFFFFF" w:themeColor="background1"/>
      <w:sz w:val="36"/>
      <w:szCs w:val="36"/>
    </w:rPr>
  </w:style>
  <w:style w:type="character" w:customStyle="1" w:styleId="10">
    <w:name w:val="標題 1 字元"/>
    <w:basedOn w:val="a2"/>
    <w:link w:val="1"/>
    <w:rsid w:val="00266D03"/>
    <w:rPr>
      <w:rFonts w:ascii="Aptos Display" w:hAnsi="Aptos Display" w:cs="Arial"/>
      <w:noProof/>
      <w:color w:val="232D5C"/>
      <w:sz w:val="44"/>
      <w:szCs w:val="44"/>
    </w:rPr>
  </w:style>
  <w:style w:type="character" w:customStyle="1" w:styleId="20">
    <w:name w:val="標題 2 字元"/>
    <w:basedOn w:val="a2"/>
    <w:link w:val="2"/>
    <w:rsid w:val="00F66FE8"/>
    <w:rPr>
      <w:rFonts w:ascii="Aptos Display" w:hAnsi="Aptos Display" w:cs="Arial"/>
      <w:color w:val="232D5C"/>
      <w:sz w:val="32"/>
      <w:szCs w:val="32"/>
    </w:rPr>
  </w:style>
  <w:style w:type="character" w:customStyle="1" w:styleId="30">
    <w:name w:val="標題 3 字元"/>
    <w:basedOn w:val="a2"/>
    <w:link w:val="3"/>
    <w:rsid w:val="004B2911"/>
    <w:rPr>
      <w:rFonts w:ascii="Aptos Display" w:hAnsi="Aptos Display" w:cs="Arial"/>
      <w:b/>
      <w:bCs/>
      <w:color w:val="232D5C"/>
    </w:rPr>
  </w:style>
  <w:style w:type="character" w:customStyle="1" w:styleId="40">
    <w:name w:val="標題 4 字元"/>
    <w:basedOn w:val="a2"/>
    <w:link w:val="4"/>
    <w:uiPriority w:val="9"/>
    <w:semiHidden/>
    <w:rsid w:val="00BE6E46"/>
    <w:rPr>
      <w:rFonts w:asciiTheme="majorHAnsi" w:eastAsiaTheme="majorEastAsia" w:hAnsiTheme="majorHAnsi" w:cstheme="majorBidi"/>
      <w:i/>
      <w:iCs/>
      <w:color w:val="2F5496" w:themeColor="accent1" w:themeShade="BF"/>
      <w:sz w:val="22"/>
      <w:szCs w:val="22"/>
    </w:rPr>
  </w:style>
  <w:style w:type="paragraph" w:styleId="ac">
    <w:name w:val="Quote"/>
    <w:basedOn w:val="a0"/>
    <w:next w:val="a0"/>
    <w:link w:val="ad"/>
    <w:uiPriority w:val="29"/>
    <w:qFormat/>
    <w:rsid w:val="00F66FE8"/>
    <w:pPr>
      <w:spacing w:before="120" w:line="271" w:lineRule="auto"/>
    </w:pPr>
    <w:rPr>
      <w:rFonts w:ascii="Aptos Display" w:hAnsi="Aptos Display" w:cs="Arial"/>
      <w:color w:val="097C7F"/>
      <w:sz w:val="36"/>
      <w:szCs w:val="36"/>
    </w:rPr>
  </w:style>
  <w:style w:type="character" w:customStyle="1" w:styleId="ad">
    <w:name w:val="引文 字元"/>
    <w:basedOn w:val="a2"/>
    <w:link w:val="ac"/>
    <w:uiPriority w:val="29"/>
    <w:rsid w:val="00F66FE8"/>
    <w:rPr>
      <w:rFonts w:ascii="Aptos Display" w:hAnsi="Aptos Display" w:cs="Arial"/>
      <w:color w:val="097C7F"/>
      <w:sz w:val="36"/>
      <w:szCs w:val="36"/>
    </w:rPr>
  </w:style>
  <w:style w:type="paragraph" w:styleId="ae">
    <w:name w:val="Intense Quote"/>
    <w:basedOn w:val="ac"/>
    <w:next w:val="a0"/>
    <w:link w:val="af"/>
    <w:uiPriority w:val="30"/>
    <w:qFormat/>
    <w:rsid w:val="00903413"/>
    <w:rPr>
      <w:b/>
      <w:bCs/>
      <w:sz w:val="52"/>
      <w:szCs w:val="52"/>
    </w:rPr>
  </w:style>
  <w:style w:type="character" w:customStyle="1" w:styleId="af">
    <w:name w:val="鮮明引文 字元"/>
    <w:basedOn w:val="a2"/>
    <w:link w:val="ae"/>
    <w:uiPriority w:val="30"/>
    <w:rsid w:val="00903413"/>
    <w:rPr>
      <w:rFonts w:ascii="Arial" w:hAnsi="Arial" w:cs="Arial"/>
      <w:b/>
      <w:bCs/>
      <w:color w:val="097C7F"/>
      <w:sz w:val="52"/>
      <w:szCs w:val="52"/>
    </w:rPr>
  </w:style>
  <w:style w:type="paragraph" w:styleId="a">
    <w:name w:val="List Paragraph"/>
    <w:aliases w:val="Bullets Level 1"/>
    <w:basedOn w:val="a0"/>
    <w:uiPriority w:val="34"/>
    <w:qFormat/>
    <w:rsid w:val="00B4461E"/>
    <w:pPr>
      <w:numPr>
        <w:numId w:val="1"/>
      </w:numPr>
      <w:ind w:left="709" w:hanging="284"/>
      <w:contextualSpacing/>
    </w:pPr>
  </w:style>
  <w:style w:type="paragraph" w:customStyle="1" w:styleId="BulletsLevel2">
    <w:name w:val="Bullets Level 2"/>
    <w:basedOn w:val="a"/>
    <w:qFormat/>
    <w:rsid w:val="003D11EC"/>
    <w:pPr>
      <w:numPr>
        <w:ilvl w:val="1"/>
        <w:numId w:val="2"/>
      </w:numPr>
      <w:ind w:left="993" w:hanging="284"/>
    </w:pPr>
  </w:style>
  <w:style w:type="character" w:styleId="af0">
    <w:name w:val="Strong"/>
    <w:basedOn w:val="a2"/>
    <w:uiPriority w:val="22"/>
    <w:qFormat/>
    <w:rsid w:val="009E2A40"/>
    <w:rPr>
      <w:b/>
      <w:bCs/>
    </w:rPr>
  </w:style>
  <w:style w:type="paragraph" w:customStyle="1" w:styleId="BulletsLevel3">
    <w:name w:val="Bullets Level 3"/>
    <w:basedOn w:val="BulletsLevel2"/>
    <w:qFormat/>
    <w:rsid w:val="00B4461E"/>
    <w:pPr>
      <w:numPr>
        <w:ilvl w:val="2"/>
        <w:numId w:val="3"/>
      </w:numPr>
      <w:ind w:left="1276" w:hanging="284"/>
    </w:pPr>
  </w:style>
  <w:style w:type="character" w:styleId="af1">
    <w:name w:val="page number"/>
    <w:basedOn w:val="a2"/>
    <w:unhideWhenUsed/>
    <w:rsid w:val="00D22E31"/>
    <w:rPr>
      <w:b/>
      <w:color w:val="232D5C"/>
    </w:rPr>
  </w:style>
  <w:style w:type="character" w:styleId="af2">
    <w:name w:val="Book Title"/>
    <w:basedOn w:val="a2"/>
    <w:uiPriority w:val="33"/>
    <w:qFormat/>
    <w:rsid w:val="00CB0A38"/>
    <w:rPr>
      <w:b/>
      <w:bCs/>
      <w:i/>
      <w:iCs/>
      <w:spacing w:val="5"/>
    </w:rPr>
  </w:style>
  <w:style w:type="character" w:styleId="af3">
    <w:name w:val="annotation reference"/>
    <w:uiPriority w:val="99"/>
    <w:rsid w:val="00E3109C"/>
    <w:rPr>
      <w:sz w:val="16"/>
      <w:szCs w:val="16"/>
    </w:rPr>
  </w:style>
  <w:style w:type="paragraph" w:styleId="af4">
    <w:name w:val="annotation text"/>
    <w:basedOn w:val="a0"/>
    <w:link w:val="af5"/>
    <w:uiPriority w:val="99"/>
    <w:rsid w:val="00E3109C"/>
    <w:pPr>
      <w:spacing w:after="0"/>
    </w:pPr>
    <w:rPr>
      <w:rFonts w:ascii="Times New Roman" w:eastAsia="Times New Roman" w:hAnsi="Times New Roman" w:cs="Times New Roman"/>
      <w:color w:val="auto"/>
      <w:sz w:val="20"/>
      <w:szCs w:val="20"/>
      <w:lang w:val="en-US"/>
    </w:rPr>
  </w:style>
  <w:style w:type="character" w:customStyle="1" w:styleId="af5">
    <w:name w:val="註解文字 字元"/>
    <w:basedOn w:val="a2"/>
    <w:link w:val="af4"/>
    <w:uiPriority w:val="99"/>
    <w:rsid w:val="00E3109C"/>
    <w:rPr>
      <w:rFonts w:ascii="Times New Roman" w:eastAsia="Times New Roman" w:hAnsi="Times New Roman" w:cs="Times New Roman"/>
      <w:sz w:val="20"/>
      <w:szCs w:val="20"/>
      <w:lang w:val="en-US"/>
    </w:rPr>
  </w:style>
  <w:style w:type="paragraph" w:styleId="af6">
    <w:name w:val="annotation subject"/>
    <w:basedOn w:val="af4"/>
    <w:next w:val="af4"/>
    <w:link w:val="af7"/>
    <w:rsid w:val="00E3109C"/>
    <w:rPr>
      <w:b/>
      <w:bCs/>
    </w:rPr>
  </w:style>
  <w:style w:type="character" w:customStyle="1" w:styleId="af7">
    <w:name w:val="註解主旨 字元"/>
    <w:basedOn w:val="af5"/>
    <w:link w:val="af6"/>
    <w:rsid w:val="00E3109C"/>
    <w:rPr>
      <w:rFonts w:ascii="Times New Roman" w:eastAsia="Times New Roman" w:hAnsi="Times New Roman" w:cs="Times New Roman"/>
      <w:b/>
      <w:bCs/>
      <w:sz w:val="20"/>
      <w:szCs w:val="20"/>
      <w:lang w:val="en-US"/>
    </w:rPr>
  </w:style>
  <w:style w:type="paragraph" w:styleId="af8">
    <w:name w:val="Balloon Text"/>
    <w:basedOn w:val="a0"/>
    <w:link w:val="af9"/>
    <w:rsid w:val="00E3109C"/>
    <w:pPr>
      <w:spacing w:after="0"/>
    </w:pPr>
    <w:rPr>
      <w:rFonts w:ascii="Tahoma" w:eastAsia="Times New Roman" w:hAnsi="Tahoma" w:cs="Times New Roman"/>
      <w:color w:val="auto"/>
      <w:sz w:val="16"/>
      <w:szCs w:val="16"/>
      <w:lang w:val="en-US"/>
    </w:rPr>
  </w:style>
  <w:style w:type="character" w:customStyle="1" w:styleId="af9">
    <w:name w:val="註解方塊文字 字元"/>
    <w:basedOn w:val="a2"/>
    <w:link w:val="af8"/>
    <w:rsid w:val="00E3109C"/>
    <w:rPr>
      <w:rFonts w:ascii="Tahoma" w:eastAsia="Times New Roman" w:hAnsi="Tahoma" w:cs="Times New Roman"/>
      <w:sz w:val="16"/>
      <w:szCs w:val="16"/>
      <w:lang w:val="en-US"/>
    </w:rPr>
  </w:style>
  <w:style w:type="paragraph" w:customStyle="1" w:styleId="Heading2Codebook">
    <w:name w:val="Heading 2 Codebook"/>
    <w:basedOn w:val="2"/>
    <w:link w:val="Heading2CodebookChar"/>
    <w:rsid w:val="00E3109C"/>
    <w:pPr>
      <w:keepNext/>
      <w:numPr>
        <w:numId w:val="4"/>
      </w:numPr>
      <w:spacing w:before="240"/>
    </w:pPr>
    <w:rPr>
      <w:rFonts w:ascii="Arial" w:eastAsia="Times New Roman" w:hAnsi="Arial" w:cs="Times New Roman"/>
      <w:bCs/>
      <w:iCs/>
      <w:color w:val="auto"/>
      <w:szCs w:val="28"/>
      <w:lang w:val="en-US"/>
    </w:rPr>
  </w:style>
  <w:style w:type="paragraph" w:styleId="afa">
    <w:name w:val="TOC Heading"/>
    <w:basedOn w:val="1"/>
    <w:next w:val="a0"/>
    <w:uiPriority w:val="39"/>
    <w:unhideWhenUsed/>
    <w:qFormat/>
    <w:rsid w:val="00C44BC5"/>
    <w:pPr>
      <w:keepNext/>
      <w:keepLines/>
      <w:spacing w:before="240" w:after="0" w:line="259" w:lineRule="auto"/>
      <w:ind w:right="0"/>
      <w:outlineLvl w:val="9"/>
    </w:pPr>
    <w:rPr>
      <w:rFonts w:eastAsia="Times New Roman" w:cs="Times New Roman"/>
      <w:noProof w:val="0"/>
      <w:color w:val="2E74B5"/>
      <w:sz w:val="32"/>
      <w:szCs w:val="32"/>
      <w:lang w:val="en-US"/>
    </w:rPr>
  </w:style>
  <w:style w:type="character" w:customStyle="1" w:styleId="Heading2CodebookChar">
    <w:name w:val="Heading 2 Codebook Char"/>
    <w:link w:val="Heading2Codebook"/>
    <w:rsid w:val="00E3109C"/>
    <w:rPr>
      <w:rFonts w:ascii="Arial" w:eastAsia="Times New Roman" w:hAnsi="Arial" w:cs="Times New Roman"/>
      <w:bCs/>
      <w:iCs/>
      <w:sz w:val="32"/>
      <w:szCs w:val="28"/>
      <w:lang w:val="en-US"/>
    </w:rPr>
  </w:style>
  <w:style w:type="paragraph" w:styleId="11">
    <w:name w:val="toc 1"/>
    <w:basedOn w:val="a0"/>
    <w:next w:val="a0"/>
    <w:autoRedefine/>
    <w:uiPriority w:val="39"/>
    <w:rsid w:val="00A90956"/>
    <w:pPr>
      <w:tabs>
        <w:tab w:val="left" w:pos="426"/>
        <w:tab w:val="right" w:leader="dot" w:pos="12950"/>
      </w:tabs>
      <w:spacing w:before="120" w:after="120"/>
    </w:pPr>
    <w:rPr>
      <w:rFonts w:ascii="Aptos Display" w:eastAsia="Times New Roman" w:hAnsi="Aptos Display" w:cs="Calibri"/>
      <w:b/>
      <w:bCs/>
      <w:noProof/>
      <w:szCs w:val="24"/>
      <w:lang w:val="en-US"/>
    </w:rPr>
  </w:style>
  <w:style w:type="character" w:styleId="afb">
    <w:name w:val="Hyperlink"/>
    <w:uiPriority w:val="99"/>
    <w:unhideWhenUsed/>
    <w:rsid w:val="00E3109C"/>
    <w:rPr>
      <w:color w:val="0563C1"/>
      <w:u w:val="single"/>
    </w:rPr>
  </w:style>
  <w:style w:type="paragraph" w:styleId="21">
    <w:name w:val="toc 2"/>
    <w:basedOn w:val="a0"/>
    <w:next w:val="a0"/>
    <w:autoRedefine/>
    <w:uiPriority w:val="39"/>
    <w:rsid w:val="00A90956"/>
    <w:pPr>
      <w:tabs>
        <w:tab w:val="left" w:pos="1134"/>
        <w:tab w:val="right" w:leader="dot" w:pos="12950"/>
      </w:tabs>
      <w:spacing w:after="0"/>
      <w:ind w:left="425"/>
    </w:pPr>
    <w:rPr>
      <w:rFonts w:ascii="Aptos Display" w:eastAsia="Times New Roman" w:hAnsi="Aptos Display"/>
      <w:noProof/>
      <w:szCs w:val="24"/>
    </w:rPr>
  </w:style>
  <w:style w:type="paragraph" w:styleId="afc">
    <w:name w:val="Revision"/>
    <w:hidden/>
    <w:uiPriority w:val="99"/>
    <w:semiHidden/>
    <w:rsid w:val="00E3109C"/>
    <w:rPr>
      <w:rFonts w:ascii="Times New Roman" w:eastAsia="Times New Roman" w:hAnsi="Times New Roman" w:cs="Times New Roman"/>
      <w:lang w:val="en-US"/>
    </w:rPr>
  </w:style>
  <w:style w:type="table" w:styleId="afd">
    <w:name w:val="Table Grid"/>
    <w:basedOn w:val="a3"/>
    <w:rsid w:val="00E3109C"/>
    <w:rPr>
      <w:rFonts w:ascii="Times New Roman" w:eastAsia="Times New Roman" w:hAnsi="Times New Roman" w:cs="Times New Roman"/>
      <w:sz w:val="20"/>
      <w:szCs w:val="20"/>
      <w:lang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e">
    <w:name w:val="Unresolved Mention"/>
    <w:basedOn w:val="a2"/>
    <w:uiPriority w:val="99"/>
    <w:semiHidden/>
    <w:unhideWhenUsed/>
    <w:rsid w:val="00E3109C"/>
    <w:rPr>
      <w:color w:val="605E5C"/>
      <w:shd w:val="clear" w:color="auto" w:fill="E1DFDD"/>
    </w:rPr>
  </w:style>
  <w:style w:type="character" w:customStyle="1" w:styleId="normaltextrun">
    <w:name w:val="normaltextrun"/>
    <w:basedOn w:val="a2"/>
    <w:rsid w:val="00E3109C"/>
  </w:style>
  <w:style w:type="paragraph" w:styleId="aff">
    <w:name w:val="footnote text"/>
    <w:basedOn w:val="a0"/>
    <w:link w:val="aff0"/>
    <w:uiPriority w:val="99"/>
    <w:unhideWhenUsed/>
    <w:rsid w:val="00D020D2"/>
    <w:pPr>
      <w:spacing w:after="0"/>
    </w:pPr>
    <w:rPr>
      <w:rFonts w:eastAsia="Times New Roman" w:cs="Times New Roman"/>
      <w:sz w:val="20"/>
      <w:szCs w:val="20"/>
      <w:lang w:val="en-US"/>
    </w:rPr>
  </w:style>
  <w:style w:type="character" w:customStyle="1" w:styleId="aff0">
    <w:name w:val="註腳文字 字元"/>
    <w:basedOn w:val="a2"/>
    <w:link w:val="aff"/>
    <w:uiPriority w:val="99"/>
    <w:rsid w:val="00D020D2"/>
    <w:rPr>
      <w:rFonts w:ascii="Aptos Light" w:eastAsia="Times New Roman" w:hAnsi="Aptos Light" w:cs="Times New Roman"/>
      <w:color w:val="232D5C"/>
      <w:sz w:val="20"/>
      <w:szCs w:val="20"/>
      <w:lang w:val="en-US"/>
    </w:rPr>
  </w:style>
  <w:style w:type="character" w:styleId="aff1">
    <w:name w:val="footnote reference"/>
    <w:basedOn w:val="a2"/>
    <w:uiPriority w:val="99"/>
    <w:semiHidden/>
    <w:unhideWhenUsed/>
    <w:rsid w:val="00D020D2"/>
    <w:rPr>
      <w:rFonts w:ascii="Aptos Light" w:hAnsi="Aptos Light"/>
      <w:sz w:val="20"/>
      <w:vertAlign w:val="superscript"/>
    </w:rPr>
  </w:style>
  <w:style w:type="paragraph" w:customStyle="1" w:styleId="paragraph">
    <w:name w:val="paragraph"/>
    <w:basedOn w:val="a0"/>
    <w:rsid w:val="00E3109C"/>
    <w:pPr>
      <w:spacing w:before="100" w:beforeAutospacing="1" w:after="100" w:afterAutospacing="1"/>
    </w:pPr>
    <w:rPr>
      <w:rFonts w:ascii="Times New Roman" w:eastAsia="Times New Roman" w:hAnsi="Times New Roman" w:cs="Times New Roman"/>
      <w:color w:val="auto"/>
      <w:sz w:val="24"/>
      <w:szCs w:val="24"/>
      <w:lang w:eastAsia="en-CA"/>
    </w:rPr>
  </w:style>
  <w:style w:type="character" w:customStyle="1" w:styleId="mathspan">
    <w:name w:val="mathspan"/>
    <w:basedOn w:val="a2"/>
    <w:rsid w:val="00E3109C"/>
  </w:style>
  <w:style w:type="character" w:customStyle="1" w:styleId="scxw21693274">
    <w:name w:val="scxw21693274"/>
    <w:basedOn w:val="a2"/>
    <w:rsid w:val="00E3109C"/>
  </w:style>
  <w:style w:type="character" w:customStyle="1" w:styleId="mi">
    <w:name w:val="mi"/>
    <w:basedOn w:val="a2"/>
    <w:rsid w:val="00E3109C"/>
  </w:style>
  <w:style w:type="character" w:customStyle="1" w:styleId="mn">
    <w:name w:val="mn"/>
    <w:basedOn w:val="a2"/>
    <w:rsid w:val="00E3109C"/>
  </w:style>
  <w:style w:type="character" w:customStyle="1" w:styleId="eop">
    <w:name w:val="eop"/>
    <w:basedOn w:val="a2"/>
    <w:rsid w:val="00E3109C"/>
  </w:style>
  <w:style w:type="character" w:customStyle="1" w:styleId="mo">
    <w:name w:val="mo"/>
    <w:basedOn w:val="a2"/>
    <w:rsid w:val="00E3109C"/>
  </w:style>
  <w:style w:type="character" w:customStyle="1" w:styleId="equationplaceholdertext">
    <w:name w:val="equationplaceholdertext"/>
    <w:basedOn w:val="a2"/>
    <w:rsid w:val="00E3109C"/>
  </w:style>
  <w:style w:type="character" w:styleId="aff2">
    <w:name w:val="Mention"/>
    <w:basedOn w:val="a2"/>
    <w:uiPriority w:val="99"/>
    <w:unhideWhenUsed/>
    <w:rsid w:val="00E3109C"/>
    <w:rPr>
      <w:color w:val="2B579A"/>
      <w:shd w:val="clear" w:color="auto" w:fill="E6E6E6"/>
    </w:rPr>
  </w:style>
  <w:style w:type="character" w:customStyle="1" w:styleId="tabchar">
    <w:name w:val="tabchar"/>
    <w:basedOn w:val="a2"/>
    <w:rsid w:val="00E3109C"/>
  </w:style>
  <w:style w:type="character" w:customStyle="1" w:styleId="superscript">
    <w:name w:val="superscript"/>
    <w:basedOn w:val="a2"/>
    <w:rsid w:val="00E3109C"/>
  </w:style>
  <w:style w:type="character" w:customStyle="1" w:styleId="scxw55946937">
    <w:name w:val="scxw55946937"/>
    <w:basedOn w:val="a2"/>
    <w:rsid w:val="00E3109C"/>
  </w:style>
  <w:style w:type="character" w:customStyle="1" w:styleId="findhit">
    <w:name w:val="findhit"/>
    <w:basedOn w:val="a2"/>
    <w:rsid w:val="00E3109C"/>
  </w:style>
  <w:style w:type="table" w:styleId="12">
    <w:name w:val="Plain Table 1"/>
    <w:basedOn w:val="a3"/>
    <w:uiPriority w:val="41"/>
    <w:rsid w:val="00E3109C"/>
    <w:rPr>
      <w:rFonts w:ascii="Times New Roman" w:eastAsia="Times New Roman" w:hAnsi="Times New Roman" w:cs="Times New Roman"/>
      <w:sz w:val="20"/>
      <w:szCs w:val="20"/>
      <w:lang w:eastAsia="en-C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f3">
    <w:name w:val="Grid Table Light"/>
    <w:basedOn w:val="a3"/>
    <w:uiPriority w:val="40"/>
    <w:rsid w:val="00E3109C"/>
    <w:rPr>
      <w:rFonts w:ascii="Times New Roman" w:eastAsia="Times New Roman" w:hAnsi="Times New Roman" w:cs="Times New Roman"/>
      <w:sz w:val="20"/>
      <w:szCs w:val="20"/>
      <w:lang w:eastAsia="en-C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f4">
    <w:name w:val="FollowedHyperlink"/>
    <w:basedOn w:val="a2"/>
    <w:semiHidden/>
    <w:unhideWhenUsed/>
    <w:rsid w:val="00E3109C"/>
    <w:rPr>
      <w:color w:val="954F72" w:themeColor="followedHyperlink"/>
      <w:u w:val="single"/>
    </w:rPr>
  </w:style>
  <w:style w:type="paragraph" w:styleId="31">
    <w:name w:val="toc 3"/>
    <w:basedOn w:val="a0"/>
    <w:next w:val="a0"/>
    <w:autoRedefine/>
    <w:uiPriority w:val="39"/>
    <w:unhideWhenUsed/>
    <w:rsid w:val="00770177"/>
    <w:pPr>
      <w:spacing w:after="100"/>
      <w:ind w:left="440"/>
    </w:pPr>
  </w:style>
  <w:style w:type="paragraph" w:styleId="51">
    <w:name w:val="toc 5"/>
    <w:basedOn w:val="a0"/>
    <w:next w:val="a0"/>
    <w:autoRedefine/>
    <w:uiPriority w:val="39"/>
    <w:semiHidden/>
    <w:unhideWhenUsed/>
    <w:rsid w:val="004F7053"/>
    <w:pPr>
      <w:spacing w:after="100"/>
      <w:ind w:left="880"/>
    </w:pPr>
  </w:style>
  <w:style w:type="character" w:customStyle="1" w:styleId="50">
    <w:name w:val="標題 5 字元"/>
    <w:basedOn w:val="a2"/>
    <w:link w:val="5"/>
    <w:uiPriority w:val="9"/>
    <w:semiHidden/>
    <w:rsid w:val="00F72CB2"/>
    <w:rPr>
      <w:rFonts w:asciiTheme="majorHAnsi" w:eastAsiaTheme="majorEastAsia" w:hAnsiTheme="majorHAnsi" w:cstheme="majorBidi"/>
      <w:color w:val="2F5496" w:themeColor="accent1" w:themeShade="BF"/>
      <w:sz w:val="22"/>
      <w:szCs w:val="22"/>
    </w:rPr>
  </w:style>
  <w:style w:type="character" w:customStyle="1" w:styleId="60">
    <w:name w:val="標題 6 字元"/>
    <w:basedOn w:val="a2"/>
    <w:link w:val="6"/>
    <w:uiPriority w:val="9"/>
    <w:semiHidden/>
    <w:rsid w:val="00F72CB2"/>
    <w:rPr>
      <w:rFonts w:asciiTheme="majorHAnsi" w:eastAsiaTheme="majorEastAsia" w:hAnsiTheme="majorHAnsi" w:cstheme="majorBidi"/>
      <w:color w:val="1F3763" w:themeColor="accent1" w:themeShade="7F"/>
      <w:sz w:val="22"/>
      <w:szCs w:val="22"/>
    </w:rPr>
  </w:style>
  <w:style w:type="character" w:customStyle="1" w:styleId="70">
    <w:name w:val="標題 7 字元"/>
    <w:basedOn w:val="a2"/>
    <w:link w:val="7"/>
    <w:uiPriority w:val="9"/>
    <w:semiHidden/>
    <w:rsid w:val="00F72CB2"/>
    <w:rPr>
      <w:rFonts w:asciiTheme="majorHAnsi" w:eastAsiaTheme="majorEastAsia" w:hAnsiTheme="majorHAnsi" w:cstheme="majorBidi"/>
      <w:i/>
      <w:iCs/>
      <w:color w:val="1F3763" w:themeColor="accent1" w:themeShade="7F"/>
      <w:sz w:val="22"/>
      <w:szCs w:val="22"/>
    </w:rPr>
  </w:style>
  <w:style w:type="character" w:customStyle="1" w:styleId="80">
    <w:name w:val="標題 8 字元"/>
    <w:basedOn w:val="a2"/>
    <w:link w:val="8"/>
    <w:uiPriority w:val="9"/>
    <w:semiHidden/>
    <w:rsid w:val="00F72CB2"/>
    <w:rPr>
      <w:rFonts w:asciiTheme="majorHAnsi" w:eastAsiaTheme="majorEastAsia" w:hAnsiTheme="majorHAnsi" w:cstheme="majorBidi"/>
      <w:color w:val="272727" w:themeColor="text1" w:themeTint="D8"/>
      <w:sz w:val="21"/>
      <w:szCs w:val="21"/>
    </w:rPr>
  </w:style>
  <w:style w:type="character" w:customStyle="1" w:styleId="90">
    <w:name w:val="標題 9 字元"/>
    <w:basedOn w:val="a2"/>
    <w:link w:val="9"/>
    <w:uiPriority w:val="9"/>
    <w:semiHidden/>
    <w:rsid w:val="00F72CB2"/>
    <w:rPr>
      <w:rFonts w:asciiTheme="majorHAnsi" w:eastAsiaTheme="majorEastAsia" w:hAnsiTheme="majorHAnsi" w:cstheme="majorBidi"/>
      <w:i/>
      <w:iCs/>
      <w:color w:val="272727" w:themeColor="text1" w:themeTint="D8"/>
      <w:sz w:val="21"/>
      <w:szCs w:val="21"/>
    </w:rPr>
  </w:style>
  <w:style w:type="paragraph" w:styleId="aff5">
    <w:name w:val="caption"/>
    <w:basedOn w:val="a0"/>
    <w:next w:val="a0"/>
    <w:uiPriority w:val="35"/>
    <w:unhideWhenUsed/>
    <w:qFormat/>
    <w:rsid w:val="004A397F"/>
    <w:pPr>
      <w:spacing w:after="200"/>
    </w:pPr>
    <w:rPr>
      <w:i/>
      <w:iCs/>
      <w:color w:val="44546A" w:themeColor="text2"/>
    </w:rPr>
  </w:style>
  <w:style w:type="character" w:styleId="aff6">
    <w:name w:val="Placeholder Text"/>
    <w:basedOn w:val="a2"/>
    <w:uiPriority w:val="99"/>
    <w:semiHidden/>
    <w:rsid w:val="00E2153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7291338">
      <w:bodyDiv w:val="1"/>
      <w:marLeft w:val="0"/>
      <w:marRight w:val="0"/>
      <w:marTop w:val="0"/>
      <w:marBottom w:val="0"/>
      <w:divBdr>
        <w:top w:val="none" w:sz="0" w:space="0" w:color="auto"/>
        <w:left w:val="none" w:sz="0" w:space="0" w:color="auto"/>
        <w:bottom w:val="none" w:sz="0" w:space="0" w:color="auto"/>
        <w:right w:val="none" w:sz="0" w:space="0" w:color="auto"/>
      </w:divBdr>
      <w:divsChild>
        <w:div w:id="409960290">
          <w:marLeft w:val="0"/>
          <w:marRight w:val="0"/>
          <w:marTop w:val="0"/>
          <w:marBottom w:val="0"/>
          <w:divBdr>
            <w:top w:val="none" w:sz="0" w:space="0" w:color="auto"/>
            <w:left w:val="none" w:sz="0" w:space="0" w:color="auto"/>
            <w:bottom w:val="none" w:sz="0" w:space="0" w:color="auto"/>
            <w:right w:val="none" w:sz="0" w:space="0" w:color="auto"/>
          </w:divBdr>
          <w:divsChild>
            <w:div w:id="1662735730">
              <w:marLeft w:val="0"/>
              <w:marRight w:val="0"/>
              <w:marTop w:val="0"/>
              <w:marBottom w:val="0"/>
              <w:divBdr>
                <w:top w:val="none" w:sz="0" w:space="0" w:color="auto"/>
                <w:left w:val="none" w:sz="0" w:space="0" w:color="auto"/>
                <w:bottom w:val="none" w:sz="0" w:space="0" w:color="auto"/>
                <w:right w:val="none" w:sz="0" w:space="0" w:color="auto"/>
              </w:divBdr>
              <w:divsChild>
                <w:div w:id="939991185">
                  <w:marLeft w:val="0"/>
                  <w:marRight w:val="0"/>
                  <w:marTop w:val="0"/>
                  <w:marBottom w:val="0"/>
                  <w:divBdr>
                    <w:top w:val="none" w:sz="0" w:space="0" w:color="auto"/>
                    <w:left w:val="none" w:sz="0" w:space="0" w:color="auto"/>
                    <w:bottom w:val="none" w:sz="0" w:space="0" w:color="auto"/>
                    <w:right w:val="none" w:sz="0" w:space="0" w:color="auto"/>
                  </w:divBdr>
                  <w:divsChild>
                    <w:div w:id="1720011596">
                      <w:marLeft w:val="0"/>
                      <w:marRight w:val="0"/>
                      <w:marTop w:val="0"/>
                      <w:marBottom w:val="0"/>
                      <w:divBdr>
                        <w:top w:val="none" w:sz="0" w:space="0" w:color="auto"/>
                        <w:left w:val="none" w:sz="0" w:space="0" w:color="auto"/>
                        <w:bottom w:val="none" w:sz="0" w:space="0" w:color="auto"/>
                        <w:right w:val="none" w:sz="0" w:space="0" w:color="auto"/>
                      </w:divBdr>
                      <w:divsChild>
                        <w:div w:id="593173679">
                          <w:marLeft w:val="0"/>
                          <w:marRight w:val="0"/>
                          <w:marTop w:val="0"/>
                          <w:marBottom w:val="0"/>
                          <w:divBdr>
                            <w:top w:val="none" w:sz="0" w:space="0" w:color="auto"/>
                            <w:left w:val="none" w:sz="0" w:space="0" w:color="auto"/>
                            <w:bottom w:val="none" w:sz="0" w:space="0" w:color="auto"/>
                            <w:right w:val="none" w:sz="0" w:space="0" w:color="auto"/>
                          </w:divBdr>
                          <w:divsChild>
                            <w:div w:id="211990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6867836">
      <w:bodyDiv w:val="1"/>
      <w:marLeft w:val="0"/>
      <w:marRight w:val="0"/>
      <w:marTop w:val="0"/>
      <w:marBottom w:val="0"/>
      <w:divBdr>
        <w:top w:val="none" w:sz="0" w:space="0" w:color="auto"/>
        <w:left w:val="none" w:sz="0" w:space="0" w:color="auto"/>
        <w:bottom w:val="none" w:sz="0" w:space="0" w:color="auto"/>
        <w:right w:val="none" w:sz="0" w:space="0" w:color="auto"/>
      </w:divBdr>
      <w:divsChild>
        <w:div w:id="1737314707">
          <w:marLeft w:val="0"/>
          <w:marRight w:val="0"/>
          <w:marTop w:val="0"/>
          <w:marBottom w:val="0"/>
          <w:divBdr>
            <w:top w:val="none" w:sz="0" w:space="0" w:color="auto"/>
            <w:left w:val="none" w:sz="0" w:space="0" w:color="auto"/>
            <w:bottom w:val="none" w:sz="0" w:space="0" w:color="auto"/>
            <w:right w:val="none" w:sz="0" w:space="0" w:color="auto"/>
          </w:divBdr>
          <w:divsChild>
            <w:div w:id="330840681">
              <w:marLeft w:val="0"/>
              <w:marRight w:val="0"/>
              <w:marTop w:val="0"/>
              <w:marBottom w:val="0"/>
              <w:divBdr>
                <w:top w:val="none" w:sz="0" w:space="0" w:color="auto"/>
                <w:left w:val="none" w:sz="0" w:space="0" w:color="auto"/>
                <w:bottom w:val="none" w:sz="0" w:space="0" w:color="auto"/>
                <w:right w:val="none" w:sz="0" w:space="0" w:color="auto"/>
              </w:divBdr>
              <w:divsChild>
                <w:div w:id="2017147965">
                  <w:marLeft w:val="0"/>
                  <w:marRight w:val="0"/>
                  <w:marTop w:val="0"/>
                  <w:marBottom w:val="0"/>
                  <w:divBdr>
                    <w:top w:val="none" w:sz="0" w:space="0" w:color="auto"/>
                    <w:left w:val="none" w:sz="0" w:space="0" w:color="auto"/>
                    <w:bottom w:val="none" w:sz="0" w:space="0" w:color="auto"/>
                    <w:right w:val="none" w:sz="0" w:space="0" w:color="auto"/>
                  </w:divBdr>
                  <w:divsChild>
                    <w:div w:id="1486628389">
                      <w:marLeft w:val="0"/>
                      <w:marRight w:val="0"/>
                      <w:marTop w:val="0"/>
                      <w:marBottom w:val="0"/>
                      <w:divBdr>
                        <w:top w:val="none" w:sz="0" w:space="0" w:color="auto"/>
                        <w:left w:val="none" w:sz="0" w:space="0" w:color="auto"/>
                        <w:bottom w:val="none" w:sz="0" w:space="0" w:color="auto"/>
                        <w:right w:val="none" w:sz="0" w:space="0" w:color="auto"/>
                      </w:divBdr>
                      <w:divsChild>
                        <w:div w:id="571698836">
                          <w:marLeft w:val="0"/>
                          <w:marRight w:val="0"/>
                          <w:marTop w:val="0"/>
                          <w:marBottom w:val="0"/>
                          <w:divBdr>
                            <w:top w:val="none" w:sz="0" w:space="0" w:color="auto"/>
                            <w:left w:val="none" w:sz="0" w:space="0" w:color="auto"/>
                            <w:bottom w:val="none" w:sz="0" w:space="0" w:color="auto"/>
                            <w:right w:val="none" w:sz="0" w:space="0" w:color="auto"/>
                          </w:divBdr>
                          <w:divsChild>
                            <w:div w:id="106641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5269883">
      <w:bodyDiv w:val="1"/>
      <w:marLeft w:val="0"/>
      <w:marRight w:val="0"/>
      <w:marTop w:val="0"/>
      <w:marBottom w:val="0"/>
      <w:divBdr>
        <w:top w:val="none" w:sz="0" w:space="0" w:color="auto"/>
        <w:left w:val="none" w:sz="0" w:space="0" w:color="auto"/>
        <w:bottom w:val="none" w:sz="0" w:space="0" w:color="auto"/>
        <w:right w:val="none" w:sz="0" w:space="0" w:color="auto"/>
      </w:divBdr>
      <w:divsChild>
        <w:div w:id="232356670">
          <w:marLeft w:val="0"/>
          <w:marRight w:val="0"/>
          <w:marTop w:val="0"/>
          <w:marBottom w:val="0"/>
          <w:divBdr>
            <w:top w:val="none" w:sz="0" w:space="0" w:color="auto"/>
            <w:left w:val="none" w:sz="0" w:space="0" w:color="auto"/>
            <w:bottom w:val="none" w:sz="0" w:space="0" w:color="auto"/>
            <w:right w:val="none" w:sz="0" w:space="0" w:color="auto"/>
          </w:divBdr>
          <w:divsChild>
            <w:div w:id="2027511014">
              <w:marLeft w:val="0"/>
              <w:marRight w:val="0"/>
              <w:marTop w:val="0"/>
              <w:marBottom w:val="0"/>
              <w:divBdr>
                <w:top w:val="none" w:sz="0" w:space="0" w:color="auto"/>
                <w:left w:val="none" w:sz="0" w:space="0" w:color="auto"/>
                <w:bottom w:val="none" w:sz="0" w:space="0" w:color="auto"/>
                <w:right w:val="none" w:sz="0" w:space="0" w:color="auto"/>
              </w:divBdr>
              <w:divsChild>
                <w:div w:id="1649699534">
                  <w:marLeft w:val="0"/>
                  <w:marRight w:val="0"/>
                  <w:marTop w:val="0"/>
                  <w:marBottom w:val="0"/>
                  <w:divBdr>
                    <w:top w:val="none" w:sz="0" w:space="0" w:color="auto"/>
                    <w:left w:val="none" w:sz="0" w:space="0" w:color="auto"/>
                    <w:bottom w:val="none" w:sz="0" w:space="0" w:color="auto"/>
                    <w:right w:val="none" w:sz="0" w:space="0" w:color="auto"/>
                  </w:divBdr>
                  <w:divsChild>
                    <w:div w:id="13988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691565">
          <w:marLeft w:val="0"/>
          <w:marRight w:val="0"/>
          <w:marTop w:val="0"/>
          <w:marBottom w:val="0"/>
          <w:divBdr>
            <w:top w:val="none" w:sz="0" w:space="0" w:color="auto"/>
            <w:left w:val="none" w:sz="0" w:space="0" w:color="auto"/>
            <w:bottom w:val="none" w:sz="0" w:space="0" w:color="auto"/>
            <w:right w:val="none" w:sz="0" w:space="0" w:color="auto"/>
          </w:divBdr>
          <w:divsChild>
            <w:div w:id="513031378">
              <w:marLeft w:val="0"/>
              <w:marRight w:val="0"/>
              <w:marTop w:val="0"/>
              <w:marBottom w:val="0"/>
              <w:divBdr>
                <w:top w:val="none" w:sz="0" w:space="0" w:color="auto"/>
                <w:left w:val="none" w:sz="0" w:space="0" w:color="auto"/>
                <w:bottom w:val="none" w:sz="0" w:space="0" w:color="auto"/>
                <w:right w:val="none" w:sz="0" w:space="0" w:color="auto"/>
              </w:divBdr>
              <w:divsChild>
                <w:div w:id="485322924">
                  <w:marLeft w:val="0"/>
                  <w:marRight w:val="0"/>
                  <w:marTop w:val="0"/>
                  <w:marBottom w:val="0"/>
                  <w:divBdr>
                    <w:top w:val="none" w:sz="0" w:space="0" w:color="auto"/>
                    <w:left w:val="none" w:sz="0" w:space="0" w:color="auto"/>
                    <w:bottom w:val="none" w:sz="0" w:space="0" w:color="auto"/>
                    <w:right w:val="none" w:sz="0" w:space="0" w:color="auto"/>
                  </w:divBdr>
                  <w:divsChild>
                    <w:div w:id="173303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271859">
      <w:bodyDiv w:val="1"/>
      <w:marLeft w:val="0"/>
      <w:marRight w:val="0"/>
      <w:marTop w:val="0"/>
      <w:marBottom w:val="0"/>
      <w:divBdr>
        <w:top w:val="none" w:sz="0" w:space="0" w:color="auto"/>
        <w:left w:val="none" w:sz="0" w:space="0" w:color="auto"/>
        <w:bottom w:val="none" w:sz="0" w:space="0" w:color="auto"/>
        <w:right w:val="none" w:sz="0" w:space="0" w:color="auto"/>
      </w:divBdr>
      <w:divsChild>
        <w:div w:id="1473474556">
          <w:marLeft w:val="0"/>
          <w:marRight w:val="0"/>
          <w:marTop w:val="0"/>
          <w:marBottom w:val="0"/>
          <w:divBdr>
            <w:top w:val="none" w:sz="0" w:space="0" w:color="auto"/>
            <w:left w:val="none" w:sz="0" w:space="0" w:color="auto"/>
            <w:bottom w:val="none" w:sz="0" w:space="0" w:color="auto"/>
            <w:right w:val="none" w:sz="0" w:space="0" w:color="auto"/>
          </w:divBdr>
          <w:divsChild>
            <w:div w:id="1526626702">
              <w:marLeft w:val="0"/>
              <w:marRight w:val="0"/>
              <w:marTop w:val="0"/>
              <w:marBottom w:val="0"/>
              <w:divBdr>
                <w:top w:val="none" w:sz="0" w:space="0" w:color="auto"/>
                <w:left w:val="none" w:sz="0" w:space="0" w:color="auto"/>
                <w:bottom w:val="none" w:sz="0" w:space="0" w:color="auto"/>
                <w:right w:val="none" w:sz="0" w:space="0" w:color="auto"/>
              </w:divBdr>
              <w:divsChild>
                <w:div w:id="900989934">
                  <w:marLeft w:val="0"/>
                  <w:marRight w:val="0"/>
                  <w:marTop w:val="0"/>
                  <w:marBottom w:val="0"/>
                  <w:divBdr>
                    <w:top w:val="none" w:sz="0" w:space="0" w:color="auto"/>
                    <w:left w:val="none" w:sz="0" w:space="0" w:color="auto"/>
                    <w:bottom w:val="none" w:sz="0" w:space="0" w:color="auto"/>
                    <w:right w:val="none" w:sz="0" w:space="0" w:color="auto"/>
                  </w:divBdr>
                  <w:divsChild>
                    <w:div w:id="2045056303">
                      <w:marLeft w:val="0"/>
                      <w:marRight w:val="0"/>
                      <w:marTop w:val="0"/>
                      <w:marBottom w:val="0"/>
                      <w:divBdr>
                        <w:top w:val="none" w:sz="0" w:space="0" w:color="auto"/>
                        <w:left w:val="none" w:sz="0" w:space="0" w:color="auto"/>
                        <w:bottom w:val="none" w:sz="0" w:space="0" w:color="auto"/>
                        <w:right w:val="none" w:sz="0" w:space="0" w:color="auto"/>
                      </w:divBdr>
                      <w:divsChild>
                        <w:div w:id="1995520721">
                          <w:marLeft w:val="0"/>
                          <w:marRight w:val="0"/>
                          <w:marTop w:val="0"/>
                          <w:marBottom w:val="0"/>
                          <w:divBdr>
                            <w:top w:val="none" w:sz="0" w:space="0" w:color="auto"/>
                            <w:left w:val="none" w:sz="0" w:space="0" w:color="auto"/>
                            <w:bottom w:val="none" w:sz="0" w:space="0" w:color="auto"/>
                            <w:right w:val="none" w:sz="0" w:space="0" w:color="auto"/>
                          </w:divBdr>
                          <w:divsChild>
                            <w:div w:id="56649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0496751">
      <w:bodyDiv w:val="1"/>
      <w:marLeft w:val="0"/>
      <w:marRight w:val="0"/>
      <w:marTop w:val="0"/>
      <w:marBottom w:val="0"/>
      <w:divBdr>
        <w:top w:val="none" w:sz="0" w:space="0" w:color="auto"/>
        <w:left w:val="none" w:sz="0" w:space="0" w:color="auto"/>
        <w:bottom w:val="none" w:sz="0" w:space="0" w:color="auto"/>
        <w:right w:val="none" w:sz="0" w:space="0" w:color="auto"/>
      </w:divBdr>
      <w:divsChild>
        <w:div w:id="656032752">
          <w:marLeft w:val="0"/>
          <w:marRight w:val="0"/>
          <w:marTop w:val="0"/>
          <w:marBottom w:val="0"/>
          <w:divBdr>
            <w:top w:val="none" w:sz="0" w:space="0" w:color="auto"/>
            <w:left w:val="none" w:sz="0" w:space="0" w:color="auto"/>
            <w:bottom w:val="none" w:sz="0" w:space="0" w:color="auto"/>
            <w:right w:val="none" w:sz="0" w:space="0" w:color="auto"/>
          </w:divBdr>
          <w:divsChild>
            <w:div w:id="1803303334">
              <w:marLeft w:val="0"/>
              <w:marRight w:val="0"/>
              <w:marTop w:val="0"/>
              <w:marBottom w:val="0"/>
              <w:divBdr>
                <w:top w:val="none" w:sz="0" w:space="0" w:color="auto"/>
                <w:left w:val="none" w:sz="0" w:space="0" w:color="auto"/>
                <w:bottom w:val="none" w:sz="0" w:space="0" w:color="auto"/>
                <w:right w:val="none" w:sz="0" w:space="0" w:color="auto"/>
              </w:divBdr>
              <w:divsChild>
                <w:div w:id="1714116146">
                  <w:marLeft w:val="0"/>
                  <w:marRight w:val="0"/>
                  <w:marTop w:val="0"/>
                  <w:marBottom w:val="0"/>
                  <w:divBdr>
                    <w:top w:val="none" w:sz="0" w:space="0" w:color="auto"/>
                    <w:left w:val="none" w:sz="0" w:space="0" w:color="auto"/>
                    <w:bottom w:val="none" w:sz="0" w:space="0" w:color="auto"/>
                    <w:right w:val="none" w:sz="0" w:space="0" w:color="auto"/>
                  </w:divBdr>
                  <w:divsChild>
                    <w:div w:id="180051847">
                      <w:marLeft w:val="0"/>
                      <w:marRight w:val="0"/>
                      <w:marTop w:val="0"/>
                      <w:marBottom w:val="0"/>
                      <w:divBdr>
                        <w:top w:val="none" w:sz="0" w:space="0" w:color="auto"/>
                        <w:left w:val="none" w:sz="0" w:space="0" w:color="auto"/>
                        <w:bottom w:val="none" w:sz="0" w:space="0" w:color="auto"/>
                        <w:right w:val="none" w:sz="0" w:space="0" w:color="auto"/>
                      </w:divBdr>
                      <w:divsChild>
                        <w:div w:id="327485678">
                          <w:marLeft w:val="0"/>
                          <w:marRight w:val="0"/>
                          <w:marTop w:val="0"/>
                          <w:marBottom w:val="0"/>
                          <w:divBdr>
                            <w:top w:val="none" w:sz="0" w:space="0" w:color="auto"/>
                            <w:left w:val="none" w:sz="0" w:space="0" w:color="auto"/>
                            <w:bottom w:val="none" w:sz="0" w:space="0" w:color="auto"/>
                            <w:right w:val="none" w:sz="0" w:space="0" w:color="auto"/>
                          </w:divBdr>
                          <w:divsChild>
                            <w:div w:id="4326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yperlink" Target="https://www.canada.ca/en/health-canada/services/canadian-alcohol-drugs-survey.html" TargetMode="Externa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hyperlink" Target="https://open.canada.ca/data/dataset/1f15ca45-8bfd-4f9c-9ec6-2c0c440e69c2"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open.canada.ca/data/dataset/1f15ca45-8bfd-4f9c-9ec6-2c0c440e69c2" TargetMode="Externa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hyperlink" Target="https://open.canada.ca/en/open-government-licence-canada" TargetMode="External"/><Relationship Id="rId28"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hyperlink" Target="mailto:ODRS-BRSD@hc-sc.gc.ca" TargetMode="Externa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doi.org/10.3390/stats5020019"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srugo\OneDrive%20-%20HC-SC%20PHAC-ASPC\Documents\Custom%20Office%20Templates\SU+H-Word-Factshee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haredContentType xmlns="Microsoft.SharePoint.Taxonomy.ContentTypeSync" SourceId="46ddb0ec-cae1-4b94-bdc6-d5be94c72077" ContentTypeId="0x010100FC2F3C572DAA1840B4AF5AA9121C8D2932" PreviousValue="false" LastSyncTimeStamp="2023-04-05T19:07:47.247Z"/>
</file>

<file path=customXml/item2.xml><?xml version="1.0" encoding="utf-8"?>
<p:properties xmlns:p="http://schemas.microsoft.com/office/2006/metadata/properties" xmlns:xsi="http://www.w3.org/2001/XMLSchema-instance" xmlns:pc="http://schemas.microsoft.com/office/infopath/2007/PartnerControls">
  <documentManagement>
    <k9ae71620fb64f46848d734b813b5687 xmlns="f4de791d-71e9-453a-84f5-64465da6bdc2">
      <Terms xmlns="http://schemas.microsoft.com/office/infopath/2007/PartnerControls">
        <TermInfo xmlns="http://schemas.microsoft.com/office/infopath/2007/PartnerControls">
          <TermName xmlns="http://schemas.microsoft.com/office/infopath/2007/PartnerControls">Controlled Substances</TermName>
          <TermId xmlns="http://schemas.microsoft.com/office/infopath/2007/PartnerControls">30d9a4b6-fb76-46e6-bff1-841e514c5614</TermId>
        </TermInfo>
      </Terms>
    </k9ae71620fb64f46848d734b813b5687>
    <Case_x0020_Code xmlns="f4de791d-71e9-453a-84f5-64465da6bdc2" xsi:nil="true"/>
    <l3f65e05b1d843caba2af52475971a50 xmlns="f4de791d-71e9-453a-84f5-64465da6bdc2">
      <Terms xmlns="http://schemas.microsoft.com/office/infopath/2007/PartnerControls"/>
    </l3f65e05b1d843caba2af52475971a50>
    <m9b671cd3f1f4c2789bf6e4f9fe3b0a5 xmlns="f4de791d-71e9-453a-84f5-64465da6bdc2">
      <Terms xmlns="http://schemas.microsoft.com/office/infopath/2007/PartnerControls"/>
    </m9b671cd3f1f4c2789bf6e4f9fe3b0a5>
    <h081c3383653405194935089c86d6bc7 xmlns="f4de791d-71e9-453a-84f5-64465da6bdc2">
      <Terms xmlns="http://schemas.microsoft.com/office/infopath/2007/PartnerControls">
        <TermInfo xmlns="http://schemas.microsoft.com/office/infopath/2007/PartnerControls">
          <TermName xmlns="http://schemas.microsoft.com/office/infopath/2007/PartnerControls">Controlled Substances</TermName>
          <TermId xmlns="http://schemas.microsoft.com/office/infopath/2007/PartnerControls">4ea012eb-3a92-4848-b3d7-ddabaa955515</TermId>
        </TermInfo>
      </Terms>
    </h081c3383653405194935089c86d6bc7>
    <k2aa6d8ccfb34d5294c62e9fc2588215 xmlns="f4de791d-71e9-453a-84f5-64465da6bdc2">
      <Terms xmlns="http://schemas.microsoft.com/office/infopath/2007/PartnerControls"/>
    </k2aa6d8ccfb34d5294c62e9fc2588215>
    <TaxCatchAll xmlns="f4de791d-71e9-453a-84f5-64465da6bdc2">
      <Value>46</Value>
      <Value>45</Value>
      <Value>1</Value>
    </TaxCatchAll>
    <n3ab70f913b14dcfbc79f3581b87a2e0 xmlns="f4de791d-71e9-453a-84f5-64465da6bdc2">
      <Terms xmlns="http://schemas.microsoft.com/office/infopath/2007/PartnerControls">
        <TermInfo xmlns="http://schemas.microsoft.com/office/infopath/2007/PartnerControls">
          <TermName xmlns="http://schemas.microsoft.com/office/infopath/2007/PartnerControls">Active</TermName>
          <TermId xmlns="http://schemas.microsoft.com/office/infopath/2007/PartnerControls">b3c4d83a-10bd-4776-b251-f379e1cb284c</TermId>
        </TermInfo>
      </Terms>
    </n3ab70f913b14dcfbc79f3581b87a2e0>
    <_dlc_DocId xmlns="36ae95bb-5f5d-411d-84fa-3fa7e3ce01e9">HC-DTB-2082554974-8346</_dlc_DocId>
    <_dlc_DocIdUrl xmlns="36ae95bb-5f5d-411d-84fa-3fa7e3ce01e9">
      <Url>https://022gc.sharepoint.com/sites/HC-DTB-CDO-PPSD/_layouts/15/DocIdRedir.aspx?ID=HC-DTB-2082554974-8346</Url>
      <Description>HC-DTB-2082554974-8346</Description>
    </_dlc_DocId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6.xml><?xml version="1.0" encoding="utf-8"?>
<ct:contentTypeSchema xmlns:ct="http://schemas.microsoft.com/office/2006/metadata/contentType" xmlns:ma="http://schemas.microsoft.com/office/2006/metadata/properties/metaAttributes" ct:_="" ma:_="" ma:contentTypeName="Divisional Projects" ma:contentTypeID="0x010100FC2F3C572DAA1840B4AF5AA9121C8D293200D5D8738A470DB440B365E0E02B4D2EEC" ma:contentTypeVersion="4" ma:contentTypeDescription="Program: Generics, Activity: Divisional Projects" ma:contentTypeScope="" ma:versionID="6a56da84d0c4e61633d4c22194028426">
  <xsd:schema xmlns:xsd="http://www.w3.org/2001/XMLSchema" xmlns:xs="http://www.w3.org/2001/XMLSchema" xmlns:p="http://schemas.microsoft.com/office/2006/metadata/properties" xmlns:ns2="f4de791d-71e9-453a-84f5-64465da6bdc2" xmlns:ns3="36ae95bb-5f5d-411d-84fa-3fa7e3ce01e9" targetNamespace="http://schemas.microsoft.com/office/2006/metadata/properties" ma:root="true" ma:fieldsID="b765f9ffbef0548da0c9af928a851813" ns2:_="" ns3:_="">
    <xsd:import namespace="f4de791d-71e9-453a-84f5-64465da6bdc2"/>
    <xsd:import namespace="36ae95bb-5f5d-411d-84fa-3fa7e3ce01e9"/>
    <xsd:element name="properties">
      <xsd:complexType>
        <xsd:sequence>
          <xsd:element name="documentManagement">
            <xsd:complexType>
              <xsd:all>
                <xsd:element ref="ns2:h081c3383653405194935089c86d6bc7" minOccurs="0"/>
                <xsd:element ref="ns2:TaxCatchAll" minOccurs="0"/>
                <xsd:element ref="ns2:TaxCatchAllLabel" minOccurs="0"/>
                <xsd:element ref="ns2:k9ae71620fb64f46848d734b813b5687" minOccurs="0"/>
                <xsd:element ref="ns2:Case_x0020_Code" minOccurs="0"/>
                <xsd:element ref="ns2:l3f65e05b1d843caba2af52475971a50" minOccurs="0"/>
                <xsd:element ref="ns2:k2aa6d8ccfb34d5294c62e9fc2588215" minOccurs="0"/>
                <xsd:element ref="ns2:m9b671cd3f1f4c2789bf6e4f9fe3b0a5" minOccurs="0"/>
                <xsd:element ref="ns2:n3ab70f913b14dcfbc79f3581b87a2e0" minOccurs="0"/>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de791d-71e9-453a-84f5-64465da6bdc2" elementFormDefault="qualified">
    <xsd:import namespace="http://schemas.microsoft.com/office/2006/documentManagement/types"/>
    <xsd:import namespace="http://schemas.microsoft.com/office/infopath/2007/PartnerControls"/>
    <xsd:element name="h081c3383653405194935089c86d6bc7" ma:index="8" ma:taxonomy="true" ma:internalName="h081c3383653405194935089c86d6bc7" ma:taxonomyFieldName="Program" ma:displayName="Program" ma:default="" ma:fieldId="{1081c338-3653-4051-9493-5089c86d6bc7}" ma:sspId="46ddb0ec-cae1-4b94-bdc6-d5be94c72077" ma:termSetId="17a995cf-87de-414f-bce1-49ced79546af" ma:anchorId="00000000-0000-0000-0000-000000000000" ma:open="false" ma:isKeyword="false">
      <xsd:complexType>
        <xsd:sequence>
          <xsd:element ref="pc:Terms" minOccurs="0" maxOccurs="1"/>
        </xsd:sequence>
      </xsd:complexType>
    </xsd:element>
    <xsd:element name="TaxCatchAll" ma:index="9" nillable="true" ma:displayName="Taxonomy Catch All Column" ma:hidden="true" ma:list="{163bb089-8801-46c0-ade8-21d0597b0cbf}" ma:internalName="TaxCatchAll" ma:showField="CatchAllData" ma:web="36ae95bb-5f5d-411d-84fa-3fa7e3ce01e9">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163bb089-8801-46c0-ade8-21d0597b0cbf}" ma:internalName="TaxCatchAllLabel" ma:readOnly="true" ma:showField="CatchAllDataLabel" ma:web="36ae95bb-5f5d-411d-84fa-3fa7e3ce01e9">
      <xsd:complexType>
        <xsd:complexContent>
          <xsd:extension base="dms:MultiChoiceLookup">
            <xsd:sequence>
              <xsd:element name="Value" type="dms:Lookup" maxOccurs="unbounded" minOccurs="0" nillable="true"/>
            </xsd:sequence>
          </xsd:extension>
        </xsd:complexContent>
      </xsd:complexType>
    </xsd:element>
    <xsd:element name="k9ae71620fb64f46848d734b813b5687" ma:index="12" ma:taxonomy="true" ma:internalName="k9ae71620fb64f46848d734b813b5687" ma:taxonomyFieldName="Accountability" ma:displayName="Accountability" ma:default="" ma:fieldId="{49ae7162-0fb6-4f46-848d-734b813b5687}" ma:sspId="46ddb0ec-cae1-4b94-bdc6-d5be94c72077" ma:termSetId="62fc53d1-d0ad-47b9-b4c2-95e661d14be8" ma:anchorId="00000000-0000-0000-0000-000000000000" ma:open="false" ma:isKeyword="false">
      <xsd:complexType>
        <xsd:sequence>
          <xsd:element ref="pc:Terms" minOccurs="0" maxOccurs="1"/>
        </xsd:sequence>
      </xsd:complexType>
    </xsd:element>
    <xsd:element name="Case_x0020_Code" ma:index="14" nillable="true" ma:displayName="Case Code" ma:internalName="Case_x0020_Code">
      <xsd:simpleType>
        <xsd:restriction base="dms:Text">
          <xsd:maxLength value="255"/>
        </xsd:restriction>
      </xsd:simpleType>
    </xsd:element>
    <xsd:element name="l3f65e05b1d843caba2af52475971a50" ma:index="15" nillable="true" ma:taxonomy="true" ma:internalName="l3f65e05b1d843caba2af52475971a50" ma:taxonomyFieldName="Fiscal_x0020_Year" ma:displayName="Fiscal Year" ma:default="" ma:fieldId="{53f65e05-b1d8-43ca-ba2a-f52475971a50}" ma:sspId="46ddb0ec-cae1-4b94-bdc6-d5be94c72077" ma:termSetId="c5064d94-3f7e-4605-8ca2-eb2875f9b05a" ma:anchorId="00000000-0000-0000-0000-000000000000" ma:open="false" ma:isKeyword="false">
      <xsd:complexType>
        <xsd:sequence>
          <xsd:element ref="pc:Terms" minOccurs="0" maxOccurs="1"/>
        </xsd:sequence>
      </xsd:complexType>
    </xsd:element>
    <xsd:element name="k2aa6d8ccfb34d5294c62e9fc2588215" ma:index="17" nillable="true" ma:taxonomy="true" ma:internalName="k2aa6d8ccfb34d5294c62e9fc2588215" ma:taxonomyFieldName="Security_x0020_Level" ma:displayName="Security Level" ma:default="" ma:fieldId="{42aa6d8c-cfb3-4d52-94c6-2e9fc2588215}" ma:sspId="46ddb0ec-cae1-4b94-bdc6-d5be94c72077" ma:termSetId="0193ca93-d903-47d8-8a0b-c4b9fd9a85ec" ma:anchorId="00000000-0000-0000-0000-000000000000" ma:open="false" ma:isKeyword="false">
      <xsd:complexType>
        <xsd:sequence>
          <xsd:element ref="pc:Terms" minOccurs="0" maxOccurs="1"/>
        </xsd:sequence>
      </xsd:complexType>
    </xsd:element>
    <xsd:element name="m9b671cd3f1f4c2789bf6e4f9fe3b0a5" ma:index="19" nillable="true" ma:taxonomy="true" ma:internalName="m9b671cd3f1f4c2789bf6e4f9fe3b0a5" ma:taxonomyFieldName="Archival" ma:displayName="Archival" ma:default="" ma:fieldId="{69b671cd-3f1f-4c27-89bf-6e4f9fe3b0a5}" ma:sspId="46ddb0ec-cae1-4b94-bdc6-d5be94c72077" ma:termSetId="5097ba1d-474f-43d3-842e-6ba4c3466f09" ma:anchorId="00000000-0000-0000-0000-000000000000" ma:open="false" ma:isKeyword="false">
      <xsd:complexType>
        <xsd:sequence>
          <xsd:element ref="pc:Terms" minOccurs="0" maxOccurs="1"/>
        </xsd:sequence>
      </xsd:complexType>
    </xsd:element>
    <xsd:element name="n3ab70f913b14dcfbc79f3581b87a2e0" ma:index="21" ma:taxonomy="true" ma:internalName="n3ab70f913b14dcfbc79f3581b87a2e0" ma:taxonomyFieldName="Document_x002d_Status" ma:displayName="Document-Status" ma:default="1;#Active|b3c4d83a-10bd-4776-b251-f379e1cb284c" ma:fieldId="{73ab70f9-13b1-4dcf-bc79-f3581b87a2e0}" ma:sspId="46ddb0ec-cae1-4b94-bdc6-d5be94c72077" ma:termSetId="921e2eeb-960a-4023-8d5a-b30a4f9d41a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6ae95bb-5f5d-411d-84fa-3fa7e3ce01e9" elementFormDefault="qualified">
    <xsd:import namespace="http://schemas.microsoft.com/office/2006/documentManagement/types"/>
    <xsd:import namespace="http://schemas.microsoft.com/office/infopath/2007/PartnerControls"/>
    <xsd:element name="_dlc_DocId" ma:index="23" nillable="true" ma:displayName="Document ID Value" ma:description="The value of the document ID assigned to this item." ma:indexed="true" ma:internalName="_dlc_DocId" ma:readOnly="true">
      <xsd:simpleType>
        <xsd:restriction base="dms:Text"/>
      </xsd:simpleType>
    </xsd:element>
    <xsd:element name="_dlc_DocIdUrl" ma:index="24"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5"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5969279-B044-48D0-87E2-41532F162AFD}">
  <ds:schemaRefs>
    <ds:schemaRef ds:uri="Microsoft.SharePoint.Taxonomy.ContentTypeSync"/>
  </ds:schemaRefs>
</ds:datastoreItem>
</file>

<file path=customXml/itemProps2.xml><?xml version="1.0" encoding="utf-8"?>
<ds:datastoreItem xmlns:ds="http://schemas.openxmlformats.org/officeDocument/2006/customXml" ds:itemID="{86B6ACCF-54B6-4063-B3F6-8366ABADB0BE}">
  <ds:schemaRefs>
    <ds:schemaRef ds:uri="http://schemas.microsoft.com/office/2006/metadata/properties"/>
    <ds:schemaRef ds:uri="http://schemas.microsoft.com/office/infopath/2007/PartnerControls"/>
    <ds:schemaRef ds:uri="f4de791d-71e9-453a-84f5-64465da6bdc2"/>
    <ds:schemaRef ds:uri="36ae95bb-5f5d-411d-84fa-3fa7e3ce01e9"/>
  </ds:schemaRefs>
</ds:datastoreItem>
</file>

<file path=customXml/itemProps3.xml><?xml version="1.0" encoding="utf-8"?>
<ds:datastoreItem xmlns:ds="http://schemas.openxmlformats.org/officeDocument/2006/customXml" ds:itemID="{B4892BC8-8AD4-40DA-B818-306078DBD72C}">
  <ds:schemaRefs>
    <ds:schemaRef ds:uri="http://schemas.microsoft.com/sharepoint/v3/contenttype/forms"/>
  </ds:schemaRefs>
</ds:datastoreItem>
</file>

<file path=customXml/itemProps4.xml><?xml version="1.0" encoding="utf-8"?>
<ds:datastoreItem xmlns:ds="http://schemas.openxmlformats.org/officeDocument/2006/customXml" ds:itemID="{28A4AB9F-3F0B-4D6F-8180-23916C9B14B5}">
  <ds:schemaRefs>
    <ds:schemaRef ds:uri="http://schemas.openxmlformats.org/officeDocument/2006/bibliography"/>
  </ds:schemaRefs>
</ds:datastoreItem>
</file>

<file path=customXml/itemProps5.xml><?xml version="1.0" encoding="utf-8"?>
<ds:datastoreItem xmlns:ds="http://schemas.openxmlformats.org/officeDocument/2006/customXml" ds:itemID="{09E4409E-2619-4208-ADEE-63C677274B15}">
  <ds:schemaRefs>
    <ds:schemaRef ds:uri="http://schemas.microsoft.com/sharepoint/events"/>
  </ds:schemaRefs>
</ds:datastoreItem>
</file>

<file path=customXml/itemProps6.xml><?xml version="1.0" encoding="utf-8"?>
<ds:datastoreItem xmlns:ds="http://schemas.openxmlformats.org/officeDocument/2006/customXml" ds:itemID="{EFF60BDB-A742-4CFF-B6AF-F30FCC419D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de791d-71e9-453a-84f5-64465da6bdc2"/>
    <ds:schemaRef ds:uri="36ae95bb-5f5d-411d-84fa-3fa7e3ce01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SU+H-Word-Factsheet</Template>
  <TotalTime>1</TotalTime>
  <Pages>3</Pages>
  <Words>17114</Words>
  <Characters>97553</Characters>
  <Application>Microsoft Office Word</Application>
  <DocSecurity>0</DocSecurity>
  <Lines>812</Lines>
  <Paragraphs>228</Paragraphs>
  <ScaleCrop>false</ScaleCrop>
  <Company/>
  <LinksUpToDate>false</LinksUpToDate>
  <CharactersWithSpaces>114439</CharactersWithSpaces>
  <SharedDoc>false</SharedDoc>
  <HLinks>
    <vt:vector size="222" baseType="variant">
      <vt:variant>
        <vt:i4>2687019</vt:i4>
      </vt:variant>
      <vt:variant>
        <vt:i4>204</vt:i4>
      </vt:variant>
      <vt:variant>
        <vt:i4>0</vt:i4>
      </vt:variant>
      <vt:variant>
        <vt:i4>5</vt:i4>
      </vt:variant>
      <vt:variant>
        <vt:lpwstr>https://www.canada.ca/en/health-canada/services/canadian-alcohol-drugs-survey.html</vt:lpwstr>
      </vt:variant>
      <vt:variant>
        <vt:lpwstr/>
      </vt:variant>
      <vt:variant>
        <vt:i4>2</vt:i4>
      </vt:variant>
      <vt:variant>
        <vt:i4>201</vt:i4>
      </vt:variant>
      <vt:variant>
        <vt:i4>0</vt:i4>
      </vt:variant>
      <vt:variant>
        <vt:i4>5</vt:i4>
      </vt:variant>
      <vt:variant>
        <vt:lpwstr>https://open.canada.ca/data/dataset/1f15ca45-8bfd-4f9c-9ec6-2c0c440e69c2</vt:lpwstr>
      </vt:variant>
      <vt:variant>
        <vt:lpwstr/>
      </vt:variant>
      <vt:variant>
        <vt:i4>2</vt:i4>
      </vt:variant>
      <vt:variant>
        <vt:i4>198</vt:i4>
      </vt:variant>
      <vt:variant>
        <vt:i4>0</vt:i4>
      </vt:variant>
      <vt:variant>
        <vt:i4>5</vt:i4>
      </vt:variant>
      <vt:variant>
        <vt:lpwstr>https://open.canada.ca/data/dataset/1f15ca45-8bfd-4f9c-9ec6-2c0c440e69c2</vt:lpwstr>
      </vt:variant>
      <vt:variant>
        <vt:lpwstr/>
      </vt:variant>
      <vt:variant>
        <vt:i4>1245208</vt:i4>
      </vt:variant>
      <vt:variant>
        <vt:i4>195</vt:i4>
      </vt:variant>
      <vt:variant>
        <vt:i4>0</vt:i4>
      </vt:variant>
      <vt:variant>
        <vt:i4>5</vt:i4>
      </vt:variant>
      <vt:variant>
        <vt:lpwstr>https://open.canada.ca/en/open-government-licence-canada</vt:lpwstr>
      </vt:variant>
      <vt:variant>
        <vt:lpwstr/>
      </vt:variant>
      <vt:variant>
        <vt:i4>4849714</vt:i4>
      </vt:variant>
      <vt:variant>
        <vt:i4>192</vt:i4>
      </vt:variant>
      <vt:variant>
        <vt:i4>0</vt:i4>
      </vt:variant>
      <vt:variant>
        <vt:i4>5</vt:i4>
      </vt:variant>
      <vt:variant>
        <vt:lpwstr>mailto:odss-bssd@hc-sc.gc.ca</vt:lpwstr>
      </vt:variant>
      <vt:variant>
        <vt:lpwstr/>
      </vt:variant>
      <vt:variant>
        <vt:i4>1572921</vt:i4>
      </vt:variant>
      <vt:variant>
        <vt:i4>182</vt:i4>
      </vt:variant>
      <vt:variant>
        <vt:i4>0</vt:i4>
      </vt:variant>
      <vt:variant>
        <vt:i4>5</vt:i4>
      </vt:variant>
      <vt:variant>
        <vt:lpwstr/>
      </vt:variant>
      <vt:variant>
        <vt:lpwstr>_Toc179378630</vt:lpwstr>
      </vt:variant>
      <vt:variant>
        <vt:i4>1835067</vt:i4>
      </vt:variant>
      <vt:variant>
        <vt:i4>176</vt:i4>
      </vt:variant>
      <vt:variant>
        <vt:i4>0</vt:i4>
      </vt:variant>
      <vt:variant>
        <vt:i4>5</vt:i4>
      </vt:variant>
      <vt:variant>
        <vt:lpwstr/>
      </vt:variant>
      <vt:variant>
        <vt:lpwstr>_Toc179378477</vt:lpwstr>
      </vt:variant>
      <vt:variant>
        <vt:i4>1835067</vt:i4>
      </vt:variant>
      <vt:variant>
        <vt:i4>170</vt:i4>
      </vt:variant>
      <vt:variant>
        <vt:i4>0</vt:i4>
      </vt:variant>
      <vt:variant>
        <vt:i4>5</vt:i4>
      </vt:variant>
      <vt:variant>
        <vt:lpwstr/>
      </vt:variant>
      <vt:variant>
        <vt:lpwstr>_Toc179378476</vt:lpwstr>
      </vt:variant>
      <vt:variant>
        <vt:i4>1835067</vt:i4>
      </vt:variant>
      <vt:variant>
        <vt:i4>164</vt:i4>
      </vt:variant>
      <vt:variant>
        <vt:i4>0</vt:i4>
      </vt:variant>
      <vt:variant>
        <vt:i4>5</vt:i4>
      </vt:variant>
      <vt:variant>
        <vt:lpwstr/>
      </vt:variant>
      <vt:variant>
        <vt:lpwstr>_Toc179378475</vt:lpwstr>
      </vt:variant>
      <vt:variant>
        <vt:i4>1835067</vt:i4>
      </vt:variant>
      <vt:variant>
        <vt:i4>158</vt:i4>
      </vt:variant>
      <vt:variant>
        <vt:i4>0</vt:i4>
      </vt:variant>
      <vt:variant>
        <vt:i4>5</vt:i4>
      </vt:variant>
      <vt:variant>
        <vt:lpwstr/>
      </vt:variant>
      <vt:variant>
        <vt:lpwstr>_Toc179378474</vt:lpwstr>
      </vt:variant>
      <vt:variant>
        <vt:i4>1835067</vt:i4>
      </vt:variant>
      <vt:variant>
        <vt:i4>152</vt:i4>
      </vt:variant>
      <vt:variant>
        <vt:i4>0</vt:i4>
      </vt:variant>
      <vt:variant>
        <vt:i4>5</vt:i4>
      </vt:variant>
      <vt:variant>
        <vt:lpwstr/>
      </vt:variant>
      <vt:variant>
        <vt:lpwstr>_Toc179378473</vt:lpwstr>
      </vt:variant>
      <vt:variant>
        <vt:i4>1835067</vt:i4>
      </vt:variant>
      <vt:variant>
        <vt:i4>146</vt:i4>
      </vt:variant>
      <vt:variant>
        <vt:i4>0</vt:i4>
      </vt:variant>
      <vt:variant>
        <vt:i4>5</vt:i4>
      </vt:variant>
      <vt:variant>
        <vt:lpwstr/>
      </vt:variant>
      <vt:variant>
        <vt:lpwstr>_Toc179378472</vt:lpwstr>
      </vt:variant>
      <vt:variant>
        <vt:i4>1835067</vt:i4>
      </vt:variant>
      <vt:variant>
        <vt:i4>140</vt:i4>
      </vt:variant>
      <vt:variant>
        <vt:i4>0</vt:i4>
      </vt:variant>
      <vt:variant>
        <vt:i4>5</vt:i4>
      </vt:variant>
      <vt:variant>
        <vt:lpwstr/>
      </vt:variant>
      <vt:variant>
        <vt:lpwstr>_Toc179378471</vt:lpwstr>
      </vt:variant>
      <vt:variant>
        <vt:i4>1835067</vt:i4>
      </vt:variant>
      <vt:variant>
        <vt:i4>134</vt:i4>
      </vt:variant>
      <vt:variant>
        <vt:i4>0</vt:i4>
      </vt:variant>
      <vt:variant>
        <vt:i4>5</vt:i4>
      </vt:variant>
      <vt:variant>
        <vt:lpwstr/>
      </vt:variant>
      <vt:variant>
        <vt:lpwstr>_Toc179378470</vt:lpwstr>
      </vt:variant>
      <vt:variant>
        <vt:i4>1900603</vt:i4>
      </vt:variant>
      <vt:variant>
        <vt:i4>128</vt:i4>
      </vt:variant>
      <vt:variant>
        <vt:i4>0</vt:i4>
      </vt:variant>
      <vt:variant>
        <vt:i4>5</vt:i4>
      </vt:variant>
      <vt:variant>
        <vt:lpwstr/>
      </vt:variant>
      <vt:variant>
        <vt:lpwstr>_Toc179378469</vt:lpwstr>
      </vt:variant>
      <vt:variant>
        <vt:i4>1900603</vt:i4>
      </vt:variant>
      <vt:variant>
        <vt:i4>122</vt:i4>
      </vt:variant>
      <vt:variant>
        <vt:i4>0</vt:i4>
      </vt:variant>
      <vt:variant>
        <vt:i4>5</vt:i4>
      </vt:variant>
      <vt:variant>
        <vt:lpwstr/>
      </vt:variant>
      <vt:variant>
        <vt:lpwstr>_Toc179378468</vt:lpwstr>
      </vt:variant>
      <vt:variant>
        <vt:i4>1900603</vt:i4>
      </vt:variant>
      <vt:variant>
        <vt:i4>116</vt:i4>
      </vt:variant>
      <vt:variant>
        <vt:i4>0</vt:i4>
      </vt:variant>
      <vt:variant>
        <vt:i4>5</vt:i4>
      </vt:variant>
      <vt:variant>
        <vt:lpwstr/>
      </vt:variant>
      <vt:variant>
        <vt:lpwstr>_Toc179378467</vt:lpwstr>
      </vt:variant>
      <vt:variant>
        <vt:i4>1900603</vt:i4>
      </vt:variant>
      <vt:variant>
        <vt:i4>110</vt:i4>
      </vt:variant>
      <vt:variant>
        <vt:i4>0</vt:i4>
      </vt:variant>
      <vt:variant>
        <vt:i4>5</vt:i4>
      </vt:variant>
      <vt:variant>
        <vt:lpwstr/>
      </vt:variant>
      <vt:variant>
        <vt:lpwstr>_Toc179378466</vt:lpwstr>
      </vt:variant>
      <vt:variant>
        <vt:i4>1900603</vt:i4>
      </vt:variant>
      <vt:variant>
        <vt:i4>104</vt:i4>
      </vt:variant>
      <vt:variant>
        <vt:i4>0</vt:i4>
      </vt:variant>
      <vt:variant>
        <vt:i4>5</vt:i4>
      </vt:variant>
      <vt:variant>
        <vt:lpwstr/>
      </vt:variant>
      <vt:variant>
        <vt:lpwstr>_Toc179378465</vt:lpwstr>
      </vt:variant>
      <vt:variant>
        <vt:i4>1900603</vt:i4>
      </vt:variant>
      <vt:variant>
        <vt:i4>98</vt:i4>
      </vt:variant>
      <vt:variant>
        <vt:i4>0</vt:i4>
      </vt:variant>
      <vt:variant>
        <vt:i4>5</vt:i4>
      </vt:variant>
      <vt:variant>
        <vt:lpwstr/>
      </vt:variant>
      <vt:variant>
        <vt:lpwstr>_Toc179378464</vt:lpwstr>
      </vt:variant>
      <vt:variant>
        <vt:i4>1900603</vt:i4>
      </vt:variant>
      <vt:variant>
        <vt:i4>92</vt:i4>
      </vt:variant>
      <vt:variant>
        <vt:i4>0</vt:i4>
      </vt:variant>
      <vt:variant>
        <vt:i4>5</vt:i4>
      </vt:variant>
      <vt:variant>
        <vt:lpwstr/>
      </vt:variant>
      <vt:variant>
        <vt:lpwstr>_Toc179378463</vt:lpwstr>
      </vt:variant>
      <vt:variant>
        <vt:i4>1900603</vt:i4>
      </vt:variant>
      <vt:variant>
        <vt:i4>86</vt:i4>
      </vt:variant>
      <vt:variant>
        <vt:i4>0</vt:i4>
      </vt:variant>
      <vt:variant>
        <vt:i4>5</vt:i4>
      </vt:variant>
      <vt:variant>
        <vt:lpwstr/>
      </vt:variant>
      <vt:variant>
        <vt:lpwstr>_Toc179378462</vt:lpwstr>
      </vt:variant>
      <vt:variant>
        <vt:i4>1900603</vt:i4>
      </vt:variant>
      <vt:variant>
        <vt:i4>80</vt:i4>
      </vt:variant>
      <vt:variant>
        <vt:i4>0</vt:i4>
      </vt:variant>
      <vt:variant>
        <vt:i4>5</vt:i4>
      </vt:variant>
      <vt:variant>
        <vt:lpwstr/>
      </vt:variant>
      <vt:variant>
        <vt:lpwstr>_Toc179378461</vt:lpwstr>
      </vt:variant>
      <vt:variant>
        <vt:i4>1900603</vt:i4>
      </vt:variant>
      <vt:variant>
        <vt:i4>74</vt:i4>
      </vt:variant>
      <vt:variant>
        <vt:i4>0</vt:i4>
      </vt:variant>
      <vt:variant>
        <vt:i4>5</vt:i4>
      </vt:variant>
      <vt:variant>
        <vt:lpwstr/>
      </vt:variant>
      <vt:variant>
        <vt:lpwstr>_Toc179378460</vt:lpwstr>
      </vt:variant>
      <vt:variant>
        <vt:i4>1966139</vt:i4>
      </vt:variant>
      <vt:variant>
        <vt:i4>68</vt:i4>
      </vt:variant>
      <vt:variant>
        <vt:i4>0</vt:i4>
      </vt:variant>
      <vt:variant>
        <vt:i4>5</vt:i4>
      </vt:variant>
      <vt:variant>
        <vt:lpwstr/>
      </vt:variant>
      <vt:variant>
        <vt:lpwstr>_Toc179378459</vt:lpwstr>
      </vt:variant>
      <vt:variant>
        <vt:i4>1966139</vt:i4>
      </vt:variant>
      <vt:variant>
        <vt:i4>62</vt:i4>
      </vt:variant>
      <vt:variant>
        <vt:i4>0</vt:i4>
      </vt:variant>
      <vt:variant>
        <vt:i4>5</vt:i4>
      </vt:variant>
      <vt:variant>
        <vt:lpwstr/>
      </vt:variant>
      <vt:variant>
        <vt:lpwstr>_Toc179378458</vt:lpwstr>
      </vt:variant>
      <vt:variant>
        <vt:i4>1966139</vt:i4>
      </vt:variant>
      <vt:variant>
        <vt:i4>56</vt:i4>
      </vt:variant>
      <vt:variant>
        <vt:i4>0</vt:i4>
      </vt:variant>
      <vt:variant>
        <vt:i4>5</vt:i4>
      </vt:variant>
      <vt:variant>
        <vt:lpwstr/>
      </vt:variant>
      <vt:variant>
        <vt:lpwstr>_Toc179378457</vt:lpwstr>
      </vt:variant>
      <vt:variant>
        <vt:i4>1966139</vt:i4>
      </vt:variant>
      <vt:variant>
        <vt:i4>50</vt:i4>
      </vt:variant>
      <vt:variant>
        <vt:i4>0</vt:i4>
      </vt:variant>
      <vt:variant>
        <vt:i4>5</vt:i4>
      </vt:variant>
      <vt:variant>
        <vt:lpwstr/>
      </vt:variant>
      <vt:variant>
        <vt:lpwstr>_Toc179378456</vt:lpwstr>
      </vt:variant>
      <vt:variant>
        <vt:i4>1966139</vt:i4>
      </vt:variant>
      <vt:variant>
        <vt:i4>44</vt:i4>
      </vt:variant>
      <vt:variant>
        <vt:i4>0</vt:i4>
      </vt:variant>
      <vt:variant>
        <vt:i4>5</vt:i4>
      </vt:variant>
      <vt:variant>
        <vt:lpwstr/>
      </vt:variant>
      <vt:variant>
        <vt:lpwstr>_Toc179378455</vt:lpwstr>
      </vt:variant>
      <vt:variant>
        <vt:i4>1966139</vt:i4>
      </vt:variant>
      <vt:variant>
        <vt:i4>38</vt:i4>
      </vt:variant>
      <vt:variant>
        <vt:i4>0</vt:i4>
      </vt:variant>
      <vt:variant>
        <vt:i4>5</vt:i4>
      </vt:variant>
      <vt:variant>
        <vt:lpwstr/>
      </vt:variant>
      <vt:variant>
        <vt:lpwstr>_Toc179378454</vt:lpwstr>
      </vt:variant>
      <vt:variant>
        <vt:i4>1966139</vt:i4>
      </vt:variant>
      <vt:variant>
        <vt:i4>32</vt:i4>
      </vt:variant>
      <vt:variant>
        <vt:i4>0</vt:i4>
      </vt:variant>
      <vt:variant>
        <vt:i4>5</vt:i4>
      </vt:variant>
      <vt:variant>
        <vt:lpwstr/>
      </vt:variant>
      <vt:variant>
        <vt:lpwstr>_Toc179378453</vt:lpwstr>
      </vt:variant>
      <vt:variant>
        <vt:i4>1966139</vt:i4>
      </vt:variant>
      <vt:variant>
        <vt:i4>26</vt:i4>
      </vt:variant>
      <vt:variant>
        <vt:i4>0</vt:i4>
      </vt:variant>
      <vt:variant>
        <vt:i4>5</vt:i4>
      </vt:variant>
      <vt:variant>
        <vt:lpwstr/>
      </vt:variant>
      <vt:variant>
        <vt:lpwstr>_Toc179378452</vt:lpwstr>
      </vt:variant>
      <vt:variant>
        <vt:i4>1966139</vt:i4>
      </vt:variant>
      <vt:variant>
        <vt:i4>20</vt:i4>
      </vt:variant>
      <vt:variant>
        <vt:i4>0</vt:i4>
      </vt:variant>
      <vt:variant>
        <vt:i4>5</vt:i4>
      </vt:variant>
      <vt:variant>
        <vt:lpwstr/>
      </vt:variant>
      <vt:variant>
        <vt:lpwstr>_Toc179378451</vt:lpwstr>
      </vt:variant>
      <vt:variant>
        <vt:i4>1966139</vt:i4>
      </vt:variant>
      <vt:variant>
        <vt:i4>14</vt:i4>
      </vt:variant>
      <vt:variant>
        <vt:i4>0</vt:i4>
      </vt:variant>
      <vt:variant>
        <vt:i4>5</vt:i4>
      </vt:variant>
      <vt:variant>
        <vt:lpwstr/>
      </vt:variant>
      <vt:variant>
        <vt:lpwstr>_Toc179378450</vt:lpwstr>
      </vt:variant>
      <vt:variant>
        <vt:i4>2031675</vt:i4>
      </vt:variant>
      <vt:variant>
        <vt:i4>8</vt:i4>
      </vt:variant>
      <vt:variant>
        <vt:i4>0</vt:i4>
      </vt:variant>
      <vt:variant>
        <vt:i4>5</vt:i4>
      </vt:variant>
      <vt:variant>
        <vt:lpwstr/>
      </vt:variant>
      <vt:variant>
        <vt:lpwstr>_Toc179378449</vt:lpwstr>
      </vt:variant>
      <vt:variant>
        <vt:i4>2031675</vt:i4>
      </vt:variant>
      <vt:variant>
        <vt:i4>2</vt:i4>
      </vt:variant>
      <vt:variant>
        <vt:i4>0</vt:i4>
      </vt:variant>
      <vt:variant>
        <vt:i4>5</vt:i4>
      </vt:variant>
      <vt:variant>
        <vt:lpwstr/>
      </vt:variant>
      <vt:variant>
        <vt:lpwstr>_Toc179378448</vt:lpwstr>
      </vt:variant>
      <vt:variant>
        <vt:i4>1441801</vt:i4>
      </vt:variant>
      <vt:variant>
        <vt:i4>0</vt:i4>
      </vt:variant>
      <vt:variant>
        <vt:i4>0</vt:i4>
      </vt:variant>
      <vt:variant>
        <vt:i4>5</vt:i4>
      </vt:variant>
      <vt:variant>
        <vt:lpwstr>https://doi.org/10.3390/stats5020019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Srugo, Sebastian (PHAC/ASPC)</dc:creator>
  <cp:keywords/>
  <dc:description/>
  <cp:lastModifiedBy>Mark Ng</cp:lastModifiedBy>
  <cp:revision>2</cp:revision>
  <cp:lastPrinted>2025-02-05T16:17:00Z</cp:lastPrinted>
  <dcterms:created xsi:type="dcterms:W3CDTF">2025-05-09T18:51:00Z</dcterms:created>
  <dcterms:modified xsi:type="dcterms:W3CDTF">2025-05-09T18:51:00Z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0x010100FC2F3C572DAA1840B4AF5AA9121C8D293200D5D8738A470DB440B365E0E02B4D2EEC</vt:lpwstr>
  </property>
  <property fmtid="{D5CDD505-2E9C-101B-9397-08002B2CF9AE}" pid="3" name="Archival">
    <vt:lpwstr/>
  </property>
  <property fmtid="{D5CDD505-2E9C-101B-9397-08002B2CF9AE}" pid="4" name="MediaServiceImageTags">
    <vt:lpwstr/>
  </property>
  <property fmtid="{D5CDD505-2E9C-101B-9397-08002B2CF9AE}" pid="5" name="Accountability">
    <vt:lpwstr>46;#Controlled Substances|30d9a4b6-fb76-46e6-bff1-841e514c5614</vt:lpwstr>
  </property>
  <property fmtid="{D5CDD505-2E9C-101B-9397-08002B2CF9AE}" pid="6" name="Security Level">
    <vt:lpwstr/>
  </property>
  <property fmtid="{D5CDD505-2E9C-101B-9397-08002B2CF9AE}" pid="7" name="lcf76f155ced4ddcb4097134ff3c332f">
    <vt:lpwstr/>
  </property>
  <property fmtid="{D5CDD505-2E9C-101B-9397-08002B2CF9AE}" pid="8" name="Fiscal Year">
    <vt:lpwstr/>
  </property>
  <property fmtid="{D5CDD505-2E9C-101B-9397-08002B2CF9AE}" pid="9" name="Program">
    <vt:lpwstr>45;#Controlled Substances|4ea012eb-3a92-4848-b3d7-ddabaa955515</vt:lpwstr>
  </property>
  <property fmtid="{D5CDD505-2E9C-101B-9397-08002B2CF9AE}" pid="10" name="Document-Status">
    <vt:lpwstr>1</vt:lpwstr>
  </property>
  <property fmtid="{D5CDD505-2E9C-101B-9397-08002B2CF9AE}" pid="11" name="Document_x002d_Status">
    <vt:lpwstr>1</vt:lpwstr>
  </property>
  <property fmtid="{D5CDD505-2E9C-101B-9397-08002B2CF9AE}" pid="12" name="_dlc_DocIdItemGuid">
    <vt:lpwstr>de88e884-cdb1-4883-8d97-8fb3b1322c01</vt:lpwstr>
  </property>
  <property fmtid="{D5CDD505-2E9C-101B-9397-08002B2CF9AE}" pid="13" name="Fiscal_x0020_Year">
    <vt:lpwstr/>
  </property>
  <property fmtid="{D5CDD505-2E9C-101B-9397-08002B2CF9AE}" pid="14" name="Security_x0020_Level">
    <vt:lpwstr/>
  </property>
  <property fmtid="{D5CDD505-2E9C-101B-9397-08002B2CF9AE}" pid="15" name="ClassificationContentMarkingHeaderShapeIds">
    <vt:lpwstr>329fa5bd,4e866505,17541d3d,79bb8bc0,4158cbec,78228933</vt:lpwstr>
  </property>
  <property fmtid="{D5CDD505-2E9C-101B-9397-08002B2CF9AE}" pid="16" name="ClassificationContentMarkingHeaderFontProps">
    <vt:lpwstr>#000000,12,Calibri</vt:lpwstr>
  </property>
  <property fmtid="{D5CDD505-2E9C-101B-9397-08002B2CF9AE}" pid="17" name="ClassificationContentMarkingHeaderText">
    <vt:lpwstr>Unclassified / Non classifié</vt:lpwstr>
  </property>
  <property fmtid="{D5CDD505-2E9C-101B-9397-08002B2CF9AE}" pid="18" name="MSIP_Label_05d8ed60-cd71-485b-a85b-277aaf32f506_Enabled">
    <vt:lpwstr>true</vt:lpwstr>
  </property>
  <property fmtid="{D5CDD505-2E9C-101B-9397-08002B2CF9AE}" pid="19" name="MSIP_Label_05d8ed60-cd71-485b-a85b-277aaf32f506_SetDate">
    <vt:lpwstr>2024-10-22T02:01:58Z</vt:lpwstr>
  </property>
  <property fmtid="{D5CDD505-2E9C-101B-9397-08002B2CF9AE}" pid="20" name="MSIP_Label_05d8ed60-cd71-485b-a85b-277aaf32f506_Method">
    <vt:lpwstr>Standard</vt:lpwstr>
  </property>
  <property fmtid="{D5CDD505-2E9C-101B-9397-08002B2CF9AE}" pid="21" name="MSIP_Label_05d8ed60-cd71-485b-a85b-277aaf32f506_Name">
    <vt:lpwstr>Unclassified</vt:lpwstr>
  </property>
  <property fmtid="{D5CDD505-2E9C-101B-9397-08002B2CF9AE}" pid="22" name="MSIP_Label_05d8ed60-cd71-485b-a85b-277aaf32f506_SiteId">
    <vt:lpwstr>42fd9015-de4d-4223-a368-baeacab48927</vt:lpwstr>
  </property>
  <property fmtid="{D5CDD505-2E9C-101B-9397-08002B2CF9AE}" pid="23" name="MSIP_Label_05d8ed60-cd71-485b-a85b-277aaf32f506_ActionId">
    <vt:lpwstr>f1501780-c624-427a-9f6a-5dd7fabc33c5</vt:lpwstr>
  </property>
  <property fmtid="{D5CDD505-2E9C-101B-9397-08002B2CF9AE}" pid="24" name="MSIP_Label_05d8ed60-cd71-485b-a85b-277aaf32f506_ContentBits">
    <vt:lpwstr>1</vt:lpwstr>
  </property>
</Properties>
</file>